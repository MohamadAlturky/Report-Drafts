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7BE19224">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0E5F5F8E">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lastRenderedPageBreak/>
        <w:t>-</w:t>
      </w:r>
      <w:r>
        <w:t>9</w:t>
      </w:r>
      <w:r>
        <w:t>.1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w:t>
      </w:r>
      <w:r w:rsidR="00E5507E">
        <w:rPr>
          <w:lang w:val="en-US"/>
        </w:rPr>
        <w:t xml:space="preserve">operation </w:t>
      </w:r>
      <w:r w:rsidR="00E5507E">
        <w:rPr>
          <w:lang w:val="en-US"/>
        </w:rPr>
        <w:t>team)</w:t>
      </w:r>
      <w:r w:rsidR="00E5507E">
        <w:rPr>
          <w:lang w:val="en-US"/>
        </w:rPr>
        <w:t xml:space="preserve">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w:t>
      </w:r>
      <w:r w:rsidR="00A67464" w:rsidRPr="00A67464">
        <w:rPr>
          <w:rtl/>
          <w:lang w:val="en-US"/>
        </w:rPr>
        <w:t xml:space="preserve">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4119E8" w:rsidP="004119E8">
      <w:pPr>
        <w:pStyle w:val="a9"/>
        <w:rPr>
          <w:rStyle w:val="Hyperlink"/>
          <w:lang w:val="en-US"/>
        </w:rPr>
      </w:pPr>
      <w:hyperlink r:id="rId28" w:history="1">
        <w:r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69B45B7F" w14:textId="1F9DCE42" w:rsidR="00F3772B" w:rsidRPr="00F3772B" w:rsidRDefault="00912245" w:rsidP="00F3772B">
      <w:pPr>
        <w:pStyle w:val="1"/>
        <w:rPr>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5BD5D7C1" w14:textId="77777777" w:rsidR="001C1997" w:rsidRDefault="001C1997" w:rsidP="00EA4555">
      <w:pPr>
        <w:pStyle w:val="a9"/>
        <w:rPr>
          <w:rStyle w:val="Hyperlink"/>
          <w:rtl/>
          <w:lang w:val="en-US"/>
        </w:rPr>
      </w:pPr>
    </w:p>
    <w:p w14:paraId="1292A76A" w14:textId="26415ED2"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وإنشائها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55998ECC" w14:textId="77777777" w:rsidR="005A7A2E" w:rsidRDefault="005A7A2E" w:rsidP="005A7A2E">
      <w:pPr>
        <w:pStyle w:val="a9"/>
        <w:rPr>
          <w:rStyle w:val="Hyperlink"/>
          <w:lang w:val="en-US"/>
        </w:rPr>
      </w:pPr>
      <w:hyperlink r:id="rId29" w:history="1">
        <w:r w:rsidRPr="004119E8">
          <w:rPr>
            <w:rStyle w:val="Hyperlink"/>
            <w:lang w:val="en-US"/>
          </w:rPr>
          <w:t>Continuous Integration and Continuous Delivery/Continuous Deployment | SpringerLink</w:t>
        </w:r>
      </w:hyperlink>
    </w:p>
    <w:p w14:paraId="29D76A8B" w14:textId="77777777" w:rsidR="001C1997" w:rsidRPr="005A7A2E" w:rsidRDefault="001C1997" w:rsidP="00EA4555">
      <w:pPr>
        <w:pStyle w:val="a9"/>
        <w:rPr>
          <w:rStyle w:val="Hyperlink"/>
          <w:rtl/>
          <w:lang w:val="en-US"/>
        </w:rPr>
      </w:pPr>
    </w:p>
    <w:p w14:paraId="6CE7C36F" w14:textId="77777777" w:rsidR="001C1997" w:rsidRDefault="001C1997" w:rsidP="00EA4555">
      <w:pPr>
        <w:pStyle w:val="a9"/>
        <w:rPr>
          <w:rStyle w:val="Hyperlink"/>
          <w:rtl/>
          <w:lang w:val="en-US"/>
        </w:rPr>
      </w:pPr>
    </w:p>
    <w:p w14:paraId="71146D80" w14:textId="77777777" w:rsidR="001C1997" w:rsidRDefault="001C1997" w:rsidP="00EA4555">
      <w:pPr>
        <w:pStyle w:val="a9"/>
        <w:rPr>
          <w:rStyle w:val="Hyperlink"/>
          <w:rtl/>
          <w:lang w:val="en-US"/>
        </w:rPr>
      </w:pPr>
    </w:p>
    <w:p w14:paraId="6A2F9897" w14:textId="77777777" w:rsidR="001C1997" w:rsidRDefault="001C1997" w:rsidP="00EA4555">
      <w:pPr>
        <w:pStyle w:val="a9"/>
        <w:rPr>
          <w:rStyle w:val="Hyperlink"/>
          <w:rtl/>
          <w:lang w:val="en-US"/>
        </w:rPr>
      </w:pPr>
    </w:p>
    <w:p w14:paraId="29971BFB" w14:textId="77777777" w:rsidR="001C1997" w:rsidRDefault="001C1997" w:rsidP="00EA4555">
      <w:pPr>
        <w:pStyle w:val="a9"/>
        <w:rPr>
          <w:rStyle w:val="Hyperlink"/>
          <w:rtl/>
          <w:lang w:val="en-US"/>
        </w:rPr>
      </w:pPr>
    </w:p>
    <w:p w14:paraId="50B23EA0" w14:textId="77777777" w:rsidR="001C1997" w:rsidRDefault="001C1997" w:rsidP="00EA4555">
      <w:pPr>
        <w:pStyle w:val="a9"/>
        <w:rPr>
          <w:rStyle w:val="Hyperlink"/>
          <w:rtl/>
          <w:lang w:val="en-US"/>
        </w:rPr>
      </w:pPr>
    </w:p>
    <w:p w14:paraId="2574C0B4" w14:textId="77777777" w:rsidR="001C1997" w:rsidRDefault="001C1997" w:rsidP="00EA4555">
      <w:pPr>
        <w:pStyle w:val="a9"/>
        <w:rPr>
          <w:rStyle w:val="Hyperlink"/>
          <w:rtl/>
          <w:lang w:val="en-US"/>
        </w:rPr>
      </w:pPr>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77777777" w:rsidR="001C1997" w:rsidRDefault="001C1997" w:rsidP="00EA4555">
      <w:pPr>
        <w:pStyle w:val="a9"/>
        <w:rPr>
          <w:rStyle w:val="Hyperlink"/>
          <w:rtl/>
          <w:lang w:val="en-US"/>
        </w:rPr>
      </w:pPr>
    </w:p>
    <w:p w14:paraId="4FE16645" w14:textId="77777777" w:rsidR="001C1997" w:rsidRDefault="001C1997" w:rsidP="00EA4555">
      <w:pPr>
        <w:pStyle w:val="a9"/>
        <w:rPr>
          <w:rStyle w:val="Hyperlink"/>
          <w:rtl/>
          <w:lang w:val="en-US"/>
        </w:rPr>
      </w:pPr>
    </w:p>
    <w:p w14:paraId="1F2B2EA3" w14:textId="77777777" w:rsidR="001C1997" w:rsidRDefault="001C1997" w:rsidP="00EA4555">
      <w:pPr>
        <w:pStyle w:val="a9"/>
        <w:rPr>
          <w:rStyle w:val="Hyperlink"/>
          <w:rtl/>
          <w:lang w:val="en-US"/>
        </w:rPr>
      </w:pPr>
    </w:p>
    <w:p w14:paraId="25D0FB05" w14:textId="77777777" w:rsidR="001C1997" w:rsidRDefault="001C1997" w:rsidP="00EA4555">
      <w:pPr>
        <w:pStyle w:val="a9"/>
        <w:rPr>
          <w:rStyle w:val="Hyperlink"/>
          <w:rtl/>
          <w:lang w:val="en-US"/>
        </w:rPr>
      </w:pPr>
    </w:p>
    <w:p w14:paraId="2E767D27" w14:textId="77777777" w:rsidR="001C1997" w:rsidRDefault="001C1997" w:rsidP="00EA4555">
      <w:pPr>
        <w:pStyle w:val="a9"/>
        <w:rPr>
          <w:rStyle w:val="Hyperlink"/>
          <w:rtl/>
          <w:lang w:val="en-US"/>
        </w:rPr>
      </w:pPr>
    </w:p>
    <w:p w14:paraId="6B0E8184" w14:textId="77777777" w:rsidR="001C1997" w:rsidRDefault="001C1997" w:rsidP="00EA4555">
      <w:pPr>
        <w:pStyle w:val="a9"/>
        <w:rPr>
          <w:rStyle w:val="Hyperlink"/>
          <w:rtl/>
          <w:lang w:val="en-US"/>
        </w:rPr>
      </w:pPr>
    </w:p>
    <w:p w14:paraId="52271113" w14:textId="77777777" w:rsidR="001C1997" w:rsidRDefault="001C1997" w:rsidP="00EA4555">
      <w:pPr>
        <w:pStyle w:val="a9"/>
        <w:rPr>
          <w:rStyle w:val="Hyperlink"/>
          <w:rtl/>
          <w:lang w:val="en-US"/>
        </w:rPr>
      </w:pPr>
    </w:p>
    <w:p w14:paraId="4B73EE57" w14:textId="77777777" w:rsidR="001C1997" w:rsidRDefault="001C1997" w:rsidP="00EA4555">
      <w:pPr>
        <w:pStyle w:val="a9"/>
        <w:rPr>
          <w:rStyle w:val="Hyperlink"/>
          <w:rtl/>
          <w:lang w:val="en-US"/>
        </w:rPr>
      </w:pPr>
    </w:p>
    <w:p w14:paraId="34F8794C" w14:textId="77777777" w:rsidR="001C1997" w:rsidRDefault="001C1997" w:rsidP="00EA4555">
      <w:pPr>
        <w:pStyle w:val="a9"/>
        <w:rPr>
          <w:rStyle w:val="Hyperlink"/>
          <w:rtl/>
          <w:lang w:val="en-US"/>
        </w:rPr>
      </w:pP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rtl/>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lastRenderedPageBreak/>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0"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1"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r w:rsidRPr="00731EA8">
        <w:rPr>
          <w:b w:val="0"/>
          <w:bCs w:val="0"/>
          <w:sz w:val="24"/>
          <w:szCs w:val="24"/>
        </w:rPr>
        <w:t>React</w:t>
      </w:r>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2"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lastRenderedPageBreak/>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3"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4"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Fonts w:hint="cs"/>
          <w:rtl/>
          <w:lang w:val="en-US"/>
        </w:rPr>
      </w:pPr>
      <w:r>
        <w:lastRenderedPageBreak/>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Fonts w:hint="cs"/>
          <w:rtl/>
          <w:lang w:val="en-US"/>
        </w:rPr>
      </w:pPr>
    </w:p>
    <w:p w14:paraId="455934F8" w14:textId="51C043FB" w:rsidR="001E7C74" w:rsidRPr="00086812" w:rsidRDefault="001E7C74" w:rsidP="001E7C74">
      <w:pPr>
        <w:pStyle w:val="1"/>
        <w:rPr>
          <w:lang w:val="en-US"/>
        </w:rPr>
      </w:pPr>
      <w:r>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Fonts w:hint="cs"/>
          <w:rtl/>
          <w:lang w:val="en-US"/>
        </w:rPr>
      </w:pPr>
      <w:r>
        <w:lastRenderedPageBreak/>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51303F0" w14:textId="77777777" w:rsidR="001A4719" w:rsidRPr="00043E79" w:rsidRDefault="001A4719" w:rsidP="001A4719">
      <w:pPr>
        <w:pStyle w:val="a9"/>
        <w:rPr>
          <w:lang w:val="en-US"/>
        </w:rPr>
      </w:pPr>
    </w:p>
    <w:p w14:paraId="591D6528" w14:textId="77777777" w:rsidR="002143A4" w:rsidRPr="0001324D" w:rsidRDefault="002143A4" w:rsidP="001A4719">
      <w:pPr>
        <w:pStyle w:val="a9"/>
        <w:rPr>
          <w:rFonts w:hint="cs"/>
          <w:rtl/>
        </w:rPr>
      </w:pPr>
    </w:p>
    <w:p w14:paraId="47FA0692" w14:textId="767065CC" w:rsidR="004A108F" w:rsidRDefault="001A4719" w:rsidP="002143A4">
      <w:pPr>
        <w:pStyle w:val="1"/>
        <w:rPr>
          <w:rFonts w:hint="cs"/>
          <w:rtl/>
          <w:lang w:val="en-US"/>
        </w:rPr>
      </w:pPr>
      <w:r>
        <w:t>-3.2</w:t>
      </w:r>
      <w:r>
        <w:rPr>
          <w:rFonts w:hint="cs"/>
          <w:rtl/>
        </w:rPr>
        <w:t xml:space="preserve"> </w:t>
      </w:r>
      <w:r w:rsidR="006174FE">
        <w:rPr>
          <w:lang w:val="en-US"/>
        </w:rPr>
        <w:t>Jenkins</w:t>
      </w:r>
    </w:p>
    <w:p w14:paraId="31F9B35A" w14:textId="3FA2B5FC" w:rsidR="004A108F" w:rsidRDefault="002143A4" w:rsidP="006F2ABC">
      <w:pPr>
        <w:pStyle w:val="a9"/>
        <w:rPr>
          <w:rFonts w:hint="cs"/>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xml:space="preserve">) في تطوير البرمجيات. فهو يساعد في أتمتة أجزاء من عملية تطوير البرمجيات من خلال بناء واختبار ونشر </w:t>
      </w:r>
      <w:r w:rsidR="00EB38C9">
        <w:rPr>
          <w:rFonts w:hint="cs"/>
          <w:rtl/>
          <w:lang w:val="en-US"/>
        </w:rPr>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Pr="002143A4">
        <w:rPr>
          <w:rtl/>
          <w:lang w:val="en-US"/>
        </w:rPr>
        <w:t>.</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7D5DDCF3" w14:textId="77777777" w:rsidR="004A108F" w:rsidRPr="00ED25EB" w:rsidRDefault="004A108F" w:rsidP="006F2ABC">
      <w:pPr>
        <w:pStyle w:val="a9"/>
        <w:rPr>
          <w:lang w:val="en-US"/>
        </w:rPr>
      </w:pPr>
    </w:p>
    <w:p w14:paraId="2FFADDB6" w14:textId="77777777" w:rsidR="004A108F" w:rsidRDefault="004A108F" w:rsidP="006F2ABC">
      <w:pPr>
        <w:pStyle w:val="a9"/>
        <w:rPr>
          <w:lang w:val="en-US"/>
        </w:rPr>
      </w:pPr>
    </w:p>
    <w:p w14:paraId="2E579505" w14:textId="77777777" w:rsidR="004A108F" w:rsidRPr="00160C3A" w:rsidRDefault="004A108F" w:rsidP="006F2ABC">
      <w:pPr>
        <w:pStyle w:val="a9"/>
        <w:rPr>
          <w:lang w:val="en-US"/>
        </w:rPr>
      </w:pPr>
    </w:p>
    <w:p w14:paraId="25D1A769" w14:textId="77777777" w:rsidR="004A108F" w:rsidRDefault="004A108F" w:rsidP="006F2ABC">
      <w:pPr>
        <w:pStyle w:val="a9"/>
        <w:rPr>
          <w:lang w:val="en-US"/>
        </w:rPr>
      </w:pP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9" w:name="_Toc290126552"/>
      <w:r>
        <w:t>-2.2</w:t>
      </w:r>
      <w:r>
        <w:rPr>
          <w:rFonts w:hint="cs"/>
          <w:rtl/>
        </w:rPr>
        <w:t xml:space="preserve"> </w:t>
      </w:r>
      <w:bookmarkEnd w:id="29"/>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5"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6"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7"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8"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9"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40">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1"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pPr>
        <w:pStyle w:val="a9"/>
        <w:numPr>
          <w:ilvl w:val="0"/>
          <w:numId w:val="8"/>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[PET refrerence]</w:t>
      </w:r>
    </w:p>
    <w:p w14:paraId="1912D84C" w14:textId="2FF30D9B" w:rsidR="00661760" w:rsidRDefault="00294BFE">
      <w:pPr>
        <w:pStyle w:val="a9"/>
        <w:numPr>
          <w:ilvl w:val="0"/>
          <w:numId w:val="8"/>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 xml:space="preserve">[LLMs can accomplish .. </w:t>
      </w:r>
      <w:r w:rsidR="009C32AE">
        <w:rPr>
          <w:lang w:val="en-US"/>
        </w:rPr>
        <w:t>reference</w:t>
      </w:r>
      <w:r w:rsidR="00ED09D0">
        <w:rPr>
          <w:lang w:val="en-US"/>
        </w:rPr>
        <w:t>]</w:t>
      </w:r>
    </w:p>
    <w:p w14:paraId="1DE2FFD1" w14:textId="58A38A7F" w:rsidR="00F71093" w:rsidRDefault="00F71093">
      <w:pPr>
        <w:pStyle w:val="a9"/>
        <w:numPr>
          <w:ilvl w:val="0"/>
          <w:numId w:val="8"/>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404D60F3"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generate bpmn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455B8B6A" w14:textId="7446CE77" w:rsidR="005D245F" w:rsidRDefault="005D245F" w:rsidP="00BC65A2">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51058BE8" w14:textId="77777777" w:rsidR="00542B7F" w:rsidRDefault="00542B7F" w:rsidP="00BC65A2">
      <w:pPr>
        <w:pStyle w:val="a9"/>
        <w:rPr>
          <w:rtl/>
          <w:lang w:val="en-US"/>
        </w:rPr>
      </w:pPr>
    </w:p>
    <w:p w14:paraId="77189C70" w14:textId="77777777" w:rsidR="00542B7F" w:rsidRDefault="00542B7F" w:rsidP="00BC65A2">
      <w:pPr>
        <w:pStyle w:val="a9"/>
        <w:rPr>
          <w:rtl/>
          <w:lang w:val="en-US"/>
        </w:rPr>
      </w:pP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pPr>
        <w:pStyle w:val="a9"/>
        <w:numPr>
          <w:ilvl w:val="0"/>
          <w:numId w:val="9"/>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pPr>
        <w:pStyle w:val="a9"/>
        <w:numPr>
          <w:ilvl w:val="0"/>
          <w:numId w:val="10"/>
        </w:numPr>
        <w:rPr>
          <w:rtl/>
          <w:lang w:val="en-US"/>
        </w:rPr>
      </w:pPr>
      <w:r>
        <w:rPr>
          <w:rFonts w:hint="cs"/>
          <w:rtl/>
          <w:lang w:val="en-US"/>
        </w:rPr>
        <w:lastRenderedPageBreak/>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42"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pPr>
        <w:pStyle w:val="a9"/>
        <w:numPr>
          <w:ilvl w:val="0"/>
          <w:numId w:val="10"/>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pPr>
        <w:pStyle w:val="a9"/>
        <w:numPr>
          <w:ilvl w:val="0"/>
          <w:numId w:val="10"/>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pPr>
        <w:pStyle w:val="a9"/>
        <w:numPr>
          <w:ilvl w:val="0"/>
          <w:numId w:val="10"/>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pPr>
        <w:pStyle w:val="a9"/>
        <w:numPr>
          <w:ilvl w:val="0"/>
          <w:numId w:val="10"/>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pPr>
        <w:pStyle w:val="a9"/>
        <w:numPr>
          <w:ilvl w:val="0"/>
          <w:numId w:val="10"/>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pPr>
        <w:pStyle w:val="a9"/>
        <w:numPr>
          <w:ilvl w:val="0"/>
          <w:numId w:val="10"/>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pPr>
        <w:pStyle w:val="a9"/>
        <w:numPr>
          <w:ilvl w:val="0"/>
          <w:numId w:val="10"/>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43"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r w:rsidR="00071C81">
        <w:rPr>
          <w:lang w:val="en-US"/>
        </w:rPr>
        <w:t>mongodb</w:t>
      </w:r>
      <w:r w:rsidR="00071C81">
        <w:rPr>
          <w:rFonts w:hint="cs"/>
          <w:rtl/>
          <w:lang w:val="en-US"/>
        </w:rPr>
        <w:t xml:space="preserve"> التي تتبع منهجية </w:t>
      </w:r>
      <w:r w:rsidR="00071C81">
        <w:rPr>
          <w:lang w:val="en-US"/>
        </w:rPr>
        <w:t>nosql</w:t>
      </w:r>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7F2CD964"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012DDD">
        <w:rPr>
          <w:rFonts w:hint="cs"/>
          <w:sz w:val="24"/>
          <w:szCs w:val="32"/>
          <w:rtl/>
        </w:rPr>
        <w:t>تفاصيل التنجيز</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r w:rsidR="00C54729">
        <w:rPr>
          <w:lang w:val="en-US"/>
        </w:rPr>
        <w:t>RestAPI</w:t>
      </w:r>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pPr>
        <w:pStyle w:val="a9"/>
        <w:numPr>
          <w:ilvl w:val="0"/>
          <w:numId w:val="12"/>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pPr>
        <w:pStyle w:val="a9"/>
        <w:numPr>
          <w:ilvl w:val="0"/>
          <w:numId w:val="12"/>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pPr>
        <w:pStyle w:val="a9"/>
        <w:numPr>
          <w:ilvl w:val="0"/>
          <w:numId w:val="12"/>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pPr>
        <w:pStyle w:val="a9"/>
        <w:numPr>
          <w:ilvl w:val="0"/>
          <w:numId w:val="12"/>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pPr>
        <w:pStyle w:val="a9"/>
        <w:numPr>
          <w:ilvl w:val="0"/>
          <w:numId w:val="12"/>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pPr>
        <w:pStyle w:val="a9"/>
        <w:numPr>
          <w:ilvl w:val="0"/>
          <w:numId w:val="12"/>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pPr>
        <w:pStyle w:val="a9"/>
        <w:numPr>
          <w:ilvl w:val="0"/>
          <w:numId w:val="12"/>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pPr>
        <w:pStyle w:val="a9"/>
        <w:numPr>
          <w:ilvl w:val="0"/>
          <w:numId w:val="12"/>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77777777" w:rsidR="00746894" w:rsidRPr="008421D9" w:rsidRDefault="00746894" w:rsidP="008421D9">
      <w:pPr>
        <w:pStyle w:val="a9"/>
        <w:rPr>
          <w:lang w:val="en-US"/>
        </w:rPr>
      </w:pP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44">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683D4E8C" w14:textId="3EED2598" w:rsidR="002C5069" w:rsidRDefault="002C5069" w:rsidP="000349C4">
      <w:pPr>
        <w:pStyle w:val="a9"/>
        <w:rPr>
          <w:noProof/>
          <w:rtl/>
        </w:rPr>
      </w:pPr>
    </w:p>
    <w:p w14:paraId="4A625286" w14:textId="38ED8A8E" w:rsidR="002C5069" w:rsidRPr="00C55E8C" w:rsidRDefault="001165CC" w:rsidP="000349C4">
      <w:pPr>
        <w:pStyle w:val="a9"/>
        <w:rPr>
          <w:noProof/>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55E8C">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جميع الطلبات الداخلة للنظام </w:t>
      </w:r>
      <w:r w:rsidR="005D5208">
        <w:rPr>
          <w:rFonts w:hint="cs"/>
          <w:noProof/>
          <w:rtl/>
          <w:lang w:val="en-US"/>
        </w:rPr>
        <w:t xml:space="preserve">ويقوم بتسجيلها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11F081D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0B2CA8">
        <w:rPr>
          <w:rFonts w:hint="cs"/>
          <w:noProof/>
          <w:rtl/>
        </w:rPr>
        <w:t>، 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(JWT tokens)</w:t>
      </w:r>
      <w:r w:rsidR="002F231C">
        <w:rPr>
          <w:rFonts w:hint="cs"/>
          <w:noProof/>
          <w:rtl/>
          <w:lang w:val="en-US"/>
        </w:rPr>
        <w:t>.</w:t>
      </w:r>
    </w:p>
    <w:p w14:paraId="7CA28B82" w14:textId="65FFFEA5" w:rsidR="0046395E" w:rsidRDefault="0046395E" w:rsidP="0046395E">
      <w:pPr>
        <w:pStyle w:val="2"/>
        <w:rPr>
          <w:rtl/>
        </w:rPr>
      </w:pPr>
      <w:r>
        <w:lastRenderedPageBreak/>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018FA0D9" w:rsidR="00B35EE2" w:rsidRDefault="003E2CE5" w:rsidP="00B35EE2">
      <w:pPr>
        <w:pStyle w:val="a9"/>
        <w:rPr>
          <w:rtl/>
          <w:lang w:val="en-US"/>
        </w:rPr>
      </w:pPr>
      <w:r>
        <w:rPr>
          <w:rFonts w:hint="cs"/>
          <w:rtl/>
          <w:lang w:val="en-US"/>
        </w:rPr>
        <w:t xml:space="preserve">تم بناء واجهة المستخدم </w:t>
      </w:r>
      <w:r w:rsidR="009978E6">
        <w:rPr>
          <w:rFonts w:hint="cs"/>
          <w:rtl/>
          <w:lang w:val="en-US"/>
        </w:rPr>
        <w:t xml:space="preserve">بإستخدام إطار العمل </w:t>
      </w:r>
      <w:r w:rsidR="009978E6">
        <w:rPr>
          <w:lang w:val="en-US"/>
        </w:rPr>
        <w:t>NextJS</w:t>
      </w:r>
      <w:r w:rsidR="007E7986">
        <w:rPr>
          <w:rFonts w:hint="cs"/>
          <w:rtl/>
          <w:lang w:val="en-US"/>
        </w:rPr>
        <w:t xml:space="preserve">، حيث نستطيع </w:t>
      </w:r>
      <w:r w:rsidR="006C0909">
        <w:rPr>
          <w:rFonts w:hint="cs"/>
          <w:rtl/>
          <w:lang w:val="en-US"/>
        </w:rPr>
        <w:t xml:space="preserve">الاستفادة من جميع خواص مكتبة </w:t>
      </w:r>
      <w:r w:rsidR="006C0909">
        <w:rPr>
          <w:lang w:val="en-US"/>
        </w:rPr>
        <w:t>React</w:t>
      </w:r>
      <w:r w:rsidR="006C0909">
        <w:rPr>
          <w:rFonts w:hint="cs"/>
          <w:rtl/>
          <w:lang w:val="en-US"/>
        </w:rPr>
        <w:t xml:space="preserve"> مع الخواص </w:t>
      </w:r>
      <w:r w:rsidR="00C95F91">
        <w:rPr>
          <w:rFonts w:hint="cs"/>
          <w:rtl/>
          <w:lang w:val="en-US"/>
        </w:rPr>
        <w:t xml:space="preserve">الإضافية التي يقدمها </w:t>
      </w:r>
      <w:r w:rsidR="00C95F91">
        <w:rPr>
          <w:lang w:val="en-US"/>
        </w:rPr>
        <w:t>NextJS</w:t>
      </w:r>
      <w:r w:rsidR="00C95F91">
        <w:rPr>
          <w:rFonts w:hint="cs"/>
          <w:rtl/>
          <w:lang w:val="en-US"/>
        </w:rPr>
        <w:t xml:space="preserve">. </w:t>
      </w:r>
      <w:r w:rsidR="00426B6A">
        <w:rPr>
          <w:rFonts w:hint="cs"/>
          <w:rtl/>
          <w:lang w:val="en-US"/>
        </w:rPr>
        <w:t xml:space="preserve">إذ لا بد من </w:t>
      </w:r>
      <w:r w:rsidR="002B0006">
        <w:rPr>
          <w:rFonts w:hint="cs"/>
          <w:rtl/>
          <w:lang w:val="en-US"/>
        </w:rPr>
        <w:t xml:space="preserve">استخدام </w:t>
      </w:r>
      <w:r w:rsidR="00CB5917">
        <w:rPr>
          <w:rFonts w:hint="cs"/>
          <w:rtl/>
          <w:lang w:val="en-US"/>
        </w:rPr>
        <w:t>إطار عمل يساعد</w:t>
      </w:r>
      <w:r w:rsidR="007A520E">
        <w:rPr>
          <w:rFonts w:hint="cs"/>
          <w:rtl/>
          <w:lang w:val="en-US"/>
        </w:rPr>
        <w:t xml:space="preserve"> على بناء واجهات تفاعلية من أجل </w:t>
      </w:r>
      <w:r w:rsidR="00E70C28">
        <w:rPr>
          <w:rFonts w:hint="cs"/>
          <w:rtl/>
          <w:lang w:val="en-US"/>
        </w:rPr>
        <w:t>رسم</w:t>
      </w:r>
      <w:r w:rsidR="007A520E">
        <w:rPr>
          <w:rFonts w:hint="cs"/>
          <w:rtl/>
          <w:lang w:val="en-US"/>
        </w:rPr>
        <w:t xml:space="preserve"> مخططات </w:t>
      </w:r>
      <w:r w:rsidR="007A520E">
        <w:rPr>
          <w:lang w:val="en-US"/>
        </w:rPr>
        <w:t>BPMN</w:t>
      </w:r>
      <w:r w:rsidR="006E4CF7">
        <w:rPr>
          <w:rFonts w:hint="cs"/>
          <w:rtl/>
          <w:lang w:val="en-US"/>
        </w:rPr>
        <w:t xml:space="preserve">. </w:t>
      </w:r>
      <w:r w:rsidR="00147020">
        <w:rPr>
          <w:rFonts w:hint="cs"/>
          <w:rtl/>
          <w:lang w:val="en-US"/>
        </w:rPr>
        <w:t>حيث</w:t>
      </w:r>
      <w:r w:rsidR="00D774D3">
        <w:rPr>
          <w:rFonts w:hint="cs"/>
          <w:rtl/>
          <w:lang w:val="en-US"/>
        </w:rPr>
        <w:t xml:space="preserve"> تم</w:t>
      </w:r>
      <w:r w:rsidR="006E4CF7">
        <w:rPr>
          <w:rFonts w:hint="cs"/>
          <w:rtl/>
          <w:lang w:val="en-US"/>
        </w:rPr>
        <w:t xml:space="preserve"> </w:t>
      </w:r>
      <w:r w:rsidR="00CE2675">
        <w:rPr>
          <w:rFonts w:hint="cs"/>
          <w:rtl/>
          <w:lang w:val="en-US"/>
        </w:rPr>
        <w:t xml:space="preserve">استخدام مكتبة </w:t>
      </w:r>
      <w:r w:rsidR="00CE2675">
        <w:rPr>
          <w:lang w:val="en-US"/>
        </w:rPr>
        <w:t>React</w:t>
      </w:r>
      <w:r w:rsidR="00020A62">
        <w:rPr>
          <w:lang w:val="en-US"/>
        </w:rPr>
        <w:t>F</w:t>
      </w:r>
      <w:r w:rsidR="00CE2675">
        <w:rPr>
          <w:lang w:val="en-US"/>
        </w:rPr>
        <w:t>low</w:t>
      </w:r>
      <w:r w:rsidR="00CE2675">
        <w:rPr>
          <w:rFonts w:hint="cs"/>
          <w:rtl/>
          <w:lang w:val="en-US"/>
        </w:rPr>
        <w:t xml:space="preserve"> </w:t>
      </w:r>
      <w:r w:rsidR="000B30DF">
        <w:rPr>
          <w:rFonts w:hint="cs"/>
          <w:rtl/>
          <w:lang w:val="en-US"/>
        </w:rPr>
        <w:t xml:space="preserve">لبناء الواجهة التي يتم عرض المخططات المتولدة </w:t>
      </w:r>
      <w:r w:rsidR="002E0EA4">
        <w:rPr>
          <w:rFonts w:hint="cs"/>
          <w:rtl/>
          <w:lang w:val="en-US"/>
        </w:rPr>
        <w:t>من خلالها</w:t>
      </w:r>
      <w:r w:rsidR="00CC1E67">
        <w:rPr>
          <w:rFonts w:hint="cs"/>
          <w:rtl/>
          <w:lang w:val="en-US"/>
        </w:rPr>
        <w:t>.</w:t>
      </w:r>
    </w:p>
    <w:p w14:paraId="7C05F304" w14:textId="3234F8E8" w:rsidR="00CD47B6" w:rsidRDefault="007C16F7" w:rsidP="00B35EE2">
      <w:pPr>
        <w:pStyle w:val="a9"/>
        <w:rPr>
          <w:rtl/>
          <w:lang w:val="en-US"/>
        </w:rPr>
      </w:pPr>
      <w:r>
        <w:rPr>
          <w:rFonts w:hint="cs"/>
          <w:rtl/>
          <w:lang w:val="en-US"/>
        </w:rPr>
        <w:t xml:space="preserve">تم بناء واجهة عرض </w:t>
      </w:r>
      <w:r w:rsidR="00652205">
        <w:rPr>
          <w:rFonts w:hint="cs"/>
          <w:rtl/>
          <w:lang w:val="en-US"/>
        </w:rPr>
        <w:t xml:space="preserve">المخططات من البداية ولم يتم استخدام </w:t>
      </w:r>
      <w:r w:rsidR="0038479E">
        <w:rPr>
          <w:rFonts w:hint="cs"/>
          <w:rtl/>
          <w:lang w:val="en-US"/>
        </w:rPr>
        <w:t>مكتبات جاهزة</w:t>
      </w:r>
      <w:r w:rsidR="002106ED">
        <w:rPr>
          <w:rFonts w:hint="cs"/>
          <w:rtl/>
          <w:lang w:val="en-US"/>
        </w:rPr>
        <w:t xml:space="preserve"> لعدة أسباب أهمها:</w:t>
      </w:r>
    </w:p>
    <w:p w14:paraId="1980EBF5" w14:textId="638503E3" w:rsidR="002106ED" w:rsidRDefault="007D6289">
      <w:pPr>
        <w:pStyle w:val="a9"/>
        <w:numPr>
          <w:ilvl w:val="0"/>
          <w:numId w:val="15"/>
        </w:numPr>
        <w:rPr>
          <w:lang w:val="en-US"/>
        </w:rPr>
      </w:pPr>
      <w:r>
        <w:rPr>
          <w:rFonts w:hint="cs"/>
          <w:rtl/>
          <w:lang w:val="en-US"/>
        </w:rPr>
        <w:t xml:space="preserve">من أجل تحقيق التحكم الكامل بالمخطط من أجل إضافة خاصيات الذكاء الصنعي </w:t>
      </w:r>
      <w:r w:rsidR="00A03061">
        <w:rPr>
          <w:rFonts w:hint="cs"/>
          <w:rtl/>
          <w:lang w:val="en-US"/>
        </w:rPr>
        <w:t>وإدارة التكامل معها</w:t>
      </w:r>
      <w:r>
        <w:rPr>
          <w:rFonts w:hint="cs"/>
          <w:rtl/>
          <w:lang w:val="en-US"/>
        </w:rPr>
        <w:t>.</w:t>
      </w:r>
    </w:p>
    <w:p w14:paraId="56963415" w14:textId="3DD7E40D" w:rsidR="00B8008D" w:rsidRDefault="00357678">
      <w:pPr>
        <w:pStyle w:val="a9"/>
        <w:numPr>
          <w:ilvl w:val="0"/>
          <w:numId w:val="15"/>
        </w:numPr>
        <w:rPr>
          <w:lang w:val="en-US"/>
        </w:rPr>
      </w:pPr>
      <w:r>
        <w:rPr>
          <w:rFonts w:hint="cs"/>
          <w:rtl/>
          <w:lang w:val="en-US"/>
        </w:rPr>
        <w:t>التحكم بتنسيق المخطط الناتج</w:t>
      </w:r>
      <w:r w:rsidR="007C77F4">
        <w:rPr>
          <w:rFonts w:hint="cs"/>
          <w:rtl/>
          <w:lang w:val="en-US"/>
        </w:rPr>
        <w:t xml:space="preserve">، حيث أن معظم محررات </w:t>
      </w:r>
      <w:r w:rsidR="007C77F4">
        <w:rPr>
          <w:lang w:val="en-US"/>
        </w:rPr>
        <w:t>BPMN</w:t>
      </w:r>
      <w:r w:rsidR="007C77F4">
        <w:rPr>
          <w:rFonts w:hint="cs"/>
          <w:rtl/>
          <w:lang w:val="en-US"/>
        </w:rPr>
        <w:t xml:space="preserve"> تتعامل مع </w:t>
      </w:r>
      <w:r w:rsidR="0088378C">
        <w:rPr>
          <w:rFonts w:hint="cs"/>
          <w:rtl/>
          <w:lang w:val="en-US"/>
        </w:rPr>
        <w:t>أنماط</w:t>
      </w:r>
      <w:r w:rsidR="00197B7B">
        <w:rPr>
          <w:rFonts w:hint="cs"/>
          <w:rtl/>
          <w:lang w:val="en-US"/>
        </w:rPr>
        <w:t xml:space="preserve"> </w:t>
      </w:r>
      <w:r w:rsidR="00197B7B">
        <w:rPr>
          <w:lang w:val="en-US"/>
        </w:rPr>
        <w:t>XML</w:t>
      </w:r>
      <w:r w:rsidR="00197B7B">
        <w:rPr>
          <w:rFonts w:hint="cs"/>
          <w:rtl/>
          <w:lang w:val="en-US"/>
        </w:rPr>
        <w:t>.</w:t>
      </w:r>
    </w:p>
    <w:p w14:paraId="06D904C2" w14:textId="77777777" w:rsidR="00C116F8" w:rsidRDefault="00C116F8" w:rsidP="00C116F8">
      <w:pPr>
        <w:pStyle w:val="a9"/>
        <w:rPr>
          <w:rtl/>
          <w:lang w:val="en-US"/>
        </w:rPr>
      </w:pPr>
    </w:p>
    <w:p w14:paraId="42F98009" w14:textId="77777777" w:rsidR="00C116F8" w:rsidRDefault="00C116F8" w:rsidP="00C116F8">
      <w:pPr>
        <w:pStyle w:val="a9"/>
        <w:rPr>
          <w:rtl/>
          <w:lang w:val="en-US"/>
        </w:rPr>
      </w:pPr>
    </w:p>
    <w:p w14:paraId="523161DD" w14:textId="77777777" w:rsidR="00C116F8" w:rsidRDefault="00C116F8" w:rsidP="00C116F8">
      <w:pPr>
        <w:pStyle w:val="a9"/>
        <w:rPr>
          <w:rtl/>
          <w:lang w:val="en-US"/>
        </w:rPr>
      </w:pPr>
    </w:p>
    <w:p w14:paraId="2A97D70E" w14:textId="77777777" w:rsidR="00C116F8" w:rsidRDefault="00C116F8" w:rsidP="00C116F8">
      <w:pPr>
        <w:pStyle w:val="a9"/>
        <w:rPr>
          <w:rtl/>
          <w:lang w:val="en-US"/>
        </w:rPr>
      </w:pPr>
    </w:p>
    <w:p w14:paraId="1B54D095" w14:textId="77777777" w:rsidR="00C116F8" w:rsidRDefault="00C116F8" w:rsidP="00C116F8">
      <w:pPr>
        <w:pStyle w:val="a9"/>
        <w:rPr>
          <w:rtl/>
          <w:lang w:val="en-US"/>
        </w:rPr>
      </w:pPr>
    </w:p>
    <w:p w14:paraId="6FE34663" w14:textId="77777777" w:rsidR="00C116F8" w:rsidRDefault="00C116F8" w:rsidP="00C116F8">
      <w:pPr>
        <w:pStyle w:val="a9"/>
        <w:rPr>
          <w:rtl/>
          <w:lang w:val="en-US"/>
        </w:rPr>
      </w:pPr>
    </w:p>
    <w:p w14:paraId="739B3CCC" w14:textId="77777777" w:rsidR="00C116F8" w:rsidRDefault="00C116F8" w:rsidP="00C116F8">
      <w:pPr>
        <w:pStyle w:val="a9"/>
        <w:rPr>
          <w:rtl/>
          <w:lang w:val="en-US"/>
        </w:rPr>
      </w:pPr>
    </w:p>
    <w:p w14:paraId="13F549C3" w14:textId="77777777" w:rsidR="00C116F8" w:rsidRDefault="00C116F8" w:rsidP="00C116F8">
      <w:pPr>
        <w:pStyle w:val="a9"/>
        <w:rPr>
          <w:rtl/>
          <w:lang w:val="en-US"/>
        </w:rPr>
      </w:pPr>
    </w:p>
    <w:p w14:paraId="6F213C34" w14:textId="77777777" w:rsidR="00C116F8" w:rsidRDefault="00C116F8" w:rsidP="00C116F8">
      <w:pPr>
        <w:pStyle w:val="a9"/>
        <w:rPr>
          <w:rtl/>
          <w:lang w:val="en-US"/>
        </w:rPr>
      </w:pPr>
    </w:p>
    <w:p w14:paraId="135885BF" w14:textId="77777777" w:rsidR="00C116F8" w:rsidRDefault="00C116F8" w:rsidP="00C116F8">
      <w:pPr>
        <w:pStyle w:val="a9"/>
        <w:rPr>
          <w:rtl/>
          <w:lang w:val="en-US"/>
        </w:rPr>
      </w:pPr>
    </w:p>
    <w:p w14:paraId="61A0C05C" w14:textId="77777777" w:rsidR="00C116F8" w:rsidRDefault="00C116F8" w:rsidP="00C116F8">
      <w:pPr>
        <w:pStyle w:val="a9"/>
        <w:rPr>
          <w:rtl/>
          <w:lang w:val="en-US"/>
        </w:rPr>
      </w:pPr>
    </w:p>
    <w:p w14:paraId="7FDB1141" w14:textId="77777777" w:rsidR="00C116F8" w:rsidRDefault="00C116F8" w:rsidP="00C116F8">
      <w:pPr>
        <w:pStyle w:val="a9"/>
        <w:rPr>
          <w:rtl/>
          <w:lang w:val="en-US"/>
        </w:rPr>
      </w:pPr>
    </w:p>
    <w:p w14:paraId="1FC528C7" w14:textId="77777777" w:rsidR="00C116F8" w:rsidRDefault="00C116F8" w:rsidP="00C116F8">
      <w:pPr>
        <w:pStyle w:val="a9"/>
        <w:rPr>
          <w:rtl/>
          <w:lang w:val="en-US"/>
        </w:rPr>
      </w:pPr>
    </w:p>
    <w:p w14:paraId="25FBFEB5" w14:textId="77777777" w:rsidR="00C116F8" w:rsidRDefault="00C116F8" w:rsidP="00C116F8">
      <w:pPr>
        <w:pStyle w:val="a9"/>
        <w:rPr>
          <w:rtl/>
          <w:lang w:val="en-US"/>
        </w:rPr>
      </w:pPr>
    </w:p>
    <w:p w14:paraId="461C661B" w14:textId="77777777" w:rsidR="00C116F8" w:rsidRDefault="00C116F8" w:rsidP="00C116F8">
      <w:pPr>
        <w:pStyle w:val="a9"/>
        <w:rPr>
          <w:rtl/>
          <w:lang w:val="en-US"/>
        </w:rPr>
      </w:pP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79509847" w14:textId="77777777" w:rsidR="00C116F8" w:rsidRDefault="00C116F8" w:rsidP="00C116F8">
      <w:pPr>
        <w:pStyle w:val="a9"/>
        <w:rPr>
          <w:rtl/>
          <w:lang w:val="en-US"/>
        </w:rPr>
      </w:pPr>
    </w:p>
    <w:p w14:paraId="1D74D7A5" w14:textId="77777777" w:rsidR="00C116F8" w:rsidRDefault="00C116F8" w:rsidP="00C116F8">
      <w:pPr>
        <w:pStyle w:val="a9"/>
        <w:rPr>
          <w:rtl/>
          <w:lang w:val="en-US"/>
        </w:rPr>
      </w:pPr>
    </w:p>
    <w:p w14:paraId="54918911" w14:textId="77777777" w:rsidR="00C116F8" w:rsidRDefault="00C116F8" w:rsidP="00C116F8">
      <w:pPr>
        <w:pStyle w:val="a9"/>
        <w:rPr>
          <w:rtl/>
          <w:lang w:val="en-US"/>
        </w:rPr>
      </w:pPr>
    </w:p>
    <w:p w14:paraId="473335A3" w14:textId="77777777" w:rsidR="00C116F8" w:rsidRDefault="00C116F8" w:rsidP="00C116F8">
      <w:pPr>
        <w:pStyle w:val="a9"/>
        <w:rPr>
          <w:rtl/>
          <w:lang w:val="en-US"/>
        </w:rPr>
      </w:pPr>
    </w:p>
    <w:p w14:paraId="3DE43081" w14:textId="77777777" w:rsidR="00C116F8" w:rsidRDefault="00C116F8" w:rsidP="00C116F8">
      <w:pPr>
        <w:pStyle w:val="a9"/>
        <w:rPr>
          <w:rtl/>
          <w:lang w:val="en-US"/>
        </w:rPr>
      </w:pPr>
    </w:p>
    <w:p w14:paraId="1A85C53D" w14:textId="3C4DCDCE" w:rsidR="00C116F8" w:rsidRPr="00B35EE2" w:rsidRDefault="000010FC" w:rsidP="00C116F8">
      <w:pPr>
        <w:pStyle w:val="a9"/>
        <w:rPr>
          <w:lang w:val="en-US"/>
        </w:rPr>
      </w:pPr>
      <w:r>
        <w:rPr>
          <w:rFonts w:hint="cs"/>
          <w:rtl/>
          <w:lang w:val="en-US"/>
        </w:rPr>
        <w:t>ي</w:t>
      </w:r>
    </w:p>
    <w:p w14:paraId="66D88125" w14:textId="77777777" w:rsidR="009F3B52" w:rsidRDefault="009F3B52" w:rsidP="000349C4">
      <w:pPr>
        <w:pStyle w:val="a9"/>
        <w:rPr>
          <w:noProof/>
          <w:rtl/>
          <w:lang w:val="en-US"/>
        </w:rPr>
      </w:pPr>
    </w:p>
    <w:p w14:paraId="368F3C79" w14:textId="77777777" w:rsidR="009F3B52" w:rsidRPr="00EB1D06" w:rsidRDefault="009F3B52" w:rsidP="000349C4">
      <w:pPr>
        <w:pStyle w:val="a9"/>
        <w:rPr>
          <w:noProof/>
          <w:rtl/>
          <w:lang w:val="en-US"/>
        </w:rPr>
      </w:pPr>
    </w:p>
    <w:p w14:paraId="0D084DF9" w14:textId="77777777" w:rsidR="000349C4" w:rsidRDefault="000349C4" w:rsidP="000349C4">
      <w:pPr>
        <w:pStyle w:val="a9"/>
        <w:rPr>
          <w:noProof/>
        </w:rPr>
      </w:pPr>
    </w:p>
    <w:p w14:paraId="365C6352" w14:textId="77777777" w:rsidR="000349C4" w:rsidRDefault="000349C4" w:rsidP="000349C4">
      <w:pPr>
        <w:pStyle w:val="a9"/>
        <w:rPr>
          <w:noProof/>
        </w:rPr>
      </w:pPr>
    </w:p>
    <w:p w14:paraId="6AFA739F" w14:textId="77777777" w:rsidR="000349C4" w:rsidRDefault="000349C4" w:rsidP="000349C4">
      <w:pPr>
        <w:pStyle w:val="a9"/>
        <w:rPr>
          <w:noProof/>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9C579" w14:textId="77777777" w:rsidR="005E2955" w:rsidRDefault="005E2955" w:rsidP="006C5768">
      <w:r>
        <w:separator/>
      </w:r>
    </w:p>
  </w:endnote>
  <w:endnote w:type="continuationSeparator" w:id="0">
    <w:p w14:paraId="1059E59B" w14:textId="77777777" w:rsidR="005E2955" w:rsidRDefault="005E2955"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92676" w14:textId="77777777" w:rsidR="005E2955" w:rsidRDefault="005E2955" w:rsidP="006C5768">
      <w:r>
        <w:separator/>
      </w:r>
    </w:p>
  </w:footnote>
  <w:footnote w:type="continuationSeparator" w:id="0">
    <w:p w14:paraId="7261B340" w14:textId="77777777" w:rsidR="005E2955" w:rsidRDefault="005E2955"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6"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2"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7"/>
  </w:num>
  <w:num w:numId="2" w16cid:durableId="48500460">
    <w:abstractNumId w:val="1"/>
  </w:num>
  <w:num w:numId="3" w16cid:durableId="905528888">
    <w:abstractNumId w:val="8"/>
  </w:num>
  <w:num w:numId="4" w16cid:durableId="768358840">
    <w:abstractNumId w:val="5"/>
  </w:num>
  <w:num w:numId="5" w16cid:durableId="2039622157">
    <w:abstractNumId w:val="11"/>
  </w:num>
  <w:num w:numId="6" w16cid:durableId="1222640603">
    <w:abstractNumId w:val="2"/>
  </w:num>
  <w:num w:numId="7" w16cid:durableId="365836054">
    <w:abstractNumId w:val="0"/>
  </w:num>
  <w:num w:numId="8" w16cid:durableId="642469817">
    <w:abstractNumId w:val="4"/>
  </w:num>
  <w:num w:numId="9" w16cid:durableId="2079285283">
    <w:abstractNumId w:val="12"/>
  </w:num>
  <w:num w:numId="10" w16cid:durableId="539632544">
    <w:abstractNumId w:val="10"/>
  </w:num>
  <w:num w:numId="11" w16cid:durableId="35617820">
    <w:abstractNumId w:val="3"/>
  </w:num>
  <w:num w:numId="12" w16cid:durableId="842475706">
    <w:abstractNumId w:val="6"/>
  </w:num>
  <w:num w:numId="13" w16cid:durableId="1331641951">
    <w:abstractNumId w:val="13"/>
  </w:num>
  <w:num w:numId="14" w16cid:durableId="1812820271">
    <w:abstractNumId w:val="14"/>
  </w:num>
  <w:num w:numId="15" w16cid:durableId="1585916392">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C65"/>
    <w:rsid w:val="000034A4"/>
    <w:rsid w:val="000048E0"/>
    <w:rsid w:val="0000562B"/>
    <w:rsid w:val="0000702E"/>
    <w:rsid w:val="000075E3"/>
    <w:rsid w:val="00010208"/>
    <w:rsid w:val="00012200"/>
    <w:rsid w:val="00012DDD"/>
    <w:rsid w:val="0001324D"/>
    <w:rsid w:val="00014E5D"/>
    <w:rsid w:val="00015C3B"/>
    <w:rsid w:val="00015D02"/>
    <w:rsid w:val="00015F92"/>
    <w:rsid w:val="00020A62"/>
    <w:rsid w:val="00021B1C"/>
    <w:rsid w:val="0002315C"/>
    <w:rsid w:val="00024CCD"/>
    <w:rsid w:val="00024DDE"/>
    <w:rsid w:val="00025F0C"/>
    <w:rsid w:val="00032E2C"/>
    <w:rsid w:val="0003356F"/>
    <w:rsid w:val="00033C62"/>
    <w:rsid w:val="00034714"/>
    <w:rsid w:val="000349C4"/>
    <w:rsid w:val="000370F6"/>
    <w:rsid w:val="00040293"/>
    <w:rsid w:val="000403D5"/>
    <w:rsid w:val="00040CD6"/>
    <w:rsid w:val="0004106A"/>
    <w:rsid w:val="0004245F"/>
    <w:rsid w:val="00042855"/>
    <w:rsid w:val="00043221"/>
    <w:rsid w:val="00043E79"/>
    <w:rsid w:val="00044F3A"/>
    <w:rsid w:val="00046075"/>
    <w:rsid w:val="00050051"/>
    <w:rsid w:val="00050957"/>
    <w:rsid w:val="000528DB"/>
    <w:rsid w:val="00052B76"/>
    <w:rsid w:val="00056714"/>
    <w:rsid w:val="0006044F"/>
    <w:rsid w:val="00061748"/>
    <w:rsid w:val="00061787"/>
    <w:rsid w:val="000624C0"/>
    <w:rsid w:val="00062C0B"/>
    <w:rsid w:val="00065D6D"/>
    <w:rsid w:val="00066FB6"/>
    <w:rsid w:val="00067020"/>
    <w:rsid w:val="000677F4"/>
    <w:rsid w:val="0007001E"/>
    <w:rsid w:val="00070937"/>
    <w:rsid w:val="00071C81"/>
    <w:rsid w:val="00071DC5"/>
    <w:rsid w:val="00073CC4"/>
    <w:rsid w:val="00074FE9"/>
    <w:rsid w:val="0008049F"/>
    <w:rsid w:val="00080906"/>
    <w:rsid w:val="00080D9E"/>
    <w:rsid w:val="000811DE"/>
    <w:rsid w:val="00081F2C"/>
    <w:rsid w:val="00082C25"/>
    <w:rsid w:val="00082DE6"/>
    <w:rsid w:val="000843EE"/>
    <w:rsid w:val="00085373"/>
    <w:rsid w:val="000853E1"/>
    <w:rsid w:val="00085D36"/>
    <w:rsid w:val="00086090"/>
    <w:rsid w:val="00086812"/>
    <w:rsid w:val="00086CF3"/>
    <w:rsid w:val="00086D76"/>
    <w:rsid w:val="00090915"/>
    <w:rsid w:val="00091206"/>
    <w:rsid w:val="0009590F"/>
    <w:rsid w:val="00095B23"/>
    <w:rsid w:val="00095E69"/>
    <w:rsid w:val="0009756C"/>
    <w:rsid w:val="000975E5"/>
    <w:rsid w:val="00097ABC"/>
    <w:rsid w:val="000A0AF5"/>
    <w:rsid w:val="000A25E6"/>
    <w:rsid w:val="000A343C"/>
    <w:rsid w:val="000A3736"/>
    <w:rsid w:val="000A5089"/>
    <w:rsid w:val="000A555F"/>
    <w:rsid w:val="000A6991"/>
    <w:rsid w:val="000B25B3"/>
    <w:rsid w:val="000B2CA8"/>
    <w:rsid w:val="000B30DF"/>
    <w:rsid w:val="000B3D19"/>
    <w:rsid w:val="000B48EF"/>
    <w:rsid w:val="000C0593"/>
    <w:rsid w:val="000C05FE"/>
    <w:rsid w:val="000C38F8"/>
    <w:rsid w:val="000C4C0C"/>
    <w:rsid w:val="000C64D4"/>
    <w:rsid w:val="000C71F9"/>
    <w:rsid w:val="000D10E9"/>
    <w:rsid w:val="000D1C84"/>
    <w:rsid w:val="000D1F33"/>
    <w:rsid w:val="000D1F96"/>
    <w:rsid w:val="000D2504"/>
    <w:rsid w:val="000D3790"/>
    <w:rsid w:val="000D4442"/>
    <w:rsid w:val="000D4EBF"/>
    <w:rsid w:val="000D5440"/>
    <w:rsid w:val="000D5DD1"/>
    <w:rsid w:val="000D6D69"/>
    <w:rsid w:val="000D7C40"/>
    <w:rsid w:val="000E0A55"/>
    <w:rsid w:val="000E2199"/>
    <w:rsid w:val="000E2B3F"/>
    <w:rsid w:val="000E2DC6"/>
    <w:rsid w:val="000E3A89"/>
    <w:rsid w:val="000E4CF1"/>
    <w:rsid w:val="000E58DE"/>
    <w:rsid w:val="000E7F48"/>
    <w:rsid w:val="000F0ED0"/>
    <w:rsid w:val="000F4581"/>
    <w:rsid w:val="000F50B3"/>
    <w:rsid w:val="000F6E2F"/>
    <w:rsid w:val="000F7104"/>
    <w:rsid w:val="001012F2"/>
    <w:rsid w:val="001031DD"/>
    <w:rsid w:val="00103340"/>
    <w:rsid w:val="00104CB6"/>
    <w:rsid w:val="00106314"/>
    <w:rsid w:val="00107AF7"/>
    <w:rsid w:val="00110458"/>
    <w:rsid w:val="001105B4"/>
    <w:rsid w:val="00111020"/>
    <w:rsid w:val="00111353"/>
    <w:rsid w:val="00112FAF"/>
    <w:rsid w:val="001165CC"/>
    <w:rsid w:val="00116C8C"/>
    <w:rsid w:val="00116D5B"/>
    <w:rsid w:val="00117086"/>
    <w:rsid w:val="001202D9"/>
    <w:rsid w:val="00121E3C"/>
    <w:rsid w:val="0012270E"/>
    <w:rsid w:val="001230E2"/>
    <w:rsid w:val="00125332"/>
    <w:rsid w:val="00130F5C"/>
    <w:rsid w:val="001323C9"/>
    <w:rsid w:val="00132FAD"/>
    <w:rsid w:val="00133330"/>
    <w:rsid w:val="00137F71"/>
    <w:rsid w:val="00140013"/>
    <w:rsid w:val="001406FA"/>
    <w:rsid w:val="00140CB6"/>
    <w:rsid w:val="0014167D"/>
    <w:rsid w:val="00142035"/>
    <w:rsid w:val="00142194"/>
    <w:rsid w:val="0014266D"/>
    <w:rsid w:val="001437E9"/>
    <w:rsid w:val="00143F04"/>
    <w:rsid w:val="00147020"/>
    <w:rsid w:val="0015171F"/>
    <w:rsid w:val="00151D29"/>
    <w:rsid w:val="00152E46"/>
    <w:rsid w:val="00153943"/>
    <w:rsid w:val="00154DDD"/>
    <w:rsid w:val="0015754E"/>
    <w:rsid w:val="00160C3A"/>
    <w:rsid w:val="00162E6E"/>
    <w:rsid w:val="00165387"/>
    <w:rsid w:val="001668E6"/>
    <w:rsid w:val="0016701A"/>
    <w:rsid w:val="001679D1"/>
    <w:rsid w:val="0017271C"/>
    <w:rsid w:val="00173DCD"/>
    <w:rsid w:val="001750E7"/>
    <w:rsid w:val="00176E50"/>
    <w:rsid w:val="00177442"/>
    <w:rsid w:val="00177B83"/>
    <w:rsid w:val="0018150F"/>
    <w:rsid w:val="00184264"/>
    <w:rsid w:val="0018444B"/>
    <w:rsid w:val="00187C54"/>
    <w:rsid w:val="00190FC3"/>
    <w:rsid w:val="001918C5"/>
    <w:rsid w:val="001928A9"/>
    <w:rsid w:val="00194CC9"/>
    <w:rsid w:val="00196FFD"/>
    <w:rsid w:val="00197B7B"/>
    <w:rsid w:val="001A2357"/>
    <w:rsid w:val="001A2B54"/>
    <w:rsid w:val="001A4719"/>
    <w:rsid w:val="001A4965"/>
    <w:rsid w:val="001A6EFE"/>
    <w:rsid w:val="001A7302"/>
    <w:rsid w:val="001B0240"/>
    <w:rsid w:val="001B4E30"/>
    <w:rsid w:val="001B5317"/>
    <w:rsid w:val="001B7B85"/>
    <w:rsid w:val="001B7F80"/>
    <w:rsid w:val="001C1997"/>
    <w:rsid w:val="001C4229"/>
    <w:rsid w:val="001C4EA5"/>
    <w:rsid w:val="001C5170"/>
    <w:rsid w:val="001D11D7"/>
    <w:rsid w:val="001D2DAB"/>
    <w:rsid w:val="001D424C"/>
    <w:rsid w:val="001D536F"/>
    <w:rsid w:val="001D5DCA"/>
    <w:rsid w:val="001D6E17"/>
    <w:rsid w:val="001E035A"/>
    <w:rsid w:val="001E1D59"/>
    <w:rsid w:val="001E2238"/>
    <w:rsid w:val="001E227C"/>
    <w:rsid w:val="001E2589"/>
    <w:rsid w:val="001E3B3A"/>
    <w:rsid w:val="001E767F"/>
    <w:rsid w:val="001E7C74"/>
    <w:rsid w:val="001F3692"/>
    <w:rsid w:val="001F38C2"/>
    <w:rsid w:val="001F4C22"/>
    <w:rsid w:val="001F5583"/>
    <w:rsid w:val="001F5FB4"/>
    <w:rsid w:val="001F6042"/>
    <w:rsid w:val="001F661C"/>
    <w:rsid w:val="001F68C5"/>
    <w:rsid w:val="00200428"/>
    <w:rsid w:val="00201348"/>
    <w:rsid w:val="00201D55"/>
    <w:rsid w:val="002023A0"/>
    <w:rsid w:val="00203289"/>
    <w:rsid w:val="00204142"/>
    <w:rsid w:val="002048C5"/>
    <w:rsid w:val="0020497A"/>
    <w:rsid w:val="00205E1B"/>
    <w:rsid w:val="00205E4B"/>
    <w:rsid w:val="002065D1"/>
    <w:rsid w:val="00207099"/>
    <w:rsid w:val="0020711E"/>
    <w:rsid w:val="002073DD"/>
    <w:rsid w:val="00210146"/>
    <w:rsid w:val="002104E1"/>
    <w:rsid w:val="002106ED"/>
    <w:rsid w:val="00210BDA"/>
    <w:rsid w:val="002142B6"/>
    <w:rsid w:val="002143A4"/>
    <w:rsid w:val="0021513C"/>
    <w:rsid w:val="002156CF"/>
    <w:rsid w:val="00220E5A"/>
    <w:rsid w:val="0022205A"/>
    <w:rsid w:val="0022261B"/>
    <w:rsid w:val="00224E56"/>
    <w:rsid w:val="00225EAE"/>
    <w:rsid w:val="002260BA"/>
    <w:rsid w:val="00226251"/>
    <w:rsid w:val="002276E2"/>
    <w:rsid w:val="002318DC"/>
    <w:rsid w:val="00235BD1"/>
    <w:rsid w:val="00235D5C"/>
    <w:rsid w:val="00237D0B"/>
    <w:rsid w:val="00237EF4"/>
    <w:rsid w:val="00241BB5"/>
    <w:rsid w:val="00244256"/>
    <w:rsid w:val="0024451A"/>
    <w:rsid w:val="002464CC"/>
    <w:rsid w:val="00246987"/>
    <w:rsid w:val="00247936"/>
    <w:rsid w:val="00247E4A"/>
    <w:rsid w:val="00251B08"/>
    <w:rsid w:val="00252EA1"/>
    <w:rsid w:val="00253A5E"/>
    <w:rsid w:val="0025458B"/>
    <w:rsid w:val="00255656"/>
    <w:rsid w:val="00255929"/>
    <w:rsid w:val="0025678A"/>
    <w:rsid w:val="00256A5C"/>
    <w:rsid w:val="00256BE6"/>
    <w:rsid w:val="00256CE3"/>
    <w:rsid w:val="00257CBB"/>
    <w:rsid w:val="00260863"/>
    <w:rsid w:val="00260A34"/>
    <w:rsid w:val="00263748"/>
    <w:rsid w:val="00263EFD"/>
    <w:rsid w:val="00264A45"/>
    <w:rsid w:val="002661A6"/>
    <w:rsid w:val="00270027"/>
    <w:rsid w:val="002733B9"/>
    <w:rsid w:val="00273F28"/>
    <w:rsid w:val="002741A5"/>
    <w:rsid w:val="00280E40"/>
    <w:rsid w:val="00281019"/>
    <w:rsid w:val="002824BC"/>
    <w:rsid w:val="002824F0"/>
    <w:rsid w:val="00284E2F"/>
    <w:rsid w:val="00285CE5"/>
    <w:rsid w:val="00286656"/>
    <w:rsid w:val="002873F1"/>
    <w:rsid w:val="00287973"/>
    <w:rsid w:val="00292A04"/>
    <w:rsid w:val="00293D84"/>
    <w:rsid w:val="00294BFE"/>
    <w:rsid w:val="002956CE"/>
    <w:rsid w:val="00295B67"/>
    <w:rsid w:val="0029610D"/>
    <w:rsid w:val="002A0DE2"/>
    <w:rsid w:val="002A7735"/>
    <w:rsid w:val="002A7F38"/>
    <w:rsid w:val="002B0006"/>
    <w:rsid w:val="002B0499"/>
    <w:rsid w:val="002B1E66"/>
    <w:rsid w:val="002B2E79"/>
    <w:rsid w:val="002B3164"/>
    <w:rsid w:val="002B4AB1"/>
    <w:rsid w:val="002B56BF"/>
    <w:rsid w:val="002B631F"/>
    <w:rsid w:val="002B6E7B"/>
    <w:rsid w:val="002B73D2"/>
    <w:rsid w:val="002B7F05"/>
    <w:rsid w:val="002C2923"/>
    <w:rsid w:val="002C4834"/>
    <w:rsid w:val="002C5069"/>
    <w:rsid w:val="002C5075"/>
    <w:rsid w:val="002C5699"/>
    <w:rsid w:val="002C5CAD"/>
    <w:rsid w:val="002C61F7"/>
    <w:rsid w:val="002D1DBB"/>
    <w:rsid w:val="002D1F1F"/>
    <w:rsid w:val="002D4529"/>
    <w:rsid w:val="002D7D9A"/>
    <w:rsid w:val="002E004D"/>
    <w:rsid w:val="002E0EA4"/>
    <w:rsid w:val="002E11C5"/>
    <w:rsid w:val="002E12DF"/>
    <w:rsid w:val="002E17FC"/>
    <w:rsid w:val="002E18A3"/>
    <w:rsid w:val="002E4020"/>
    <w:rsid w:val="002E7BCA"/>
    <w:rsid w:val="002E7F79"/>
    <w:rsid w:val="002F0BA5"/>
    <w:rsid w:val="002F1D12"/>
    <w:rsid w:val="002F231C"/>
    <w:rsid w:val="002F3DF1"/>
    <w:rsid w:val="002F5C9D"/>
    <w:rsid w:val="002F6AE6"/>
    <w:rsid w:val="002F79DB"/>
    <w:rsid w:val="002F7CFA"/>
    <w:rsid w:val="00300777"/>
    <w:rsid w:val="00302BDC"/>
    <w:rsid w:val="00303DE7"/>
    <w:rsid w:val="003040CD"/>
    <w:rsid w:val="0030411E"/>
    <w:rsid w:val="00304C4D"/>
    <w:rsid w:val="0031058C"/>
    <w:rsid w:val="0031148E"/>
    <w:rsid w:val="00312A8D"/>
    <w:rsid w:val="00312D3E"/>
    <w:rsid w:val="00312F80"/>
    <w:rsid w:val="00313C58"/>
    <w:rsid w:val="003159D0"/>
    <w:rsid w:val="00315B3B"/>
    <w:rsid w:val="00315C87"/>
    <w:rsid w:val="003161D7"/>
    <w:rsid w:val="00316C7F"/>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52C8"/>
    <w:rsid w:val="00345D2D"/>
    <w:rsid w:val="00347A46"/>
    <w:rsid w:val="00356103"/>
    <w:rsid w:val="00356305"/>
    <w:rsid w:val="003568E6"/>
    <w:rsid w:val="00357678"/>
    <w:rsid w:val="00360E0C"/>
    <w:rsid w:val="00363BCE"/>
    <w:rsid w:val="00363E91"/>
    <w:rsid w:val="00364C11"/>
    <w:rsid w:val="00365F8E"/>
    <w:rsid w:val="0036602A"/>
    <w:rsid w:val="0036610F"/>
    <w:rsid w:val="003668F1"/>
    <w:rsid w:val="00367FAB"/>
    <w:rsid w:val="0037075D"/>
    <w:rsid w:val="00370BD8"/>
    <w:rsid w:val="00370F25"/>
    <w:rsid w:val="00372780"/>
    <w:rsid w:val="0037688D"/>
    <w:rsid w:val="00376DB0"/>
    <w:rsid w:val="0038321D"/>
    <w:rsid w:val="003832EC"/>
    <w:rsid w:val="00383878"/>
    <w:rsid w:val="0038479E"/>
    <w:rsid w:val="003848C1"/>
    <w:rsid w:val="0038552A"/>
    <w:rsid w:val="00385B25"/>
    <w:rsid w:val="00391FFC"/>
    <w:rsid w:val="0039201E"/>
    <w:rsid w:val="00392BA6"/>
    <w:rsid w:val="00392E39"/>
    <w:rsid w:val="00393CC3"/>
    <w:rsid w:val="00394625"/>
    <w:rsid w:val="00394AB2"/>
    <w:rsid w:val="00397AF1"/>
    <w:rsid w:val="003A174A"/>
    <w:rsid w:val="003A18BD"/>
    <w:rsid w:val="003A29F8"/>
    <w:rsid w:val="003A2F58"/>
    <w:rsid w:val="003A4B90"/>
    <w:rsid w:val="003A5193"/>
    <w:rsid w:val="003A5916"/>
    <w:rsid w:val="003A7F7B"/>
    <w:rsid w:val="003B0CF8"/>
    <w:rsid w:val="003B1DBE"/>
    <w:rsid w:val="003B1DE5"/>
    <w:rsid w:val="003B24FF"/>
    <w:rsid w:val="003B2A6B"/>
    <w:rsid w:val="003B2EB7"/>
    <w:rsid w:val="003B51FC"/>
    <w:rsid w:val="003B60ED"/>
    <w:rsid w:val="003B64F0"/>
    <w:rsid w:val="003B667A"/>
    <w:rsid w:val="003B7DD6"/>
    <w:rsid w:val="003C2669"/>
    <w:rsid w:val="003C3346"/>
    <w:rsid w:val="003C5C5C"/>
    <w:rsid w:val="003C5CBD"/>
    <w:rsid w:val="003D02CA"/>
    <w:rsid w:val="003D0435"/>
    <w:rsid w:val="003D0B4E"/>
    <w:rsid w:val="003D41E5"/>
    <w:rsid w:val="003D4747"/>
    <w:rsid w:val="003D72BD"/>
    <w:rsid w:val="003E2C25"/>
    <w:rsid w:val="003E2CE5"/>
    <w:rsid w:val="003E4910"/>
    <w:rsid w:val="003E49F8"/>
    <w:rsid w:val="003E520E"/>
    <w:rsid w:val="003E5EEC"/>
    <w:rsid w:val="003E6160"/>
    <w:rsid w:val="003E7426"/>
    <w:rsid w:val="003F06C1"/>
    <w:rsid w:val="003F14AE"/>
    <w:rsid w:val="003F28C4"/>
    <w:rsid w:val="003F3A79"/>
    <w:rsid w:val="003F3D6A"/>
    <w:rsid w:val="003F4E96"/>
    <w:rsid w:val="003F5223"/>
    <w:rsid w:val="003F5A1A"/>
    <w:rsid w:val="003F5EEC"/>
    <w:rsid w:val="003F709A"/>
    <w:rsid w:val="00401110"/>
    <w:rsid w:val="004021BC"/>
    <w:rsid w:val="00406C8D"/>
    <w:rsid w:val="00406D00"/>
    <w:rsid w:val="0040712B"/>
    <w:rsid w:val="00410C21"/>
    <w:rsid w:val="004113F8"/>
    <w:rsid w:val="004115F8"/>
    <w:rsid w:val="004119E8"/>
    <w:rsid w:val="00412005"/>
    <w:rsid w:val="00412E7C"/>
    <w:rsid w:val="004130CC"/>
    <w:rsid w:val="00413A44"/>
    <w:rsid w:val="00415262"/>
    <w:rsid w:val="00415530"/>
    <w:rsid w:val="004163E5"/>
    <w:rsid w:val="00416EE4"/>
    <w:rsid w:val="0042103D"/>
    <w:rsid w:val="004219D5"/>
    <w:rsid w:val="00421FA9"/>
    <w:rsid w:val="0042322F"/>
    <w:rsid w:val="0042619E"/>
    <w:rsid w:val="004267C7"/>
    <w:rsid w:val="00426B6A"/>
    <w:rsid w:val="004272A0"/>
    <w:rsid w:val="00430438"/>
    <w:rsid w:val="00430E0E"/>
    <w:rsid w:val="00431D06"/>
    <w:rsid w:val="0043276B"/>
    <w:rsid w:val="00435D0B"/>
    <w:rsid w:val="00436498"/>
    <w:rsid w:val="0043706A"/>
    <w:rsid w:val="00437C02"/>
    <w:rsid w:val="00440FBB"/>
    <w:rsid w:val="004474C8"/>
    <w:rsid w:val="004518A6"/>
    <w:rsid w:val="00452582"/>
    <w:rsid w:val="00452AFD"/>
    <w:rsid w:val="00454903"/>
    <w:rsid w:val="00454BA3"/>
    <w:rsid w:val="00455A12"/>
    <w:rsid w:val="00455BD9"/>
    <w:rsid w:val="004567BB"/>
    <w:rsid w:val="00457204"/>
    <w:rsid w:val="00457628"/>
    <w:rsid w:val="004600EE"/>
    <w:rsid w:val="0046395E"/>
    <w:rsid w:val="00470123"/>
    <w:rsid w:val="00471A13"/>
    <w:rsid w:val="004763D8"/>
    <w:rsid w:val="004808B8"/>
    <w:rsid w:val="0048159A"/>
    <w:rsid w:val="004823BD"/>
    <w:rsid w:val="00483395"/>
    <w:rsid w:val="0048356D"/>
    <w:rsid w:val="00483A1E"/>
    <w:rsid w:val="00484389"/>
    <w:rsid w:val="00485006"/>
    <w:rsid w:val="00485C44"/>
    <w:rsid w:val="004903DC"/>
    <w:rsid w:val="00490B81"/>
    <w:rsid w:val="00494B65"/>
    <w:rsid w:val="0049579F"/>
    <w:rsid w:val="004960AD"/>
    <w:rsid w:val="00496F5A"/>
    <w:rsid w:val="004A0695"/>
    <w:rsid w:val="004A108F"/>
    <w:rsid w:val="004A1343"/>
    <w:rsid w:val="004A25FD"/>
    <w:rsid w:val="004A45CA"/>
    <w:rsid w:val="004A516B"/>
    <w:rsid w:val="004A7E9C"/>
    <w:rsid w:val="004B0998"/>
    <w:rsid w:val="004B1A0E"/>
    <w:rsid w:val="004B2D53"/>
    <w:rsid w:val="004B4C1B"/>
    <w:rsid w:val="004B54D7"/>
    <w:rsid w:val="004B6FFB"/>
    <w:rsid w:val="004B70EE"/>
    <w:rsid w:val="004B7C83"/>
    <w:rsid w:val="004C0175"/>
    <w:rsid w:val="004C0629"/>
    <w:rsid w:val="004C1BE2"/>
    <w:rsid w:val="004C416F"/>
    <w:rsid w:val="004C4937"/>
    <w:rsid w:val="004C52AA"/>
    <w:rsid w:val="004C5DD1"/>
    <w:rsid w:val="004C6331"/>
    <w:rsid w:val="004D222C"/>
    <w:rsid w:val="004D246D"/>
    <w:rsid w:val="004D24AF"/>
    <w:rsid w:val="004D34C0"/>
    <w:rsid w:val="004D4867"/>
    <w:rsid w:val="004D6085"/>
    <w:rsid w:val="004D7B63"/>
    <w:rsid w:val="004D7CC2"/>
    <w:rsid w:val="004E003D"/>
    <w:rsid w:val="004E5BD3"/>
    <w:rsid w:val="004E6207"/>
    <w:rsid w:val="004E7562"/>
    <w:rsid w:val="004E7A01"/>
    <w:rsid w:val="004E7C22"/>
    <w:rsid w:val="004F1B98"/>
    <w:rsid w:val="004F319B"/>
    <w:rsid w:val="004F38E8"/>
    <w:rsid w:val="004F57DD"/>
    <w:rsid w:val="004F6CF6"/>
    <w:rsid w:val="004F7221"/>
    <w:rsid w:val="00503530"/>
    <w:rsid w:val="005051EB"/>
    <w:rsid w:val="005058C2"/>
    <w:rsid w:val="00506585"/>
    <w:rsid w:val="00506C25"/>
    <w:rsid w:val="0050754D"/>
    <w:rsid w:val="00511249"/>
    <w:rsid w:val="00512E23"/>
    <w:rsid w:val="005132DE"/>
    <w:rsid w:val="0051472D"/>
    <w:rsid w:val="005171BD"/>
    <w:rsid w:val="0051786F"/>
    <w:rsid w:val="00520B22"/>
    <w:rsid w:val="00520F62"/>
    <w:rsid w:val="00521432"/>
    <w:rsid w:val="00521B8F"/>
    <w:rsid w:val="00523944"/>
    <w:rsid w:val="0052764A"/>
    <w:rsid w:val="00527C79"/>
    <w:rsid w:val="005312B3"/>
    <w:rsid w:val="0053139A"/>
    <w:rsid w:val="00533121"/>
    <w:rsid w:val="00534D6D"/>
    <w:rsid w:val="00542436"/>
    <w:rsid w:val="00542B7F"/>
    <w:rsid w:val="00543495"/>
    <w:rsid w:val="00544181"/>
    <w:rsid w:val="005443BA"/>
    <w:rsid w:val="00546117"/>
    <w:rsid w:val="0055027A"/>
    <w:rsid w:val="0055192D"/>
    <w:rsid w:val="00551B1B"/>
    <w:rsid w:val="00554913"/>
    <w:rsid w:val="0055539E"/>
    <w:rsid w:val="00557B23"/>
    <w:rsid w:val="00560143"/>
    <w:rsid w:val="0056183D"/>
    <w:rsid w:val="0056240B"/>
    <w:rsid w:val="00562D62"/>
    <w:rsid w:val="005663FC"/>
    <w:rsid w:val="00566E35"/>
    <w:rsid w:val="00570819"/>
    <w:rsid w:val="00572BED"/>
    <w:rsid w:val="0057385B"/>
    <w:rsid w:val="00575AA7"/>
    <w:rsid w:val="00577DB6"/>
    <w:rsid w:val="0058006F"/>
    <w:rsid w:val="005812E9"/>
    <w:rsid w:val="00581FA8"/>
    <w:rsid w:val="00583221"/>
    <w:rsid w:val="0058467B"/>
    <w:rsid w:val="005846B1"/>
    <w:rsid w:val="00585A5A"/>
    <w:rsid w:val="00586340"/>
    <w:rsid w:val="00586A32"/>
    <w:rsid w:val="00587BD7"/>
    <w:rsid w:val="00596537"/>
    <w:rsid w:val="00597FD7"/>
    <w:rsid w:val="005A2EA2"/>
    <w:rsid w:val="005A3906"/>
    <w:rsid w:val="005A3CB2"/>
    <w:rsid w:val="005A7A2E"/>
    <w:rsid w:val="005A7ADA"/>
    <w:rsid w:val="005B4F83"/>
    <w:rsid w:val="005B5205"/>
    <w:rsid w:val="005B5D8B"/>
    <w:rsid w:val="005B7516"/>
    <w:rsid w:val="005C1F5A"/>
    <w:rsid w:val="005C2380"/>
    <w:rsid w:val="005C41D8"/>
    <w:rsid w:val="005C4309"/>
    <w:rsid w:val="005C49C9"/>
    <w:rsid w:val="005C4F35"/>
    <w:rsid w:val="005C5439"/>
    <w:rsid w:val="005C7E27"/>
    <w:rsid w:val="005D08F5"/>
    <w:rsid w:val="005D0B54"/>
    <w:rsid w:val="005D1B51"/>
    <w:rsid w:val="005D1EEA"/>
    <w:rsid w:val="005D245F"/>
    <w:rsid w:val="005D3B0D"/>
    <w:rsid w:val="005D5208"/>
    <w:rsid w:val="005D53B5"/>
    <w:rsid w:val="005D5DD4"/>
    <w:rsid w:val="005D72DF"/>
    <w:rsid w:val="005E0443"/>
    <w:rsid w:val="005E27F0"/>
    <w:rsid w:val="005E2955"/>
    <w:rsid w:val="005E2CEB"/>
    <w:rsid w:val="005E4942"/>
    <w:rsid w:val="005F0B74"/>
    <w:rsid w:val="005F2401"/>
    <w:rsid w:val="005F2B9D"/>
    <w:rsid w:val="005F506B"/>
    <w:rsid w:val="005F6B4F"/>
    <w:rsid w:val="00600BA6"/>
    <w:rsid w:val="00602F4D"/>
    <w:rsid w:val="00603CDC"/>
    <w:rsid w:val="00605FE6"/>
    <w:rsid w:val="006063D6"/>
    <w:rsid w:val="006074FB"/>
    <w:rsid w:val="006077DA"/>
    <w:rsid w:val="00607E61"/>
    <w:rsid w:val="006100B7"/>
    <w:rsid w:val="0061097E"/>
    <w:rsid w:val="00612EA9"/>
    <w:rsid w:val="006156E3"/>
    <w:rsid w:val="00615847"/>
    <w:rsid w:val="00616E07"/>
    <w:rsid w:val="006174FE"/>
    <w:rsid w:val="0061796A"/>
    <w:rsid w:val="00617EB1"/>
    <w:rsid w:val="006210F5"/>
    <w:rsid w:val="00621A27"/>
    <w:rsid w:val="00622624"/>
    <w:rsid w:val="0062506D"/>
    <w:rsid w:val="0062582B"/>
    <w:rsid w:val="00626A5C"/>
    <w:rsid w:val="00630AD1"/>
    <w:rsid w:val="00630EC7"/>
    <w:rsid w:val="0063119D"/>
    <w:rsid w:val="00632BBF"/>
    <w:rsid w:val="006341AB"/>
    <w:rsid w:val="006347C5"/>
    <w:rsid w:val="006367A4"/>
    <w:rsid w:val="006368D3"/>
    <w:rsid w:val="0064051A"/>
    <w:rsid w:val="00640CFF"/>
    <w:rsid w:val="00642AF8"/>
    <w:rsid w:val="0064363A"/>
    <w:rsid w:val="00643963"/>
    <w:rsid w:val="0064440E"/>
    <w:rsid w:val="00646BBC"/>
    <w:rsid w:val="00650026"/>
    <w:rsid w:val="006502FD"/>
    <w:rsid w:val="006508EA"/>
    <w:rsid w:val="006512F1"/>
    <w:rsid w:val="00652065"/>
    <w:rsid w:val="00652205"/>
    <w:rsid w:val="0065262C"/>
    <w:rsid w:val="00652FC4"/>
    <w:rsid w:val="0065346F"/>
    <w:rsid w:val="006545A7"/>
    <w:rsid w:val="00655299"/>
    <w:rsid w:val="0065731A"/>
    <w:rsid w:val="00660B3D"/>
    <w:rsid w:val="00661760"/>
    <w:rsid w:val="00664A71"/>
    <w:rsid w:val="00666B0A"/>
    <w:rsid w:val="00667C61"/>
    <w:rsid w:val="0067042F"/>
    <w:rsid w:val="00670A9C"/>
    <w:rsid w:val="00672024"/>
    <w:rsid w:val="006729FC"/>
    <w:rsid w:val="0067342C"/>
    <w:rsid w:val="0067476C"/>
    <w:rsid w:val="00680308"/>
    <w:rsid w:val="00680CE5"/>
    <w:rsid w:val="00684095"/>
    <w:rsid w:val="00684323"/>
    <w:rsid w:val="0068468D"/>
    <w:rsid w:val="00684F84"/>
    <w:rsid w:val="006850C2"/>
    <w:rsid w:val="0069059E"/>
    <w:rsid w:val="006912FF"/>
    <w:rsid w:val="00694612"/>
    <w:rsid w:val="00694BA4"/>
    <w:rsid w:val="00694BCC"/>
    <w:rsid w:val="00694EFD"/>
    <w:rsid w:val="00696DC3"/>
    <w:rsid w:val="006A0154"/>
    <w:rsid w:val="006A2299"/>
    <w:rsid w:val="006A3AF9"/>
    <w:rsid w:val="006A3E39"/>
    <w:rsid w:val="006A7159"/>
    <w:rsid w:val="006B1462"/>
    <w:rsid w:val="006B29C9"/>
    <w:rsid w:val="006B2FF6"/>
    <w:rsid w:val="006B4C75"/>
    <w:rsid w:val="006B5D5C"/>
    <w:rsid w:val="006C0909"/>
    <w:rsid w:val="006C2A30"/>
    <w:rsid w:val="006C5768"/>
    <w:rsid w:val="006C5897"/>
    <w:rsid w:val="006D1A09"/>
    <w:rsid w:val="006D28D4"/>
    <w:rsid w:val="006D3AB2"/>
    <w:rsid w:val="006D42A7"/>
    <w:rsid w:val="006D4A5F"/>
    <w:rsid w:val="006D5E3F"/>
    <w:rsid w:val="006D694B"/>
    <w:rsid w:val="006D6A8E"/>
    <w:rsid w:val="006D71F4"/>
    <w:rsid w:val="006D7D2F"/>
    <w:rsid w:val="006E01C5"/>
    <w:rsid w:val="006E17B2"/>
    <w:rsid w:val="006E4CF7"/>
    <w:rsid w:val="006E5981"/>
    <w:rsid w:val="006E6446"/>
    <w:rsid w:val="006F0037"/>
    <w:rsid w:val="006F1BB2"/>
    <w:rsid w:val="006F232D"/>
    <w:rsid w:val="006F2ABC"/>
    <w:rsid w:val="006F3AC7"/>
    <w:rsid w:val="006F4535"/>
    <w:rsid w:val="006F469B"/>
    <w:rsid w:val="006F565F"/>
    <w:rsid w:val="006F73E0"/>
    <w:rsid w:val="006F7FC2"/>
    <w:rsid w:val="007018F7"/>
    <w:rsid w:val="00702107"/>
    <w:rsid w:val="0070241B"/>
    <w:rsid w:val="00703951"/>
    <w:rsid w:val="007040D4"/>
    <w:rsid w:val="00707237"/>
    <w:rsid w:val="0071157E"/>
    <w:rsid w:val="00711F60"/>
    <w:rsid w:val="007131A4"/>
    <w:rsid w:val="00713547"/>
    <w:rsid w:val="007138B2"/>
    <w:rsid w:val="00715FC4"/>
    <w:rsid w:val="00716576"/>
    <w:rsid w:val="007177ED"/>
    <w:rsid w:val="00725B23"/>
    <w:rsid w:val="00725E3E"/>
    <w:rsid w:val="00725F6C"/>
    <w:rsid w:val="0072712D"/>
    <w:rsid w:val="00727282"/>
    <w:rsid w:val="0072738E"/>
    <w:rsid w:val="0073084D"/>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345C"/>
    <w:rsid w:val="00744B20"/>
    <w:rsid w:val="00745A4A"/>
    <w:rsid w:val="00745A9F"/>
    <w:rsid w:val="00746894"/>
    <w:rsid w:val="00747045"/>
    <w:rsid w:val="00750595"/>
    <w:rsid w:val="0075063B"/>
    <w:rsid w:val="00751052"/>
    <w:rsid w:val="00752BF6"/>
    <w:rsid w:val="0075378C"/>
    <w:rsid w:val="00753C17"/>
    <w:rsid w:val="00753CE8"/>
    <w:rsid w:val="00754CB9"/>
    <w:rsid w:val="00756F0F"/>
    <w:rsid w:val="0075731D"/>
    <w:rsid w:val="00757743"/>
    <w:rsid w:val="00760D22"/>
    <w:rsid w:val="0076249C"/>
    <w:rsid w:val="00762C6D"/>
    <w:rsid w:val="00763221"/>
    <w:rsid w:val="00763C0C"/>
    <w:rsid w:val="007655D8"/>
    <w:rsid w:val="00765A7E"/>
    <w:rsid w:val="00767753"/>
    <w:rsid w:val="00770174"/>
    <w:rsid w:val="00771A2C"/>
    <w:rsid w:val="00773267"/>
    <w:rsid w:val="007761A0"/>
    <w:rsid w:val="00780E0C"/>
    <w:rsid w:val="00783D8F"/>
    <w:rsid w:val="00784666"/>
    <w:rsid w:val="00785B2D"/>
    <w:rsid w:val="00785EBE"/>
    <w:rsid w:val="007860D1"/>
    <w:rsid w:val="00790BCE"/>
    <w:rsid w:val="0079185E"/>
    <w:rsid w:val="00791A8D"/>
    <w:rsid w:val="00791B9E"/>
    <w:rsid w:val="007959B0"/>
    <w:rsid w:val="007A0D12"/>
    <w:rsid w:val="007A1A87"/>
    <w:rsid w:val="007A2BFD"/>
    <w:rsid w:val="007A4C53"/>
    <w:rsid w:val="007A50D7"/>
    <w:rsid w:val="007A520E"/>
    <w:rsid w:val="007A57A6"/>
    <w:rsid w:val="007A60D9"/>
    <w:rsid w:val="007B1A92"/>
    <w:rsid w:val="007B227D"/>
    <w:rsid w:val="007B36CB"/>
    <w:rsid w:val="007B49FB"/>
    <w:rsid w:val="007B5098"/>
    <w:rsid w:val="007B6699"/>
    <w:rsid w:val="007B6AA9"/>
    <w:rsid w:val="007B7C38"/>
    <w:rsid w:val="007C08D2"/>
    <w:rsid w:val="007C1489"/>
    <w:rsid w:val="007C16F7"/>
    <w:rsid w:val="007C4C18"/>
    <w:rsid w:val="007C65C4"/>
    <w:rsid w:val="007C74E9"/>
    <w:rsid w:val="007C77F4"/>
    <w:rsid w:val="007D181A"/>
    <w:rsid w:val="007D1891"/>
    <w:rsid w:val="007D222C"/>
    <w:rsid w:val="007D4E10"/>
    <w:rsid w:val="007D5114"/>
    <w:rsid w:val="007D5E02"/>
    <w:rsid w:val="007D6289"/>
    <w:rsid w:val="007D6B33"/>
    <w:rsid w:val="007D6E1F"/>
    <w:rsid w:val="007E151C"/>
    <w:rsid w:val="007E2144"/>
    <w:rsid w:val="007E4816"/>
    <w:rsid w:val="007E4C78"/>
    <w:rsid w:val="007E739E"/>
    <w:rsid w:val="007E7986"/>
    <w:rsid w:val="007F02F4"/>
    <w:rsid w:val="007F0F11"/>
    <w:rsid w:val="007F434C"/>
    <w:rsid w:val="007F48B1"/>
    <w:rsid w:val="007F4CBA"/>
    <w:rsid w:val="007F4FC7"/>
    <w:rsid w:val="007F5A68"/>
    <w:rsid w:val="007F6F09"/>
    <w:rsid w:val="007F7929"/>
    <w:rsid w:val="0080040F"/>
    <w:rsid w:val="0080085F"/>
    <w:rsid w:val="0080448B"/>
    <w:rsid w:val="00804C0F"/>
    <w:rsid w:val="00806A25"/>
    <w:rsid w:val="008072B2"/>
    <w:rsid w:val="00810E32"/>
    <w:rsid w:val="00810F50"/>
    <w:rsid w:val="008145BB"/>
    <w:rsid w:val="0081492B"/>
    <w:rsid w:val="008156FE"/>
    <w:rsid w:val="00816415"/>
    <w:rsid w:val="00817266"/>
    <w:rsid w:val="00817BE7"/>
    <w:rsid w:val="0082020C"/>
    <w:rsid w:val="00820CF1"/>
    <w:rsid w:val="00820FD2"/>
    <w:rsid w:val="00821736"/>
    <w:rsid w:val="00821DE5"/>
    <w:rsid w:val="00823663"/>
    <w:rsid w:val="00824811"/>
    <w:rsid w:val="00824E3F"/>
    <w:rsid w:val="008254F2"/>
    <w:rsid w:val="00826823"/>
    <w:rsid w:val="00830887"/>
    <w:rsid w:val="00831C93"/>
    <w:rsid w:val="00832545"/>
    <w:rsid w:val="008333FB"/>
    <w:rsid w:val="008350A6"/>
    <w:rsid w:val="0083557F"/>
    <w:rsid w:val="008355B4"/>
    <w:rsid w:val="008360B7"/>
    <w:rsid w:val="008421D9"/>
    <w:rsid w:val="00842383"/>
    <w:rsid w:val="00844409"/>
    <w:rsid w:val="008445C5"/>
    <w:rsid w:val="00845B96"/>
    <w:rsid w:val="00846EB8"/>
    <w:rsid w:val="00853EE9"/>
    <w:rsid w:val="00854024"/>
    <w:rsid w:val="0085612C"/>
    <w:rsid w:val="0085628C"/>
    <w:rsid w:val="00861C09"/>
    <w:rsid w:val="00861DFF"/>
    <w:rsid w:val="00862509"/>
    <w:rsid w:val="00862D3D"/>
    <w:rsid w:val="00872DE7"/>
    <w:rsid w:val="0087318C"/>
    <w:rsid w:val="00875CB9"/>
    <w:rsid w:val="0087714B"/>
    <w:rsid w:val="008801F6"/>
    <w:rsid w:val="008809CD"/>
    <w:rsid w:val="00882D34"/>
    <w:rsid w:val="0088378C"/>
    <w:rsid w:val="00883C87"/>
    <w:rsid w:val="0088449B"/>
    <w:rsid w:val="00886E99"/>
    <w:rsid w:val="008918FD"/>
    <w:rsid w:val="0089243D"/>
    <w:rsid w:val="0089557E"/>
    <w:rsid w:val="00897A2D"/>
    <w:rsid w:val="008A1078"/>
    <w:rsid w:val="008A17F9"/>
    <w:rsid w:val="008A2E42"/>
    <w:rsid w:val="008A2E7C"/>
    <w:rsid w:val="008A3A9D"/>
    <w:rsid w:val="008A40ED"/>
    <w:rsid w:val="008A4F27"/>
    <w:rsid w:val="008A7245"/>
    <w:rsid w:val="008A740B"/>
    <w:rsid w:val="008A74FB"/>
    <w:rsid w:val="008A7839"/>
    <w:rsid w:val="008B1874"/>
    <w:rsid w:val="008B2CC2"/>
    <w:rsid w:val="008B45BF"/>
    <w:rsid w:val="008B4833"/>
    <w:rsid w:val="008B4F89"/>
    <w:rsid w:val="008B6C34"/>
    <w:rsid w:val="008B7135"/>
    <w:rsid w:val="008B7B5D"/>
    <w:rsid w:val="008C4281"/>
    <w:rsid w:val="008C438C"/>
    <w:rsid w:val="008C5131"/>
    <w:rsid w:val="008C68A5"/>
    <w:rsid w:val="008D057D"/>
    <w:rsid w:val="008D30BE"/>
    <w:rsid w:val="008D5187"/>
    <w:rsid w:val="008D588D"/>
    <w:rsid w:val="008D6261"/>
    <w:rsid w:val="008D67A5"/>
    <w:rsid w:val="008D72B5"/>
    <w:rsid w:val="008D7EFD"/>
    <w:rsid w:val="008E0287"/>
    <w:rsid w:val="008E21D5"/>
    <w:rsid w:val="008E48AD"/>
    <w:rsid w:val="008F0C94"/>
    <w:rsid w:val="008F1E2D"/>
    <w:rsid w:val="008F23F2"/>
    <w:rsid w:val="00901587"/>
    <w:rsid w:val="00903767"/>
    <w:rsid w:val="00904A50"/>
    <w:rsid w:val="0091064B"/>
    <w:rsid w:val="0091214D"/>
    <w:rsid w:val="00912245"/>
    <w:rsid w:val="009132A7"/>
    <w:rsid w:val="00913AA0"/>
    <w:rsid w:val="009156F8"/>
    <w:rsid w:val="0091653D"/>
    <w:rsid w:val="009169D4"/>
    <w:rsid w:val="00917C27"/>
    <w:rsid w:val="00924316"/>
    <w:rsid w:val="00925F0B"/>
    <w:rsid w:val="00926E7C"/>
    <w:rsid w:val="00926E85"/>
    <w:rsid w:val="00927E2D"/>
    <w:rsid w:val="00930D0C"/>
    <w:rsid w:val="009312E4"/>
    <w:rsid w:val="00931FEA"/>
    <w:rsid w:val="00932249"/>
    <w:rsid w:val="00933930"/>
    <w:rsid w:val="00933CB3"/>
    <w:rsid w:val="009343BE"/>
    <w:rsid w:val="00937102"/>
    <w:rsid w:val="0094038D"/>
    <w:rsid w:val="009409DE"/>
    <w:rsid w:val="00940D6C"/>
    <w:rsid w:val="009413C2"/>
    <w:rsid w:val="009425BF"/>
    <w:rsid w:val="00943A56"/>
    <w:rsid w:val="00944403"/>
    <w:rsid w:val="00944C54"/>
    <w:rsid w:val="00944E32"/>
    <w:rsid w:val="0094501D"/>
    <w:rsid w:val="00945093"/>
    <w:rsid w:val="009464AE"/>
    <w:rsid w:val="00946509"/>
    <w:rsid w:val="0095100F"/>
    <w:rsid w:val="00952487"/>
    <w:rsid w:val="0095367A"/>
    <w:rsid w:val="0095461B"/>
    <w:rsid w:val="00954BE5"/>
    <w:rsid w:val="00956343"/>
    <w:rsid w:val="0095648D"/>
    <w:rsid w:val="00961F74"/>
    <w:rsid w:val="0096292B"/>
    <w:rsid w:val="00964D1D"/>
    <w:rsid w:val="00965E59"/>
    <w:rsid w:val="00966B27"/>
    <w:rsid w:val="00973C73"/>
    <w:rsid w:val="00975417"/>
    <w:rsid w:val="00975577"/>
    <w:rsid w:val="00975D15"/>
    <w:rsid w:val="00975D21"/>
    <w:rsid w:val="009767C6"/>
    <w:rsid w:val="00976956"/>
    <w:rsid w:val="009775D0"/>
    <w:rsid w:val="00977B1B"/>
    <w:rsid w:val="00980122"/>
    <w:rsid w:val="0098117B"/>
    <w:rsid w:val="00985328"/>
    <w:rsid w:val="00986F48"/>
    <w:rsid w:val="00987157"/>
    <w:rsid w:val="009877B5"/>
    <w:rsid w:val="00990214"/>
    <w:rsid w:val="00990A57"/>
    <w:rsid w:val="00992E32"/>
    <w:rsid w:val="00995100"/>
    <w:rsid w:val="0099695D"/>
    <w:rsid w:val="009978E6"/>
    <w:rsid w:val="009A236C"/>
    <w:rsid w:val="009A2627"/>
    <w:rsid w:val="009A4F8E"/>
    <w:rsid w:val="009A6F8D"/>
    <w:rsid w:val="009B0D8F"/>
    <w:rsid w:val="009B2658"/>
    <w:rsid w:val="009B297F"/>
    <w:rsid w:val="009B3528"/>
    <w:rsid w:val="009B402D"/>
    <w:rsid w:val="009B4499"/>
    <w:rsid w:val="009B4973"/>
    <w:rsid w:val="009B5543"/>
    <w:rsid w:val="009C0FEC"/>
    <w:rsid w:val="009C1EDE"/>
    <w:rsid w:val="009C2F71"/>
    <w:rsid w:val="009C32AE"/>
    <w:rsid w:val="009C5FB1"/>
    <w:rsid w:val="009C62F6"/>
    <w:rsid w:val="009C69B2"/>
    <w:rsid w:val="009D0DDE"/>
    <w:rsid w:val="009D1ABB"/>
    <w:rsid w:val="009D55E5"/>
    <w:rsid w:val="009D5A1A"/>
    <w:rsid w:val="009E0A0F"/>
    <w:rsid w:val="009E2ABB"/>
    <w:rsid w:val="009E3996"/>
    <w:rsid w:val="009E3F4A"/>
    <w:rsid w:val="009E4682"/>
    <w:rsid w:val="009E5367"/>
    <w:rsid w:val="009E56AB"/>
    <w:rsid w:val="009E5BAF"/>
    <w:rsid w:val="009F03EF"/>
    <w:rsid w:val="009F2C6E"/>
    <w:rsid w:val="009F3B52"/>
    <w:rsid w:val="009F42E0"/>
    <w:rsid w:val="009F4B6D"/>
    <w:rsid w:val="009F4C0A"/>
    <w:rsid w:val="009F5A80"/>
    <w:rsid w:val="009F74C8"/>
    <w:rsid w:val="009F7CA7"/>
    <w:rsid w:val="00A01F47"/>
    <w:rsid w:val="00A03061"/>
    <w:rsid w:val="00A037CF"/>
    <w:rsid w:val="00A03D95"/>
    <w:rsid w:val="00A04D97"/>
    <w:rsid w:val="00A052CF"/>
    <w:rsid w:val="00A0536F"/>
    <w:rsid w:val="00A10540"/>
    <w:rsid w:val="00A10B84"/>
    <w:rsid w:val="00A119B0"/>
    <w:rsid w:val="00A12A0B"/>
    <w:rsid w:val="00A12F86"/>
    <w:rsid w:val="00A13803"/>
    <w:rsid w:val="00A1419B"/>
    <w:rsid w:val="00A14835"/>
    <w:rsid w:val="00A15800"/>
    <w:rsid w:val="00A15DDE"/>
    <w:rsid w:val="00A22246"/>
    <w:rsid w:val="00A2231E"/>
    <w:rsid w:val="00A22D61"/>
    <w:rsid w:val="00A23674"/>
    <w:rsid w:val="00A252CF"/>
    <w:rsid w:val="00A26D54"/>
    <w:rsid w:val="00A26F78"/>
    <w:rsid w:val="00A300C3"/>
    <w:rsid w:val="00A3193B"/>
    <w:rsid w:val="00A32A75"/>
    <w:rsid w:val="00A32DDD"/>
    <w:rsid w:val="00A36D03"/>
    <w:rsid w:val="00A416E0"/>
    <w:rsid w:val="00A43948"/>
    <w:rsid w:val="00A43C61"/>
    <w:rsid w:val="00A45527"/>
    <w:rsid w:val="00A47FB8"/>
    <w:rsid w:val="00A51811"/>
    <w:rsid w:val="00A52105"/>
    <w:rsid w:val="00A52D9F"/>
    <w:rsid w:val="00A539A3"/>
    <w:rsid w:val="00A53C88"/>
    <w:rsid w:val="00A5723C"/>
    <w:rsid w:val="00A573C4"/>
    <w:rsid w:val="00A603E2"/>
    <w:rsid w:val="00A610A3"/>
    <w:rsid w:val="00A62188"/>
    <w:rsid w:val="00A62AB6"/>
    <w:rsid w:val="00A62F99"/>
    <w:rsid w:val="00A63A10"/>
    <w:rsid w:val="00A64354"/>
    <w:rsid w:val="00A656F6"/>
    <w:rsid w:val="00A65BCB"/>
    <w:rsid w:val="00A66035"/>
    <w:rsid w:val="00A67464"/>
    <w:rsid w:val="00A67825"/>
    <w:rsid w:val="00A7003A"/>
    <w:rsid w:val="00A70FBA"/>
    <w:rsid w:val="00A71375"/>
    <w:rsid w:val="00A71488"/>
    <w:rsid w:val="00A71846"/>
    <w:rsid w:val="00A72AD7"/>
    <w:rsid w:val="00A72D81"/>
    <w:rsid w:val="00A7309F"/>
    <w:rsid w:val="00A73219"/>
    <w:rsid w:val="00A742DD"/>
    <w:rsid w:val="00A743DB"/>
    <w:rsid w:val="00A80C3E"/>
    <w:rsid w:val="00A80D77"/>
    <w:rsid w:val="00A81D68"/>
    <w:rsid w:val="00A8294F"/>
    <w:rsid w:val="00A82CF0"/>
    <w:rsid w:val="00A8400D"/>
    <w:rsid w:val="00A84248"/>
    <w:rsid w:val="00A848A2"/>
    <w:rsid w:val="00A86655"/>
    <w:rsid w:val="00A878BF"/>
    <w:rsid w:val="00A87900"/>
    <w:rsid w:val="00A87E28"/>
    <w:rsid w:val="00A95D14"/>
    <w:rsid w:val="00A96585"/>
    <w:rsid w:val="00A97724"/>
    <w:rsid w:val="00A97843"/>
    <w:rsid w:val="00AA2312"/>
    <w:rsid w:val="00AA4247"/>
    <w:rsid w:val="00AA4B77"/>
    <w:rsid w:val="00AA76F8"/>
    <w:rsid w:val="00AB0BE1"/>
    <w:rsid w:val="00AB4C49"/>
    <w:rsid w:val="00AB5999"/>
    <w:rsid w:val="00AB5D49"/>
    <w:rsid w:val="00AB5DE4"/>
    <w:rsid w:val="00AB5EEB"/>
    <w:rsid w:val="00AB7532"/>
    <w:rsid w:val="00AC06DA"/>
    <w:rsid w:val="00AC1D0E"/>
    <w:rsid w:val="00AC27ED"/>
    <w:rsid w:val="00AC2B3F"/>
    <w:rsid w:val="00AD1B63"/>
    <w:rsid w:val="00AD24B0"/>
    <w:rsid w:val="00AD7356"/>
    <w:rsid w:val="00AE26A6"/>
    <w:rsid w:val="00AE3586"/>
    <w:rsid w:val="00AE78DD"/>
    <w:rsid w:val="00AE7DDE"/>
    <w:rsid w:val="00AF1AAD"/>
    <w:rsid w:val="00AF244A"/>
    <w:rsid w:val="00AF34EC"/>
    <w:rsid w:val="00AF5653"/>
    <w:rsid w:val="00B00417"/>
    <w:rsid w:val="00B02BA3"/>
    <w:rsid w:val="00B02BAC"/>
    <w:rsid w:val="00B03400"/>
    <w:rsid w:val="00B03EC3"/>
    <w:rsid w:val="00B04028"/>
    <w:rsid w:val="00B047F7"/>
    <w:rsid w:val="00B04B32"/>
    <w:rsid w:val="00B07343"/>
    <w:rsid w:val="00B07479"/>
    <w:rsid w:val="00B07D81"/>
    <w:rsid w:val="00B10EBF"/>
    <w:rsid w:val="00B12E7F"/>
    <w:rsid w:val="00B14967"/>
    <w:rsid w:val="00B14B3C"/>
    <w:rsid w:val="00B15F68"/>
    <w:rsid w:val="00B160C8"/>
    <w:rsid w:val="00B1651F"/>
    <w:rsid w:val="00B166B7"/>
    <w:rsid w:val="00B16BC6"/>
    <w:rsid w:val="00B2162A"/>
    <w:rsid w:val="00B23A7E"/>
    <w:rsid w:val="00B25920"/>
    <w:rsid w:val="00B27BE4"/>
    <w:rsid w:val="00B33D68"/>
    <w:rsid w:val="00B346BD"/>
    <w:rsid w:val="00B35EE2"/>
    <w:rsid w:val="00B372DD"/>
    <w:rsid w:val="00B40293"/>
    <w:rsid w:val="00B4266A"/>
    <w:rsid w:val="00B426A4"/>
    <w:rsid w:val="00B45B9C"/>
    <w:rsid w:val="00B45D74"/>
    <w:rsid w:val="00B4796D"/>
    <w:rsid w:val="00B500C7"/>
    <w:rsid w:val="00B5028C"/>
    <w:rsid w:val="00B51FA2"/>
    <w:rsid w:val="00B5241B"/>
    <w:rsid w:val="00B57D77"/>
    <w:rsid w:val="00B622FA"/>
    <w:rsid w:val="00B623A5"/>
    <w:rsid w:val="00B62641"/>
    <w:rsid w:val="00B62C71"/>
    <w:rsid w:val="00B64B8C"/>
    <w:rsid w:val="00B71557"/>
    <w:rsid w:val="00B7275F"/>
    <w:rsid w:val="00B7319E"/>
    <w:rsid w:val="00B75DBB"/>
    <w:rsid w:val="00B76331"/>
    <w:rsid w:val="00B777BD"/>
    <w:rsid w:val="00B77EC9"/>
    <w:rsid w:val="00B8008D"/>
    <w:rsid w:val="00B805AA"/>
    <w:rsid w:val="00B82974"/>
    <w:rsid w:val="00B84933"/>
    <w:rsid w:val="00B84E11"/>
    <w:rsid w:val="00B87252"/>
    <w:rsid w:val="00B912B7"/>
    <w:rsid w:val="00B945AA"/>
    <w:rsid w:val="00B961CC"/>
    <w:rsid w:val="00BA07DF"/>
    <w:rsid w:val="00BA16A3"/>
    <w:rsid w:val="00BA1C65"/>
    <w:rsid w:val="00BA2393"/>
    <w:rsid w:val="00BA4266"/>
    <w:rsid w:val="00BA435B"/>
    <w:rsid w:val="00BA4BAE"/>
    <w:rsid w:val="00BA73BE"/>
    <w:rsid w:val="00BB0CE9"/>
    <w:rsid w:val="00BB12DB"/>
    <w:rsid w:val="00BB198B"/>
    <w:rsid w:val="00BB1B22"/>
    <w:rsid w:val="00BB54E8"/>
    <w:rsid w:val="00BB65C0"/>
    <w:rsid w:val="00BC1531"/>
    <w:rsid w:val="00BC1729"/>
    <w:rsid w:val="00BC2F51"/>
    <w:rsid w:val="00BC30BD"/>
    <w:rsid w:val="00BC5C66"/>
    <w:rsid w:val="00BC65A2"/>
    <w:rsid w:val="00BD26F4"/>
    <w:rsid w:val="00BD2A2D"/>
    <w:rsid w:val="00BD4AD0"/>
    <w:rsid w:val="00BD553E"/>
    <w:rsid w:val="00BD738F"/>
    <w:rsid w:val="00BE0272"/>
    <w:rsid w:val="00BE0480"/>
    <w:rsid w:val="00BE1855"/>
    <w:rsid w:val="00BE253D"/>
    <w:rsid w:val="00BE2773"/>
    <w:rsid w:val="00BE3622"/>
    <w:rsid w:val="00BE6A84"/>
    <w:rsid w:val="00BE704B"/>
    <w:rsid w:val="00BF01C9"/>
    <w:rsid w:val="00BF19FB"/>
    <w:rsid w:val="00BF4959"/>
    <w:rsid w:val="00BF64C3"/>
    <w:rsid w:val="00BF6820"/>
    <w:rsid w:val="00BF7DF8"/>
    <w:rsid w:val="00C01AEB"/>
    <w:rsid w:val="00C023A7"/>
    <w:rsid w:val="00C0389A"/>
    <w:rsid w:val="00C05520"/>
    <w:rsid w:val="00C05EA4"/>
    <w:rsid w:val="00C05FCA"/>
    <w:rsid w:val="00C07394"/>
    <w:rsid w:val="00C10B89"/>
    <w:rsid w:val="00C116F8"/>
    <w:rsid w:val="00C11B2E"/>
    <w:rsid w:val="00C129E2"/>
    <w:rsid w:val="00C133A6"/>
    <w:rsid w:val="00C166F4"/>
    <w:rsid w:val="00C173CE"/>
    <w:rsid w:val="00C177F3"/>
    <w:rsid w:val="00C202AE"/>
    <w:rsid w:val="00C217A7"/>
    <w:rsid w:val="00C21E05"/>
    <w:rsid w:val="00C21F01"/>
    <w:rsid w:val="00C223F4"/>
    <w:rsid w:val="00C237D9"/>
    <w:rsid w:val="00C25152"/>
    <w:rsid w:val="00C27296"/>
    <w:rsid w:val="00C30267"/>
    <w:rsid w:val="00C306A1"/>
    <w:rsid w:val="00C318DD"/>
    <w:rsid w:val="00C342CD"/>
    <w:rsid w:val="00C35D6B"/>
    <w:rsid w:val="00C37D4C"/>
    <w:rsid w:val="00C423FF"/>
    <w:rsid w:val="00C42A02"/>
    <w:rsid w:val="00C4707D"/>
    <w:rsid w:val="00C50299"/>
    <w:rsid w:val="00C518C4"/>
    <w:rsid w:val="00C54729"/>
    <w:rsid w:val="00C54A2B"/>
    <w:rsid w:val="00C54AB7"/>
    <w:rsid w:val="00C55142"/>
    <w:rsid w:val="00C55E8C"/>
    <w:rsid w:val="00C56C0F"/>
    <w:rsid w:val="00C56ED5"/>
    <w:rsid w:val="00C60053"/>
    <w:rsid w:val="00C62768"/>
    <w:rsid w:val="00C64223"/>
    <w:rsid w:val="00C64AA7"/>
    <w:rsid w:val="00C64C69"/>
    <w:rsid w:val="00C74474"/>
    <w:rsid w:val="00C74B9B"/>
    <w:rsid w:val="00C764FC"/>
    <w:rsid w:val="00C773B2"/>
    <w:rsid w:val="00C8108A"/>
    <w:rsid w:val="00C81519"/>
    <w:rsid w:val="00C8224F"/>
    <w:rsid w:val="00C83657"/>
    <w:rsid w:val="00C84453"/>
    <w:rsid w:val="00C848D9"/>
    <w:rsid w:val="00C86551"/>
    <w:rsid w:val="00C872D6"/>
    <w:rsid w:val="00C905DE"/>
    <w:rsid w:val="00C95F91"/>
    <w:rsid w:val="00CA02EF"/>
    <w:rsid w:val="00CA08A4"/>
    <w:rsid w:val="00CA19BB"/>
    <w:rsid w:val="00CA2685"/>
    <w:rsid w:val="00CA44BA"/>
    <w:rsid w:val="00CA5505"/>
    <w:rsid w:val="00CA6BE9"/>
    <w:rsid w:val="00CB06FE"/>
    <w:rsid w:val="00CB5917"/>
    <w:rsid w:val="00CB5B87"/>
    <w:rsid w:val="00CB6F48"/>
    <w:rsid w:val="00CC1E67"/>
    <w:rsid w:val="00CC4082"/>
    <w:rsid w:val="00CC43CB"/>
    <w:rsid w:val="00CD0EE0"/>
    <w:rsid w:val="00CD2B56"/>
    <w:rsid w:val="00CD42E9"/>
    <w:rsid w:val="00CD47B6"/>
    <w:rsid w:val="00CD5126"/>
    <w:rsid w:val="00CD5F27"/>
    <w:rsid w:val="00CD6E6F"/>
    <w:rsid w:val="00CE18DD"/>
    <w:rsid w:val="00CE2047"/>
    <w:rsid w:val="00CE2675"/>
    <w:rsid w:val="00CE2AC0"/>
    <w:rsid w:val="00CE4BB8"/>
    <w:rsid w:val="00CE60BF"/>
    <w:rsid w:val="00CE73BB"/>
    <w:rsid w:val="00CE7430"/>
    <w:rsid w:val="00CF117E"/>
    <w:rsid w:val="00CF19FA"/>
    <w:rsid w:val="00CF29D2"/>
    <w:rsid w:val="00CF3EAE"/>
    <w:rsid w:val="00CF4350"/>
    <w:rsid w:val="00CF65B0"/>
    <w:rsid w:val="00D0015D"/>
    <w:rsid w:val="00D00643"/>
    <w:rsid w:val="00D00FBD"/>
    <w:rsid w:val="00D0388A"/>
    <w:rsid w:val="00D03B40"/>
    <w:rsid w:val="00D04723"/>
    <w:rsid w:val="00D04ACA"/>
    <w:rsid w:val="00D07352"/>
    <w:rsid w:val="00D10F8D"/>
    <w:rsid w:val="00D11E7A"/>
    <w:rsid w:val="00D12108"/>
    <w:rsid w:val="00D125BE"/>
    <w:rsid w:val="00D140FF"/>
    <w:rsid w:val="00D144B0"/>
    <w:rsid w:val="00D15966"/>
    <w:rsid w:val="00D16098"/>
    <w:rsid w:val="00D17B6A"/>
    <w:rsid w:val="00D24539"/>
    <w:rsid w:val="00D24CF5"/>
    <w:rsid w:val="00D2554B"/>
    <w:rsid w:val="00D2583B"/>
    <w:rsid w:val="00D25CCB"/>
    <w:rsid w:val="00D25FDB"/>
    <w:rsid w:val="00D262C9"/>
    <w:rsid w:val="00D278AE"/>
    <w:rsid w:val="00D27F21"/>
    <w:rsid w:val="00D31345"/>
    <w:rsid w:val="00D324E3"/>
    <w:rsid w:val="00D34A49"/>
    <w:rsid w:val="00D3666F"/>
    <w:rsid w:val="00D3698D"/>
    <w:rsid w:val="00D37577"/>
    <w:rsid w:val="00D409EE"/>
    <w:rsid w:val="00D40B1B"/>
    <w:rsid w:val="00D41748"/>
    <w:rsid w:val="00D4203E"/>
    <w:rsid w:val="00D442DA"/>
    <w:rsid w:val="00D45732"/>
    <w:rsid w:val="00D45D09"/>
    <w:rsid w:val="00D45DA7"/>
    <w:rsid w:val="00D4731B"/>
    <w:rsid w:val="00D47B6B"/>
    <w:rsid w:val="00D522CD"/>
    <w:rsid w:val="00D52564"/>
    <w:rsid w:val="00D536BC"/>
    <w:rsid w:val="00D53C24"/>
    <w:rsid w:val="00D5437E"/>
    <w:rsid w:val="00D54510"/>
    <w:rsid w:val="00D54533"/>
    <w:rsid w:val="00D546AA"/>
    <w:rsid w:val="00D548D8"/>
    <w:rsid w:val="00D54D94"/>
    <w:rsid w:val="00D55E4A"/>
    <w:rsid w:val="00D568BA"/>
    <w:rsid w:val="00D57523"/>
    <w:rsid w:val="00D57979"/>
    <w:rsid w:val="00D62C1E"/>
    <w:rsid w:val="00D63ED1"/>
    <w:rsid w:val="00D656BC"/>
    <w:rsid w:val="00D66131"/>
    <w:rsid w:val="00D7536E"/>
    <w:rsid w:val="00D75518"/>
    <w:rsid w:val="00D75D4D"/>
    <w:rsid w:val="00D76782"/>
    <w:rsid w:val="00D76BD8"/>
    <w:rsid w:val="00D76D4E"/>
    <w:rsid w:val="00D77046"/>
    <w:rsid w:val="00D77416"/>
    <w:rsid w:val="00D774D3"/>
    <w:rsid w:val="00D800D9"/>
    <w:rsid w:val="00D807A9"/>
    <w:rsid w:val="00D83739"/>
    <w:rsid w:val="00D8391B"/>
    <w:rsid w:val="00D83B24"/>
    <w:rsid w:val="00D84721"/>
    <w:rsid w:val="00D86A28"/>
    <w:rsid w:val="00D8705E"/>
    <w:rsid w:val="00D87DC6"/>
    <w:rsid w:val="00D910C7"/>
    <w:rsid w:val="00D917E6"/>
    <w:rsid w:val="00D91D2F"/>
    <w:rsid w:val="00D93935"/>
    <w:rsid w:val="00D952DB"/>
    <w:rsid w:val="00D961A3"/>
    <w:rsid w:val="00D97BD6"/>
    <w:rsid w:val="00DA0C48"/>
    <w:rsid w:val="00DA25FE"/>
    <w:rsid w:val="00DA3721"/>
    <w:rsid w:val="00DA3DE1"/>
    <w:rsid w:val="00DA5616"/>
    <w:rsid w:val="00DA5BA2"/>
    <w:rsid w:val="00DA77EF"/>
    <w:rsid w:val="00DB0EEF"/>
    <w:rsid w:val="00DB6117"/>
    <w:rsid w:val="00DB68CB"/>
    <w:rsid w:val="00DC0476"/>
    <w:rsid w:val="00DC0670"/>
    <w:rsid w:val="00DC12FE"/>
    <w:rsid w:val="00DC29F4"/>
    <w:rsid w:val="00DC43B9"/>
    <w:rsid w:val="00DC5ABA"/>
    <w:rsid w:val="00DC5AF8"/>
    <w:rsid w:val="00DC61FC"/>
    <w:rsid w:val="00DC6BB7"/>
    <w:rsid w:val="00DC7091"/>
    <w:rsid w:val="00DD318F"/>
    <w:rsid w:val="00DD3DC1"/>
    <w:rsid w:val="00DD547C"/>
    <w:rsid w:val="00DD5C38"/>
    <w:rsid w:val="00DD5F8B"/>
    <w:rsid w:val="00DD7B7D"/>
    <w:rsid w:val="00DD7ED7"/>
    <w:rsid w:val="00DE2A5B"/>
    <w:rsid w:val="00DE2A8C"/>
    <w:rsid w:val="00DE2B2E"/>
    <w:rsid w:val="00DE38D3"/>
    <w:rsid w:val="00DE3CEC"/>
    <w:rsid w:val="00DE3E09"/>
    <w:rsid w:val="00DE55F6"/>
    <w:rsid w:val="00DE563D"/>
    <w:rsid w:val="00DE5D7B"/>
    <w:rsid w:val="00DE6102"/>
    <w:rsid w:val="00DE6C07"/>
    <w:rsid w:val="00DF0921"/>
    <w:rsid w:val="00DF10EC"/>
    <w:rsid w:val="00DF1A0E"/>
    <w:rsid w:val="00DF2243"/>
    <w:rsid w:val="00DF2719"/>
    <w:rsid w:val="00DF5045"/>
    <w:rsid w:val="00DF6A59"/>
    <w:rsid w:val="00DF6EF9"/>
    <w:rsid w:val="00E002C2"/>
    <w:rsid w:val="00E00C69"/>
    <w:rsid w:val="00E00E9B"/>
    <w:rsid w:val="00E01579"/>
    <w:rsid w:val="00E04773"/>
    <w:rsid w:val="00E04A0C"/>
    <w:rsid w:val="00E05359"/>
    <w:rsid w:val="00E10C18"/>
    <w:rsid w:val="00E1296F"/>
    <w:rsid w:val="00E141ED"/>
    <w:rsid w:val="00E1688B"/>
    <w:rsid w:val="00E17003"/>
    <w:rsid w:val="00E20B3E"/>
    <w:rsid w:val="00E221B7"/>
    <w:rsid w:val="00E22C5F"/>
    <w:rsid w:val="00E254E0"/>
    <w:rsid w:val="00E25973"/>
    <w:rsid w:val="00E25C08"/>
    <w:rsid w:val="00E26812"/>
    <w:rsid w:val="00E32CE8"/>
    <w:rsid w:val="00E33E6F"/>
    <w:rsid w:val="00E42653"/>
    <w:rsid w:val="00E43310"/>
    <w:rsid w:val="00E44F74"/>
    <w:rsid w:val="00E45B3D"/>
    <w:rsid w:val="00E5135D"/>
    <w:rsid w:val="00E52921"/>
    <w:rsid w:val="00E5507E"/>
    <w:rsid w:val="00E553AB"/>
    <w:rsid w:val="00E55A9E"/>
    <w:rsid w:val="00E574EE"/>
    <w:rsid w:val="00E57C37"/>
    <w:rsid w:val="00E61248"/>
    <w:rsid w:val="00E619C8"/>
    <w:rsid w:val="00E64AE8"/>
    <w:rsid w:val="00E65DB3"/>
    <w:rsid w:val="00E66023"/>
    <w:rsid w:val="00E66616"/>
    <w:rsid w:val="00E66F2E"/>
    <w:rsid w:val="00E67F01"/>
    <w:rsid w:val="00E7038E"/>
    <w:rsid w:val="00E7060F"/>
    <w:rsid w:val="00E70C28"/>
    <w:rsid w:val="00E70C2B"/>
    <w:rsid w:val="00E71B3C"/>
    <w:rsid w:val="00E74B7E"/>
    <w:rsid w:val="00E759EC"/>
    <w:rsid w:val="00E75FC0"/>
    <w:rsid w:val="00E80401"/>
    <w:rsid w:val="00E80E36"/>
    <w:rsid w:val="00E8530B"/>
    <w:rsid w:val="00E90EB0"/>
    <w:rsid w:val="00E9278A"/>
    <w:rsid w:val="00E92D72"/>
    <w:rsid w:val="00E9411D"/>
    <w:rsid w:val="00E96707"/>
    <w:rsid w:val="00E968F8"/>
    <w:rsid w:val="00EA1A33"/>
    <w:rsid w:val="00EA4381"/>
    <w:rsid w:val="00EA4555"/>
    <w:rsid w:val="00EA50AB"/>
    <w:rsid w:val="00EA5880"/>
    <w:rsid w:val="00EA6154"/>
    <w:rsid w:val="00EA63C2"/>
    <w:rsid w:val="00EA6EEA"/>
    <w:rsid w:val="00EA6FF6"/>
    <w:rsid w:val="00EB170B"/>
    <w:rsid w:val="00EB1D06"/>
    <w:rsid w:val="00EB2C7F"/>
    <w:rsid w:val="00EB38C9"/>
    <w:rsid w:val="00EB65F2"/>
    <w:rsid w:val="00EB69D3"/>
    <w:rsid w:val="00EB7B36"/>
    <w:rsid w:val="00EB7B52"/>
    <w:rsid w:val="00EC0A67"/>
    <w:rsid w:val="00EC2A89"/>
    <w:rsid w:val="00EC453F"/>
    <w:rsid w:val="00EC4D1D"/>
    <w:rsid w:val="00EC6757"/>
    <w:rsid w:val="00ED09D0"/>
    <w:rsid w:val="00ED25EB"/>
    <w:rsid w:val="00ED2840"/>
    <w:rsid w:val="00ED3DB8"/>
    <w:rsid w:val="00ED4412"/>
    <w:rsid w:val="00ED66B4"/>
    <w:rsid w:val="00ED6ABA"/>
    <w:rsid w:val="00EE137E"/>
    <w:rsid w:val="00EE1AD5"/>
    <w:rsid w:val="00EE3F3D"/>
    <w:rsid w:val="00EE5584"/>
    <w:rsid w:val="00EE75C9"/>
    <w:rsid w:val="00EE7AE3"/>
    <w:rsid w:val="00EF0132"/>
    <w:rsid w:val="00EF02F7"/>
    <w:rsid w:val="00EF1C82"/>
    <w:rsid w:val="00EF1DB3"/>
    <w:rsid w:val="00EF1DF7"/>
    <w:rsid w:val="00EF2F0C"/>
    <w:rsid w:val="00EF3C63"/>
    <w:rsid w:val="00EF48A1"/>
    <w:rsid w:val="00EF49C2"/>
    <w:rsid w:val="00EF4D8D"/>
    <w:rsid w:val="00EF4E35"/>
    <w:rsid w:val="00EF6A42"/>
    <w:rsid w:val="00EF778E"/>
    <w:rsid w:val="00F001F8"/>
    <w:rsid w:val="00F00373"/>
    <w:rsid w:val="00F0074E"/>
    <w:rsid w:val="00F00EB8"/>
    <w:rsid w:val="00F011B2"/>
    <w:rsid w:val="00F0448A"/>
    <w:rsid w:val="00F05D18"/>
    <w:rsid w:val="00F06DDA"/>
    <w:rsid w:val="00F10B9C"/>
    <w:rsid w:val="00F113F9"/>
    <w:rsid w:val="00F12BAB"/>
    <w:rsid w:val="00F12C9A"/>
    <w:rsid w:val="00F130E5"/>
    <w:rsid w:val="00F138D0"/>
    <w:rsid w:val="00F14A44"/>
    <w:rsid w:val="00F14B50"/>
    <w:rsid w:val="00F14B55"/>
    <w:rsid w:val="00F14EC6"/>
    <w:rsid w:val="00F15380"/>
    <w:rsid w:val="00F164C6"/>
    <w:rsid w:val="00F1737D"/>
    <w:rsid w:val="00F20A83"/>
    <w:rsid w:val="00F236FC"/>
    <w:rsid w:val="00F24A26"/>
    <w:rsid w:val="00F26A0D"/>
    <w:rsid w:val="00F26A92"/>
    <w:rsid w:val="00F3171F"/>
    <w:rsid w:val="00F3181A"/>
    <w:rsid w:val="00F31C89"/>
    <w:rsid w:val="00F31E42"/>
    <w:rsid w:val="00F32582"/>
    <w:rsid w:val="00F32A57"/>
    <w:rsid w:val="00F32DE0"/>
    <w:rsid w:val="00F33712"/>
    <w:rsid w:val="00F364EA"/>
    <w:rsid w:val="00F3772B"/>
    <w:rsid w:val="00F37CC1"/>
    <w:rsid w:val="00F405EF"/>
    <w:rsid w:val="00F427D0"/>
    <w:rsid w:val="00F42A01"/>
    <w:rsid w:val="00F457CA"/>
    <w:rsid w:val="00F45B0B"/>
    <w:rsid w:val="00F47124"/>
    <w:rsid w:val="00F51DF1"/>
    <w:rsid w:val="00F52905"/>
    <w:rsid w:val="00F5304A"/>
    <w:rsid w:val="00F544D3"/>
    <w:rsid w:val="00F54647"/>
    <w:rsid w:val="00F54738"/>
    <w:rsid w:val="00F54909"/>
    <w:rsid w:val="00F54BF9"/>
    <w:rsid w:val="00F5524D"/>
    <w:rsid w:val="00F55B76"/>
    <w:rsid w:val="00F602B6"/>
    <w:rsid w:val="00F610D3"/>
    <w:rsid w:val="00F623C4"/>
    <w:rsid w:val="00F62A4F"/>
    <w:rsid w:val="00F63202"/>
    <w:rsid w:val="00F63CE7"/>
    <w:rsid w:val="00F64216"/>
    <w:rsid w:val="00F665CA"/>
    <w:rsid w:val="00F66E41"/>
    <w:rsid w:val="00F6794A"/>
    <w:rsid w:val="00F67AB2"/>
    <w:rsid w:val="00F700F3"/>
    <w:rsid w:val="00F71093"/>
    <w:rsid w:val="00F74560"/>
    <w:rsid w:val="00F74701"/>
    <w:rsid w:val="00F7511C"/>
    <w:rsid w:val="00F764F8"/>
    <w:rsid w:val="00F802A0"/>
    <w:rsid w:val="00F840F6"/>
    <w:rsid w:val="00F841C6"/>
    <w:rsid w:val="00F85A8D"/>
    <w:rsid w:val="00F91F18"/>
    <w:rsid w:val="00F924C8"/>
    <w:rsid w:val="00F9257F"/>
    <w:rsid w:val="00F927F8"/>
    <w:rsid w:val="00F92EC8"/>
    <w:rsid w:val="00F930AE"/>
    <w:rsid w:val="00F94BEC"/>
    <w:rsid w:val="00F94FA7"/>
    <w:rsid w:val="00F95C0F"/>
    <w:rsid w:val="00F95DAD"/>
    <w:rsid w:val="00F9774C"/>
    <w:rsid w:val="00F97C86"/>
    <w:rsid w:val="00FA078D"/>
    <w:rsid w:val="00FA175F"/>
    <w:rsid w:val="00FA39F1"/>
    <w:rsid w:val="00FA530C"/>
    <w:rsid w:val="00FA5E02"/>
    <w:rsid w:val="00FA6957"/>
    <w:rsid w:val="00FA6D54"/>
    <w:rsid w:val="00FB01D9"/>
    <w:rsid w:val="00FB0366"/>
    <w:rsid w:val="00FB23DE"/>
    <w:rsid w:val="00FB2445"/>
    <w:rsid w:val="00FB2B74"/>
    <w:rsid w:val="00FB47DE"/>
    <w:rsid w:val="00FB5D53"/>
    <w:rsid w:val="00FB6AB4"/>
    <w:rsid w:val="00FC13F1"/>
    <w:rsid w:val="00FC1E65"/>
    <w:rsid w:val="00FC2D25"/>
    <w:rsid w:val="00FC2E52"/>
    <w:rsid w:val="00FC4A37"/>
    <w:rsid w:val="00FD4FAD"/>
    <w:rsid w:val="00FD6F4B"/>
    <w:rsid w:val="00FE0AED"/>
    <w:rsid w:val="00FE3720"/>
    <w:rsid w:val="00FE668A"/>
    <w:rsid w:val="00FE6D4B"/>
    <w:rsid w:val="00FE7936"/>
    <w:rsid w:val="00FF0335"/>
    <w:rsid w:val="00FF1AC0"/>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9"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21" Type="http://schemas.openxmlformats.org/officeDocument/2006/relationships/image" Target="media/image11.png"/><Relationship Id="rId34" Type="http://schemas.openxmlformats.org/officeDocument/2006/relationships/hyperlink" Target="https://www.mongodb.com/resources/basics/databases/nosql-explained/nosql-vs-sql" TargetMode="External"/><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ink.springer.com/chapter/10.1007/978-1-4842-8707-1_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react.dev/learn" TargetMode="External"/><Relationship Id="rId37"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203.0486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postgresql.org/about/"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docs.docker.com/guides/docker-overview/" TargetMode="External"/><Relationship Id="rId35" Type="http://schemas.openxmlformats.org/officeDocument/2006/relationships/hyperlink" Target="https://arxiv.org/pdf/2307.09923" TargetMode="External"/><Relationship Id="rId43"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nextjs.org/docs" TargetMode="External"/><Relationship Id="rId38" Type="http://schemas.openxmlformats.org/officeDocument/2006/relationships/hyperlink" Target="https://arxiv.org/pdf/2307.09923"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arxiv.org/pdf/2403.0754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944</TotalTime>
  <Pages>32</Pages>
  <Words>4955</Words>
  <Characters>28247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33136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1200</cp:revision>
  <cp:lastPrinted>2011-04-09T13:51:00Z</cp:lastPrinted>
  <dcterms:created xsi:type="dcterms:W3CDTF">2024-08-15T07:51:00Z</dcterms:created>
  <dcterms:modified xsi:type="dcterms:W3CDTF">2024-08-18T16:08:00Z</dcterms:modified>
</cp:coreProperties>
</file>