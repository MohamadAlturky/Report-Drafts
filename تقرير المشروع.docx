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rsidP="008B2CC2">
      <w:pPr>
        <w:pStyle w:val="a9"/>
        <w:numPr>
          <w:ilvl w:val="0"/>
          <w:numId w:val="45"/>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06D22AF3">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rsidP="008B2CC2">
      <w:pPr>
        <w:pStyle w:val="a9"/>
        <w:numPr>
          <w:ilvl w:val="0"/>
          <w:numId w:val="45"/>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6F400A25">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rsidP="008B2CC2">
      <w:pPr>
        <w:pStyle w:val="a9"/>
        <w:numPr>
          <w:ilvl w:val="0"/>
          <w:numId w:val="45"/>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rsidP="008B2CC2">
      <w:pPr>
        <w:pStyle w:val="a9"/>
        <w:numPr>
          <w:ilvl w:val="0"/>
          <w:numId w:val="45"/>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rsidP="008B2CC2">
      <w:pPr>
        <w:pStyle w:val="a9"/>
        <w:numPr>
          <w:ilvl w:val="0"/>
          <w:numId w:val="45"/>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rsidP="008B2CC2">
      <w:pPr>
        <w:pStyle w:val="a9"/>
        <w:numPr>
          <w:ilvl w:val="0"/>
          <w:numId w:val="45"/>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rsidP="008B2CC2">
      <w:pPr>
        <w:pStyle w:val="a9"/>
        <w:numPr>
          <w:ilvl w:val="0"/>
          <w:numId w:val="45"/>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rsidP="008B2CC2">
      <w:pPr>
        <w:pStyle w:val="a9"/>
        <w:numPr>
          <w:ilvl w:val="0"/>
          <w:numId w:val="45"/>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rsidP="008B2CC2">
      <w:pPr>
        <w:pStyle w:val="a9"/>
        <w:numPr>
          <w:ilvl w:val="0"/>
          <w:numId w:val="45"/>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rsidP="008B2CC2">
      <w:pPr>
        <w:pStyle w:val="a9"/>
        <w:numPr>
          <w:ilvl w:val="0"/>
          <w:numId w:val="45"/>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rsidP="008B2CC2">
      <w:pPr>
        <w:pStyle w:val="a9"/>
        <w:numPr>
          <w:ilvl w:val="0"/>
          <w:numId w:val="45"/>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rsidP="008B2CC2">
      <w:pPr>
        <w:pStyle w:val="a9"/>
        <w:numPr>
          <w:ilvl w:val="0"/>
          <w:numId w:val="45"/>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rsidP="008B2CC2">
      <w:pPr>
        <w:pStyle w:val="a9"/>
        <w:numPr>
          <w:ilvl w:val="0"/>
          <w:numId w:val="45"/>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rsidP="008B2CC2">
      <w:pPr>
        <w:pStyle w:val="a9"/>
        <w:numPr>
          <w:ilvl w:val="0"/>
          <w:numId w:val="45"/>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rsidP="008B2CC2">
      <w:pPr>
        <w:pStyle w:val="a9"/>
        <w:numPr>
          <w:ilvl w:val="0"/>
          <w:numId w:val="45"/>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rsidP="000D7C40">
      <w:pPr>
        <w:pStyle w:val="a9"/>
        <w:numPr>
          <w:ilvl w:val="0"/>
          <w:numId w:val="46"/>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rsidP="000D7C40">
      <w:pPr>
        <w:pStyle w:val="a9"/>
        <w:numPr>
          <w:ilvl w:val="0"/>
          <w:numId w:val="46"/>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rsidP="000D7C40">
      <w:pPr>
        <w:pStyle w:val="a9"/>
        <w:numPr>
          <w:ilvl w:val="0"/>
          <w:numId w:val="46"/>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rsidP="000D7C40">
      <w:pPr>
        <w:pStyle w:val="a9"/>
        <w:numPr>
          <w:ilvl w:val="0"/>
          <w:numId w:val="46"/>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rsidP="000D7C40">
      <w:pPr>
        <w:pStyle w:val="a9"/>
        <w:numPr>
          <w:ilvl w:val="0"/>
          <w:numId w:val="46"/>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rsidP="000D7C40">
      <w:pPr>
        <w:pStyle w:val="a9"/>
        <w:numPr>
          <w:ilvl w:val="0"/>
          <w:numId w:val="46"/>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rsidP="000D7C40">
      <w:pPr>
        <w:pStyle w:val="a9"/>
        <w:numPr>
          <w:ilvl w:val="0"/>
          <w:numId w:val="46"/>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r w:rsidR="00000000">
        <w:fldChar w:fldCharType="begin"/>
      </w:r>
      <w:r w:rsidR="00000000">
        <w:instrText>HYPERLINK "https://arxiv.org/pdf/2406.18678"</w:instrText>
      </w:r>
      <w:r w:rsidR="00000000">
        <w:fldChar w:fldCharType="separate"/>
      </w:r>
      <w:r w:rsidRPr="00351D8F">
        <w:rPr>
          <w:rStyle w:val="Hyperlink"/>
          <w:lang w:val="en-US"/>
        </w:rPr>
        <w:t>arxiv.org/pdf/2406.18678</w:t>
      </w:r>
      <w:r w:rsidR="00000000">
        <w:rPr>
          <w:rStyle w:val="Hyperlink"/>
          <w:lang w:val="en-US"/>
        </w:rPr>
        <w:fldChar w:fldCharType="end"/>
      </w:r>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5"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Pr="00EA4555" w:rsidRDefault="00000000" w:rsidP="00EA4555">
      <w:pPr>
        <w:pStyle w:val="a9"/>
        <w:rPr>
          <w:color w:val="0000FF" w:themeColor="hyperlink"/>
          <w:u w:val="single"/>
          <w:rtl/>
          <w:lang w:val="en-US"/>
        </w:rPr>
      </w:pPr>
      <w:hyperlink r:id="rId26" w:history="1">
        <w:r w:rsidR="008B2CC2" w:rsidRPr="00C153CC">
          <w:rPr>
            <w:rStyle w:val="Hyperlink"/>
            <w:lang w:val="en-US"/>
          </w:rPr>
          <w:t>Split_Miner_Automated_Discovery_of_Accurate_and_Simple_Business_Process_Models_from_Event_Logs-libre.pdf (d1wqtxts1xzle7.cloudfront.net)</w:t>
        </w:r>
      </w:hyperlink>
    </w:p>
    <w:p w14:paraId="72CAEE05" w14:textId="77777777" w:rsidR="008C4281" w:rsidRDefault="00097ABC" w:rsidP="007C1489">
      <w:pPr>
        <w:pStyle w:val="ad"/>
        <w:rPr>
          <w:rtl/>
        </w:rPr>
      </w:pPr>
      <w:r>
        <w:rPr>
          <w:rFonts w:asciiTheme="minorHAnsi" w:hAnsiTheme="minorHAnsi"/>
          <w:rtl/>
        </w:rPr>
        <w:br w:type="page"/>
      </w:r>
      <w:bookmarkStart w:id="16" w:name="_Toc242697840"/>
      <w:bookmarkStart w:id="17" w:name="_Toc242002684"/>
      <w:bookmarkStart w:id="18" w:name="_Toc242012328"/>
      <w:r w:rsidR="008C4281" w:rsidRPr="00C64AA7">
        <w:rPr>
          <w:rFonts w:hint="cs"/>
          <w:rtl/>
        </w:rPr>
        <w:lastRenderedPageBreak/>
        <w:t>الفصل ال</w:t>
      </w:r>
      <w:r w:rsidR="008C4281">
        <w:rPr>
          <w:rFonts w:hint="cs"/>
          <w:rtl/>
        </w:rPr>
        <w:t>ثاني</w:t>
      </w:r>
      <w:bookmarkEnd w:id="16"/>
      <w:r w:rsidR="008C4281">
        <w:rPr>
          <w:rFonts w:hint="cs"/>
          <w:rtl/>
        </w:rPr>
        <w:t xml:space="preserve"> </w:t>
      </w:r>
    </w:p>
    <w:bookmarkEnd w:id="17"/>
    <w:bookmarkEnd w:id="18"/>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19" w:name="_Toc242436678"/>
      <w:bookmarkStart w:id="20" w:name="_Toc242697103"/>
      <w:bookmarkStart w:id="21" w:name="_Toc242697841"/>
      <w:bookmarkStart w:id="22" w:name="_Toc242697932"/>
      <w:bookmarkStart w:id="23"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19"/>
      <w:bookmarkEnd w:id="20"/>
      <w:bookmarkEnd w:id="21"/>
      <w:bookmarkEnd w:id="22"/>
      <w:bookmarkEnd w:id="23"/>
    </w:p>
    <w:p w14:paraId="15105189" w14:textId="77777777" w:rsidR="00097ABC" w:rsidRDefault="002E4020" w:rsidP="002E4020">
      <w:pPr>
        <w:pStyle w:val="1"/>
        <w:rPr>
          <w:rtl/>
        </w:rPr>
      </w:pPr>
      <w:bookmarkStart w:id="24" w:name="_Toc242002686"/>
      <w:bookmarkStart w:id="25" w:name="_Toc242012329"/>
      <w:bookmarkStart w:id="26" w:name="_Toc242088960"/>
      <w:bookmarkStart w:id="27" w:name="_Toc290126551"/>
      <w:r>
        <w:t>-1.2</w:t>
      </w:r>
      <w:r>
        <w:rPr>
          <w:rFonts w:hint="cs"/>
          <w:rtl/>
        </w:rPr>
        <w:t xml:space="preserve"> </w:t>
      </w:r>
      <w:r w:rsidR="00097ABC" w:rsidRPr="00694BCC">
        <w:rPr>
          <w:rFonts w:hint="cs"/>
          <w:rtl/>
        </w:rPr>
        <w:t>مقدمة</w:t>
      </w:r>
      <w:bookmarkEnd w:id="24"/>
      <w:bookmarkEnd w:id="25"/>
      <w:bookmarkEnd w:id="26"/>
      <w:bookmarkEnd w:id="27"/>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8" w:name="_Toc290126552"/>
      <w:r>
        <w:t>-2.2</w:t>
      </w:r>
      <w:r>
        <w:rPr>
          <w:rFonts w:hint="cs"/>
          <w:rtl/>
        </w:rPr>
        <w:t xml:space="preserve"> </w:t>
      </w:r>
      <w:bookmarkEnd w:id="28"/>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27"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 xml:space="preserve">PET </w:t>
      </w:r>
      <w:proofErr w:type="spellStart"/>
      <w:r>
        <w:t>Dataset</w:t>
      </w:r>
      <w:proofErr w:type="spellEnd"/>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28"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29" w:name="_Toc290126553"/>
    </w:p>
    <w:p w14:paraId="0A9C8985" w14:textId="77777777" w:rsidR="00252EA1" w:rsidRDefault="00000000" w:rsidP="00252EA1">
      <w:pPr>
        <w:pStyle w:val="a9"/>
        <w:rPr>
          <w:lang w:val="en-US"/>
        </w:rPr>
      </w:pPr>
      <w:hyperlink r:id="rId29"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29"/>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r w:rsidR="00000000">
        <w:fldChar w:fldCharType="begin"/>
      </w:r>
      <w:r w:rsidR="00000000">
        <w:instrText>HYPERLINK "https://arxiv.org/pdf/2307.09923"</w:instrText>
      </w:r>
      <w:r w:rsidR="00000000">
        <w:fldChar w:fldCharType="separate"/>
      </w:r>
      <w:r w:rsidRPr="00155D5D">
        <w:rPr>
          <w:rStyle w:val="Hyperlink"/>
          <w:lang w:val="en-US"/>
        </w:rPr>
        <w:t>2307.09923 (arxiv.org)</w:t>
      </w:r>
      <w:r w:rsidR="00000000">
        <w:rPr>
          <w:rStyle w:val="Hyperlink"/>
          <w:lang w:val="en-US"/>
        </w:rPr>
        <w:fldChar w:fldCharType="end"/>
      </w:r>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0"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1">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2"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xml:space="preserve">, H., Berti, A., Schuster, D., &amp; van der Aalst, W. M. (2024, May). Process Modeling </w:t>
      </w:r>
      <w:proofErr w:type="gramStart"/>
      <w:r w:rsidRPr="006A4AA9">
        <w:rPr>
          <w:lang w:val="en-US"/>
        </w:rPr>
        <w:t>With</w:t>
      </w:r>
      <w:proofErr w:type="gramEnd"/>
      <w:r w:rsidRPr="006A4AA9">
        <w:rPr>
          <w:lang w:val="en-US"/>
        </w:rPr>
        <w:t xml:space="preserve">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rsidP="00430E0E">
      <w:pPr>
        <w:pStyle w:val="a9"/>
        <w:numPr>
          <w:ilvl w:val="0"/>
          <w:numId w:val="47"/>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 xml:space="preserve">[PET </w:t>
      </w:r>
      <w:proofErr w:type="spellStart"/>
      <w:r w:rsidR="00E42653">
        <w:rPr>
          <w:lang w:val="en-US"/>
        </w:rPr>
        <w:t>refrerence</w:t>
      </w:r>
      <w:proofErr w:type="spellEnd"/>
      <w:r w:rsidR="00E42653">
        <w:rPr>
          <w:lang w:val="en-US"/>
        </w:rPr>
        <w:t>]</w:t>
      </w:r>
    </w:p>
    <w:p w14:paraId="1912D84C" w14:textId="2FF30D9B" w:rsidR="00661760" w:rsidRDefault="00294BFE" w:rsidP="00153943">
      <w:pPr>
        <w:pStyle w:val="a9"/>
        <w:numPr>
          <w:ilvl w:val="0"/>
          <w:numId w:val="47"/>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[LLMs can accomplish</w:t>
      </w:r>
      <w:proofErr w:type="gramStart"/>
      <w:r w:rsidR="00ED09D0">
        <w:rPr>
          <w:lang w:val="en-US"/>
        </w:rPr>
        <w:t xml:space="preserve"> ..</w:t>
      </w:r>
      <w:proofErr w:type="gramEnd"/>
      <w:r w:rsidR="00ED09D0">
        <w:rPr>
          <w:lang w:val="en-US"/>
        </w:rPr>
        <w:t xml:space="preserve"> </w:t>
      </w:r>
      <w:r w:rsidR="009C32AE">
        <w:rPr>
          <w:lang w:val="en-US"/>
        </w:rPr>
        <w:t>reference</w:t>
      </w:r>
      <w:r w:rsidR="00ED09D0">
        <w:rPr>
          <w:lang w:val="en-US"/>
        </w:rPr>
        <w:t>]</w:t>
      </w:r>
    </w:p>
    <w:p w14:paraId="1DE2FFD1" w14:textId="58A38A7F" w:rsidR="00F71093" w:rsidRDefault="00F71093" w:rsidP="00153943">
      <w:pPr>
        <w:pStyle w:val="a9"/>
        <w:numPr>
          <w:ilvl w:val="0"/>
          <w:numId w:val="47"/>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404D60F3"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 xml:space="preserve">generate </w:t>
      </w:r>
      <w:proofErr w:type="spellStart"/>
      <w:r w:rsidR="00BD26F4">
        <w:rPr>
          <w:lang w:val="en-US"/>
        </w:rPr>
        <w:t>bpmn</w:t>
      </w:r>
      <w:proofErr w:type="spellEnd"/>
      <w:r w:rsidR="00BD26F4">
        <w:rPr>
          <w:lang w:val="en-US"/>
        </w:rPr>
        <w:t xml:space="preserve">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w:t>
      </w:r>
      <w:r>
        <w:t>3</w:t>
      </w:r>
      <w:r>
        <w:t>.2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w:t>
      </w:r>
      <w:r>
        <w:t>3</w:t>
      </w:r>
      <w:r>
        <w:t>.</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455B8B6A" w14:textId="7446CE77" w:rsidR="005D245F" w:rsidRDefault="005D245F" w:rsidP="00BC65A2">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51058BE8" w14:textId="77777777" w:rsidR="00542B7F" w:rsidRDefault="00542B7F" w:rsidP="00BC65A2">
      <w:pPr>
        <w:pStyle w:val="a9"/>
        <w:rPr>
          <w:rtl/>
          <w:lang w:val="en-US"/>
        </w:rPr>
      </w:pPr>
    </w:p>
    <w:p w14:paraId="77189C70" w14:textId="77777777" w:rsidR="00542B7F" w:rsidRDefault="00542B7F" w:rsidP="00BC65A2">
      <w:pPr>
        <w:pStyle w:val="a9"/>
        <w:rPr>
          <w:rtl/>
          <w:lang w:val="en-US"/>
        </w:rPr>
      </w:pPr>
    </w:p>
    <w:p w14:paraId="775F44F7" w14:textId="113D7403" w:rsidR="00542B7F" w:rsidRDefault="00542B7F" w:rsidP="00542B7F">
      <w:pPr>
        <w:pStyle w:val="2"/>
        <w:rPr>
          <w:rFonts w:hint="cs"/>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rsidP="003A7F7B">
      <w:pPr>
        <w:pStyle w:val="a9"/>
        <w:numPr>
          <w:ilvl w:val="0"/>
          <w:numId w:val="48"/>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rsidP="00E33E6F">
      <w:pPr>
        <w:pStyle w:val="a9"/>
        <w:numPr>
          <w:ilvl w:val="0"/>
          <w:numId w:val="48"/>
        </w:numPr>
        <w:rPr>
          <w:rFonts w:hint="cs"/>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rsidP="00BF6820">
      <w:pPr>
        <w:pStyle w:val="a9"/>
        <w:numPr>
          <w:ilvl w:val="0"/>
          <w:numId w:val="49"/>
        </w:numPr>
        <w:rPr>
          <w:rtl/>
          <w:lang w:val="en-US"/>
        </w:rPr>
      </w:pPr>
      <w:r>
        <w:rPr>
          <w:rFonts w:hint="cs"/>
          <w:rtl/>
          <w:lang w:val="en-US"/>
        </w:rPr>
        <w:lastRenderedPageBreak/>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 xml:space="preserve">بعض </w:t>
      </w:r>
      <w:r w:rsidR="005443BA">
        <w:rPr>
          <w:rFonts w:hint="cs"/>
          <w:rtl/>
          <w:lang w:val="en-US"/>
        </w:rPr>
        <w:t>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t>-</w:t>
      </w:r>
      <w:r>
        <w:rPr>
          <w:sz w:val="24"/>
          <w:szCs w:val="32"/>
        </w:rPr>
        <w:t>2</w:t>
      </w:r>
      <w:r>
        <w:rPr>
          <w:sz w:val="24"/>
          <w:szCs w:val="32"/>
        </w:rPr>
        <w:t>.</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Fonts w:hint="cs"/>
          <w:rtl/>
          <w:lang w:val="en-US"/>
        </w:rPr>
      </w:pPr>
      <w:r>
        <w:rPr>
          <w:rFonts w:hint="cs"/>
          <w:rtl/>
          <w:lang w:val="en-US"/>
        </w:rPr>
        <w:t xml:space="preserve">يتألف النظام من قسمين، الأول هو لب المشروع </w:t>
      </w:r>
      <w:r>
        <w:rPr>
          <w:lang w:val="en-US"/>
        </w:rPr>
        <w:t>(</w:t>
      </w:r>
      <w:r>
        <w:rPr>
          <w:lang w:val="en-US"/>
        </w:rPr>
        <w:t>core</w:t>
      </w:r>
      <w:r>
        <w:rPr>
          <w:lang w:val="en-US"/>
        </w:rPr>
        <w:t>)</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33"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rsidP="0073084D">
      <w:pPr>
        <w:pStyle w:val="a9"/>
        <w:numPr>
          <w:ilvl w:val="0"/>
          <w:numId w:val="49"/>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rsidP="0073084D">
      <w:pPr>
        <w:pStyle w:val="a9"/>
        <w:numPr>
          <w:ilvl w:val="0"/>
          <w:numId w:val="49"/>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rsidP="00D45DA7">
      <w:pPr>
        <w:pStyle w:val="a9"/>
        <w:numPr>
          <w:ilvl w:val="0"/>
          <w:numId w:val="49"/>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rsidP="0073084D">
      <w:pPr>
        <w:pStyle w:val="a9"/>
        <w:numPr>
          <w:ilvl w:val="0"/>
          <w:numId w:val="49"/>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rsidP="0073084D">
      <w:pPr>
        <w:pStyle w:val="a9"/>
        <w:numPr>
          <w:ilvl w:val="0"/>
          <w:numId w:val="49"/>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rsidP="0073084D">
      <w:pPr>
        <w:pStyle w:val="a9"/>
        <w:numPr>
          <w:ilvl w:val="0"/>
          <w:numId w:val="49"/>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rsidP="0073084D">
      <w:pPr>
        <w:pStyle w:val="a9"/>
        <w:numPr>
          <w:ilvl w:val="0"/>
          <w:numId w:val="49"/>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منطق</w:t>
      </w:r>
      <w:r w:rsidR="00205E4B">
        <w:rPr>
          <w:rFonts w:hint="cs"/>
          <w:noProof/>
          <w:rtl/>
          <w:lang w:val="en-US"/>
        </w:rPr>
        <w:t xml:space="preserve"> العمل الخاص بالشريحة فيه</w:t>
      </w:r>
      <w:r w:rsidR="00205E4B">
        <w:rPr>
          <w:rFonts w:hint="cs"/>
          <w:noProof/>
          <w:rtl/>
          <w:lang w:val="en-US"/>
        </w:rPr>
        <w:t xml:space="preserve"> </w:t>
      </w:r>
      <w:r w:rsidR="00205E4B">
        <w:rPr>
          <w:noProof/>
          <w:lang w:val="en-US"/>
        </w:rPr>
        <w:t>(Buisness Logic)</w:t>
      </w:r>
      <w:r w:rsidR="00E61248">
        <w:rPr>
          <w:rFonts w:hint="cs"/>
          <w:noProof/>
          <w:rtl/>
          <w:lang w:val="en-US"/>
        </w:rPr>
        <w:t>.</w:t>
      </w:r>
    </w:p>
    <w:p w14:paraId="6B3518E7" w14:textId="14BF2AFE" w:rsidR="00D45732" w:rsidRDefault="00E75FC0" w:rsidP="0073084D">
      <w:pPr>
        <w:pStyle w:val="a9"/>
        <w:numPr>
          <w:ilvl w:val="0"/>
          <w:numId w:val="49"/>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0F394296" w:rsidR="000349C4" w:rsidRDefault="000349C4" w:rsidP="000349C4">
      <w:pPr>
        <w:pStyle w:val="a9"/>
        <w:rPr>
          <w:noProof/>
        </w:rPr>
      </w:pPr>
    </w:p>
    <w:p w14:paraId="14EFEC35" w14:textId="53A81CAF" w:rsidR="000349C4" w:rsidRDefault="000349C4" w:rsidP="000349C4">
      <w:pPr>
        <w:pStyle w:val="a9"/>
        <w:rPr>
          <w:noProof/>
        </w:rPr>
      </w:pPr>
    </w:p>
    <w:p w14:paraId="2723FD0A" w14:textId="440D9E30" w:rsidR="000349C4" w:rsidRDefault="00034714" w:rsidP="000349C4">
      <w:pPr>
        <w:pStyle w:val="a9"/>
        <w:rPr>
          <w:noProof/>
        </w:rPr>
      </w:pPr>
      <w:r>
        <w:rPr>
          <w:noProof/>
        </w:rPr>
        <w:drawing>
          <wp:anchor distT="0" distB="0" distL="114300" distR="114300" simplePos="0" relativeHeight="251689984" behindDoc="0" locked="0" layoutInCell="1" allowOverlap="1" wp14:anchorId="527E5DA6" wp14:editId="597A5FBE">
            <wp:simplePos x="0" y="0"/>
            <wp:positionH relativeFrom="margin">
              <wp:align>center</wp:align>
            </wp:positionH>
            <wp:positionV relativeFrom="paragraph">
              <wp:posOffset>4354</wp:posOffset>
            </wp:positionV>
            <wp:extent cx="3069590" cy="3191510"/>
            <wp:effectExtent l="0" t="0" r="0" b="8890"/>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34" cstate="print">
                      <a:extLst>
                        <a:ext uri="{28A0092B-C50C-407E-A947-70E740481C1C}">
                          <a14:useLocalDpi xmlns:a14="http://schemas.microsoft.com/office/drawing/2010/main" val="0"/>
                        </a:ext>
                      </a:extLst>
                    </a:blip>
                    <a:srcRect l="8150" t="16281" r="54938" b="15493"/>
                    <a:stretch/>
                  </pic:blipFill>
                  <pic:spPr bwMode="auto">
                    <a:xfrm>
                      <a:off x="0" y="0"/>
                      <a:ext cx="3069590" cy="319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77777777" w:rsidR="00D262C9" w:rsidRDefault="00D262C9" w:rsidP="000349C4">
      <w:pPr>
        <w:pStyle w:val="a9"/>
        <w:rPr>
          <w:noProof/>
        </w:rPr>
      </w:pP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22CA9E2D" w14:textId="77777777" w:rsidR="00D262C9" w:rsidRDefault="00D262C9" w:rsidP="000349C4">
      <w:pPr>
        <w:pStyle w:val="a9"/>
        <w:rPr>
          <w:noProof/>
        </w:rPr>
      </w:pPr>
    </w:p>
    <w:p w14:paraId="21286403" w14:textId="77777777" w:rsidR="00D262C9" w:rsidRPr="004E7562" w:rsidRDefault="00D262C9" w:rsidP="000349C4">
      <w:pPr>
        <w:pStyle w:val="a9"/>
        <w:rPr>
          <w:noProof/>
          <w:lang w:val="en-US"/>
        </w:rPr>
      </w:pPr>
    </w:p>
    <w:p w14:paraId="5B00885C" w14:textId="77777777" w:rsidR="00D262C9" w:rsidRDefault="00D262C9" w:rsidP="000349C4">
      <w:pPr>
        <w:pStyle w:val="a9"/>
        <w:rPr>
          <w:noProof/>
        </w:rPr>
      </w:pPr>
    </w:p>
    <w:p w14:paraId="6BB011A9" w14:textId="77777777" w:rsidR="000349C4" w:rsidRDefault="000349C4" w:rsidP="000349C4">
      <w:pPr>
        <w:pStyle w:val="a9"/>
        <w:rPr>
          <w:noProof/>
        </w:rPr>
      </w:pPr>
    </w:p>
    <w:p w14:paraId="60D04377" w14:textId="77777777" w:rsidR="000349C4" w:rsidRDefault="000349C4" w:rsidP="000349C4">
      <w:pPr>
        <w:pStyle w:val="a9"/>
        <w:rPr>
          <w:noProof/>
        </w:rPr>
      </w:pPr>
    </w:p>
    <w:p w14:paraId="48A8A9FE" w14:textId="77777777" w:rsidR="000349C4" w:rsidRDefault="000349C4" w:rsidP="000349C4">
      <w:pPr>
        <w:pStyle w:val="a9"/>
        <w:rPr>
          <w:noProof/>
        </w:rPr>
      </w:pPr>
    </w:p>
    <w:p w14:paraId="3113D903" w14:textId="77777777" w:rsidR="000349C4" w:rsidRDefault="000349C4" w:rsidP="000349C4">
      <w:pPr>
        <w:pStyle w:val="a9"/>
        <w:rPr>
          <w:noProof/>
        </w:rPr>
      </w:pPr>
    </w:p>
    <w:p w14:paraId="7F931391" w14:textId="77777777" w:rsidR="000349C4" w:rsidRDefault="000349C4" w:rsidP="000349C4">
      <w:pPr>
        <w:pStyle w:val="a9"/>
        <w:rPr>
          <w:noProof/>
        </w:rPr>
      </w:pPr>
    </w:p>
    <w:p w14:paraId="0D084DF9" w14:textId="77777777" w:rsidR="000349C4" w:rsidRDefault="000349C4" w:rsidP="000349C4">
      <w:pPr>
        <w:pStyle w:val="a9"/>
        <w:rPr>
          <w:noProof/>
        </w:rPr>
      </w:pPr>
    </w:p>
    <w:p w14:paraId="365C6352" w14:textId="77777777" w:rsidR="000349C4" w:rsidRDefault="000349C4" w:rsidP="000349C4">
      <w:pPr>
        <w:pStyle w:val="a9"/>
        <w:rPr>
          <w:noProof/>
        </w:rPr>
      </w:pPr>
    </w:p>
    <w:p w14:paraId="6AFA739F" w14:textId="77777777" w:rsidR="000349C4" w:rsidRDefault="000349C4" w:rsidP="000349C4">
      <w:pPr>
        <w:pStyle w:val="a9"/>
        <w:rPr>
          <w:noProof/>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08068" w14:textId="77777777" w:rsidR="00DF6A59" w:rsidRDefault="00DF6A59" w:rsidP="006C5768">
      <w:r>
        <w:separator/>
      </w:r>
    </w:p>
  </w:endnote>
  <w:endnote w:type="continuationSeparator" w:id="0">
    <w:p w14:paraId="64CCFC1C" w14:textId="77777777" w:rsidR="00DF6A59" w:rsidRDefault="00DF6A59"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w:t>
        </w:r>
        <w:r w:rsidR="00821736">
          <w:rPr>
            <w:noProof/>
            <w:rtl/>
          </w:rPr>
          <w:t>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B66B6" w14:textId="77777777" w:rsidR="00DF6A59" w:rsidRDefault="00DF6A59" w:rsidP="006C5768">
      <w:r>
        <w:separator/>
      </w:r>
    </w:p>
  </w:footnote>
  <w:footnote w:type="continuationSeparator" w:id="0">
    <w:p w14:paraId="17082605" w14:textId="77777777" w:rsidR="00DF6A59" w:rsidRDefault="00DF6A59"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3"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7"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EA7486"/>
    <w:multiLevelType w:val="multilevel"/>
    <w:tmpl w:val="8DE4CAEC"/>
    <w:numStyleLink w:val="a1"/>
  </w:abstractNum>
  <w:abstractNum w:abstractNumId="38"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41"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2"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28"/>
  </w:num>
  <w:num w:numId="2" w16cid:durableId="1148403106">
    <w:abstractNumId w:val="15"/>
  </w:num>
  <w:num w:numId="3" w16cid:durableId="1320695488">
    <w:abstractNumId w:val="12"/>
  </w:num>
  <w:num w:numId="4" w16cid:durableId="1533879795">
    <w:abstractNumId w:val="44"/>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21"/>
  </w:num>
  <w:num w:numId="9" w16cid:durableId="744106482">
    <w:abstractNumId w:val="30"/>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20"/>
  </w:num>
  <w:num w:numId="21" w16cid:durableId="457995799">
    <w:abstractNumId w:val="13"/>
  </w:num>
  <w:num w:numId="22" w16cid:durableId="1012799930">
    <w:abstractNumId w:val="27"/>
  </w:num>
  <w:num w:numId="23" w16cid:durableId="1952126346">
    <w:abstractNumId w:val="37"/>
  </w:num>
  <w:num w:numId="24" w16cid:durableId="48500460">
    <w:abstractNumId w:val="17"/>
  </w:num>
  <w:num w:numId="25" w16cid:durableId="577445911">
    <w:abstractNumId w:val="24"/>
  </w:num>
  <w:num w:numId="26" w16cid:durableId="187645963">
    <w:abstractNumId w:val="42"/>
  </w:num>
  <w:num w:numId="27" w16cid:durableId="905528888">
    <w:abstractNumId w:val="33"/>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6"/>
  </w:num>
  <w:num w:numId="30" w16cid:durableId="302275538">
    <w:abstractNumId w:val="32"/>
  </w:num>
  <w:num w:numId="31" w16cid:durableId="383020297">
    <w:abstractNumId w:val="18"/>
  </w:num>
  <w:num w:numId="32" w16cid:durableId="461532647">
    <w:abstractNumId w:val="36"/>
  </w:num>
  <w:num w:numId="33" w16cid:durableId="1130320943">
    <w:abstractNumId w:val="40"/>
  </w:num>
  <w:num w:numId="34" w16cid:durableId="777070673">
    <w:abstractNumId w:val="22"/>
  </w:num>
  <w:num w:numId="35" w16cid:durableId="1042903490">
    <w:abstractNumId w:val="34"/>
  </w:num>
  <w:num w:numId="36" w16cid:durableId="1372071550">
    <w:abstractNumId w:val="39"/>
  </w:num>
  <w:num w:numId="37" w16cid:durableId="812866860">
    <w:abstractNumId w:val="29"/>
  </w:num>
  <w:num w:numId="38" w16cid:durableId="1251159520">
    <w:abstractNumId w:val="31"/>
  </w:num>
  <w:num w:numId="39" w16cid:durableId="768358840">
    <w:abstractNumId w:val="26"/>
  </w:num>
  <w:num w:numId="40" w16cid:durableId="1350528547">
    <w:abstractNumId w:val="10"/>
  </w:num>
  <w:num w:numId="41" w16cid:durableId="2038651856">
    <w:abstractNumId w:val="23"/>
  </w:num>
  <w:num w:numId="42" w16cid:durableId="493880573">
    <w:abstractNumId w:val="35"/>
  </w:num>
  <w:num w:numId="43" w16cid:durableId="366222133">
    <w:abstractNumId w:val="16"/>
  </w:num>
  <w:num w:numId="44" w16cid:durableId="2039622157">
    <w:abstractNumId w:val="41"/>
  </w:num>
  <w:num w:numId="45" w16cid:durableId="1222640603">
    <w:abstractNumId w:val="19"/>
  </w:num>
  <w:num w:numId="46" w16cid:durableId="365836054">
    <w:abstractNumId w:val="14"/>
  </w:num>
  <w:num w:numId="47" w16cid:durableId="642469817">
    <w:abstractNumId w:val="25"/>
  </w:num>
  <w:num w:numId="48" w16cid:durableId="2079285283">
    <w:abstractNumId w:val="43"/>
  </w:num>
  <w:num w:numId="49" w16cid:durableId="539632544">
    <w:abstractNumId w:val="3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D8E"/>
    <w:rsid w:val="00002C65"/>
    <w:rsid w:val="000034A4"/>
    <w:rsid w:val="000048E0"/>
    <w:rsid w:val="00012200"/>
    <w:rsid w:val="00014E5D"/>
    <w:rsid w:val="00015F92"/>
    <w:rsid w:val="00024CCD"/>
    <w:rsid w:val="00024DDE"/>
    <w:rsid w:val="00032E2C"/>
    <w:rsid w:val="0003356F"/>
    <w:rsid w:val="00033C62"/>
    <w:rsid w:val="00034714"/>
    <w:rsid w:val="000349C4"/>
    <w:rsid w:val="000370F6"/>
    <w:rsid w:val="00040293"/>
    <w:rsid w:val="000403D5"/>
    <w:rsid w:val="00040CD6"/>
    <w:rsid w:val="0004106A"/>
    <w:rsid w:val="0004245F"/>
    <w:rsid w:val="00043221"/>
    <w:rsid w:val="00046075"/>
    <w:rsid w:val="00050051"/>
    <w:rsid w:val="00050957"/>
    <w:rsid w:val="00052B76"/>
    <w:rsid w:val="00056714"/>
    <w:rsid w:val="0006044F"/>
    <w:rsid w:val="000624C0"/>
    <w:rsid w:val="00062C0B"/>
    <w:rsid w:val="00065D6D"/>
    <w:rsid w:val="00067020"/>
    <w:rsid w:val="0007001E"/>
    <w:rsid w:val="00070937"/>
    <w:rsid w:val="00071DC5"/>
    <w:rsid w:val="00074FE9"/>
    <w:rsid w:val="0008049F"/>
    <w:rsid w:val="00080906"/>
    <w:rsid w:val="00080D9E"/>
    <w:rsid w:val="000811DE"/>
    <w:rsid w:val="00081F2C"/>
    <w:rsid w:val="00082C25"/>
    <w:rsid w:val="000843EE"/>
    <w:rsid w:val="00085373"/>
    <w:rsid w:val="000853E1"/>
    <w:rsid w:val="00085D36"/>
    <w:rsid w:val="00086812"/>
    <w:rsid w:val="00086CF3"/>
    <w:rsid w:val="00091206"/>
    <w:rsid w:val="00095E69"/>
    <w:rsid w:val="0009756C"/>
    <w:rsid w:val="00097ABC"/>
    <w:rsid w:val="000A0AF5"/>
    <w:rsid w:val="000A5089"/>
    <w:rsid w:val="000B3D19"/>
    <w:rsid w:val="000B48EF"/>
    <w:rsid w:val="000C0593"/>
    <w:rsid w:val="000C38F8"/>
    <w:rsid w:val="000C71F9"/>
    <w:rsid w:val="000D10E9"/>
    <w:rsid w:val="000D1F33"/>
    <w:rsid w:val="000D1F96"/>
    <w:rsid w:val="000D2504"/>
    <w:rsid w:val="000D5440"/>
    <w:rsid w:val="000D5DD1"/>
    <w:rsid w:val="000D6D69"/>
    <w:rsid w:val="000D7C40"/>
    <w:rsid w:val="000E0A55"/>
    <w:rsid w:val="000E2199"/>
    <w:rsid w:val="000E2B3F"/>
    <w:rsid w:val="000E3A89"/>
    <w:rsid w:val="000E58DE"/>
    <w:rsid w:val="000E7F48"/>
    <w:rsid w:val="000F0ED0"/>
    <w:rsid w:val="000F4581"/>
    <w:rsid w:val="001012F2"/>
    <w:rsid w:val="001031DD"/>
    <w:rsid w:val="00103340"/>
    <w:rsid w:val="00110458"/>
    <w:rsid w:val="001105B4"/>
    <w:rsid w:val="00111353"/>
    <w:rsid w:val="00116D5B"/>
    <w:rsid w:val="00117086"/>
    <w:rsid w:val="0012270E"/>
    <w:rsid w:val="00130F5C"/>
    <w:rsid w:val="00133330"/>
    <w:rsid w:val="00140013"/>
    <w:rsid w:val="001406FA"/>
    <w:rsid w:val="00140CB6"/>
    <w:rsid w:val="00142035"/>
    <w:rsid w:val="00142194"/>
    <w:rsid w:val="001437E9"/>
    <w:rsid w:val="00143F04"/>
    <w:rsid w:val="00152E46"/>
    <w:rsid w:val="00153943"/>
    <w:rsid w:val="00154DDD"/>
    <w:rsid w:val="0015754E"/>
    <w:rsid w:val="00162E6E"/>
    <w:rsid w:val="001668E6"/>
    <w:rsid w:val="0016701A"/>
    <w:rsid w:val="00173DCD"/>
    <w:rsid w:val="00176E50"/>
    <w:rsid w:val="00177442"/>
    <w:rsid w:val="00177B83"/>
    <w:rsid w:val="0018150F"/>
    <w:rsid w:val="00187C54"/>
    <w:rsid w:val="00190FC3"/>
    <w:rsid w:val="001A2357"/>
    <w:rsid w:val="001A4965"/>
    <w:rsid w:val="001A7302"/>
    <w:rsid w:val="001B4E30"/>
    <w:rsid w:val="001B7B85"/>
    <w:rsid w:val="001B7F80"/>
    <w:rsid w:val="001C4229"/>
    <w:rsid w:val="001C4EA5"/>
    <w:rsid w:val="001C5170"/>
    <w:rsid w:val="001D11D7"/>
    <w:rsid w:val="001D2DAB"/>
    <w:rsid w:val="001D424C"/>
    <w:rsid w:val="001D536F"/>
    <w:rsid w:val="001D5DCA"/>
    <w:rsid w:val="001D6E17"/>
    <w:rsid w:val="001E035A"/>
    <w:rsid w:val="001E1D59"/>
    <w:rsid w:val="001E227C"/>
    <w:rsid w:val="001E2589"/>
    <w:rsid w:val="001E3B3A"/>
    <w:rsid w:val="001E767F"/>
    <w:rsid w:val="001F5FB4"/>
    <w:rsid w:val="001F6042"/>
    <w:rsid w:val="001F661C"/>
    <w:rsid w:val="00200428"/>
    <w:rsid w:val="00201348"/>
    <w:rsid w:val="00201D55"/>
    <w:rsid w:val="00204142"/>
    <w:rsid w:val="002048C5"/>
    <w:rsid w:val="0020497A"/>
    <w:rsid w:val="00205E1B"/>
    <w:rsid w:val="00205E4B"/>
    <w:rsid w:val="00207099"/>
    <w:rsid w:val="0020711E"/>
    <w:rsid w:val="0021513C"/>
    <w:rsid w:val="002156CF"/>
    <w:rsid w:val="0022205A"/>
    <w:rsid w:val="0022261B"/>
    <w:rsid w:val="00224E56"/>
    <w:rsid w:val="00225EAE"/>
    <w:rsid w:val="00235D5C"/>
    <w:rsid w:val="00237EF4"/>
    <w:rsid w:val="00241BB5"/>
    <w:rsid w:val="00244256"/>
    <w:rsid w:val="00246987"/>
    <w:rsid w:val="00247936"/>
    <w:rsid w:val="00247E4A"/>
    <w:rsid w:val="00251B08"/>
    <w:rsid w:val="00252EA1"/>
    <w:rsid w:val="00253A5E"/>
    <w:rsid w:val="00255656"/>
    <w:rsid w:val="0025678A"/>
    <w:rsid w:val="00256A5C"/>
    <w:rsid w:val="00256CE3"/>
    <w:rsid w:val="00260863"/>
    <w:rsid w:val="00260A34"/>
    <w:rsid w:val="00263748"/>
    <w:rsid w:val="00263EFD"/>
    <w:rsid w:val="00264A45"/>
    <w:rsid w:val="002661A6"/>
    <w:rsid w:val="002741A5"/>
    <w:rsid w:val="00281019"/>
    <w:rsid w:val="00285CE5"/>
    <w:rsid w:val="00287973"/>
    <w:rsid w:val="00292A04"/>
    <w:rsid w:val="00293D84"/>
    <w:rsid w:val="00294BFE"/>
    <w:rsid w:val="002956CE"/>
    <w:rsid w:val="00295B67"/>
    <w:rsid w:val="0029610D"/>
    <w:rsid w:val="002A7735"/>
    <w:rsid w:val="002A7F38"/>
    <w:rsid w:val="002B0499"/>
    <w:rsid w:val="002B1E66"/>
    <w:rsid w:val="002B3164"/>
    <w:rsid w:val="002B4AB1"/>
    <w:rsid w:val="002B56BF"/>
    <w:rsid w:val="002B631F"/>
    <w:rsid w:val="002B7F05"/>
    <w:rsid w:val="002C2923"/>
    <w:rsid w:val="002C4834"/>
    <w:rsid w:val="002C5CAD"/>
    <w:rsid w:val="002C61F7"/>
    <w:rsid w:val="002D1F1F"/>
    <w:rsid w:val="002D4529"/>
    <w:rsid w:val="002D7D9A"/>
    <w:rsid w:val="002E12DF"/>
    <w:rsid w:val="002E17FC"/>
    <w:rsid w:val="002E18A3"/>
    <w:rsid w:val="002E4020"/>
    <w:rsid w:val="002E7BCA"/>
    <w:rsid w:val="002F0BA5"/>
    <w:rsid w:val="002F1D12"/>
    <w:rsid w:val="002F3DF1"/>
    <w:rsid w:val="002F5C9D"/>
    <w:rsid w:val="002F6AE6"/>
    <w:rsid w:val="002F7CFA"/>
    <w:rsid w:val="00302BDC"/>
    <w:rsid w:val="003040CD"/>
    <w:rsid w:val="0031058C"/>
    <w:rsid w:val="0031148E"/>
    <w:rsid w:val="00312A8D"/>
    <w:rsid w:val="00312D3E"/>
    <w:rsid w:val="00312F80"/>
    <w:rsid w:val="00313C58"/>
    <w:rsid w:val="003159D0"/>
    <w:rsid w:val="00315B3B"/>
    <w:rsid w:val="00315C87"/>
    <w:rsid w:val="003161D7"/>
    <w:rsid w:val="00316C7F"/>
    <w:rsid w:val="00325D58"/>
    <w:rsid w:val="003304B4"/>
    <w:rsid w:val="0033224A"/>
    <w:rsid w:val="00332393"/>
    <w:rsid w:val="0033383D"/>
    <w:rsid w:val="00334068"/>
    <w:rsid w:val="00334833"/>
    <w:rsid w:val="00334EA2"/>
    <w:rsid w:val="00337F36"/>
    <w:rsid w:val="00341AA2"/>
    <w:rsid w:val="003452C8"/>
    <w:rsid w:val="00356103"/>
    <w:rsid w:val="00360E0C"/>
    <w:rsid w:val="00363BCE"/>
    <w:rsid w:val="00364C11"/>
    <w:rsid w:val="00365F8E"/>
    <w:rsid w:val="0036610F"/>
    <w:rsid w:val="003668F1"/>
    <w:rsid w:val="00367FAB"/>
    <w:rsid w:val="0037075D"/>
    <w:rsid w:val="00370F25"/>
    <w:rsid w:val="00372780"/>
    <w:rsid w:val="00376DB0"/>
    <w:rsid w:val="0038321D"/>
    <w:rsid w:val="003832EC"/>
    <w:rsid w:val="00383878"/>
    <w:rsid w:val="003848C1"/>
    <w:rsid w:val="0038552A"/>
    <w:rsid w:val="00385B25"/>
    <w:rsid w:val="00391FFC"/>
    <w:rsid w:val="0039201E"/>
    <w:rsid w:val="00392E39"/>
    <w:rsid w:val="00394625"/>
    <w:rsid w:val="00394AB2"/>
    <w:rsid w:val="00397AF1"/>
    <w:rsid w:val="003A174A"/>
    <w:rsid w:val="003A29F8"/>
    <w:rsid w:val="003A2F58"/>
    <w:rsid w:val="003A4B90"/>
    <w:rsid w:val="003A5916"/>
    <w:rsid w:val="003A7F7B"/>
    <w:rsid w:val="003B0CF8"/>
    <w:rsid w:val="003B24FF"/>
    <w:rsid w:val="003B2EB7"/>
    <w:rsid w:val="003B51FC"/>
    <w:rsid w:val="003B60ED"/>
    <w:rsid w:val="003B64F0"/>
    <w:rsid w:val="003B667A"/>
    <w:rsid w:val="003B7DD6"/>
    <w:rsid w:val="003C2669"/>
    <w:rsid w:val="003C3346"/>
    <w:rsid w:val="003C5CBD"/>
    <w:rsid w:val="003D02CA"/>
    <w:rsid w:val="003D0435"/>
    <w:rsid w:val="003D4747"/>
    <w:rsid w:val="003E2C25"/>
    <w:rsid w:val="003E4910"/>
    <w:rsid w:val="003E49F8"/>
    <w:rsid w:val="003E520E"/>
    <w:rsid w:val="003E6160"/>
    <w:rsid w:val="003F06C1"/>
    <w:rsid w:val="003F14AE"/>
    <w:rsid w:val="003F28C4"/>
    <w:rsid w:val="003F3A79"/>
    <w:rsid w:val="003F4E96"/>
    <w:rsid w:val="003F5EEC"/>
    <w:rsid w:val="00401110"/>
    <w:rsid w:val="00406D00"/>
    <w:rsid w:val="0040712B"/>
    <w:rsid w:val="004113F8"/>
    <w:rsid w:val="00412005"/>
    <w:rsid w:val="00412E7C"/>
    <w:rsid w:val="004130CC"/>
    <w:rsid w:val="00413A44"/>
    <w:rsid w:val="00415262"/>
    <w:rsid w:val="00415530"/>
    <w:rsid w:val="004163E5"/>
    <w:rsid w:val="0042103D"/>
    <w:rsid w:val="00421FA9"/>
    <w:rsid w:val="004267C7"/>
    <w:rsid w:val="004272A0"/>
    <w:rsid w:val="00430438"/>
    <w:rsid w:val="00430E0E"/>
    <w:rsid w:val="00431D06"/>
    <w:rsid w:val="00435D0B"/>
    <w:rsid w:val="00436498"/>
    <w:rsid w:val="0043706A"/>
    <w:rsid w:val="00437C02"/>
    <w:rsid w:val="00440FBB"/>
    <w:rsid w:val="00452582"/>
    <w:rsid w:val="00452AFD"/>
    <w:rsid w:val="00457204"/>
    <w:rsid w:val="00457628"/>
    <w:rsid w:val="00470123"/>
    <w:rsid w:val="00471A13"/>
    <w:rsid w:val="004808B8"/>
    <w:rsid w:val="004823BD"/>
    <w:rsid w:val="00485006"/>
    <w:rsid w:val="00485C44"/>
    <w:rsid w:val="00490B81"/>
    <w:rsid w:val="0049579F"/>
    <w:rsid w:val="004960AD"/>
    <w:rsid w:val="004A0695"/>
    <w:rsid w:val="004B0998"/>
    <w:rsid w:val="004B2D53"/>
    <w:rsid w:val="004C0175"/>
    <w:rsid w:val="004C0629"/>
    <w:rsid w:val="004C1BE2"/>
    <w:rsid w:val="004C4937"/>
    <w:rsid w:val="004C6331"/>
    <w:rsid w:val="004D246D"/>
    <w:rsid w:val="004D24AF"/>
    <w:rsid w:val="004D34C0"/>
    <w:rsid w:val="004D6085"/>
    <w:rsid w:val="004D7B63"/>
    <w:rsid w:val="004E5BD3"/>
    <w:rsid w:val="004E7562"/>
    <w:rsid w:val="004E7A01"/>
    <w:rsid w:val="004E7C22"/>
    <w:rsid w:val="004F38E8"/>
    <w:rsid w:val="004F57DD"/>
    <w:rsid w:val="004F7221"/>
    <w:rsid w:val="005058C2"/>
    <w:rsid w:val="00506585"/>
    <w:rsid w:val="00506C25"/>
    <w:rsid w:val="0050754D"/>
    <w:rsid w:val="00511249"/>
    <w:rsid w:val="00512E23"/>
    <w:rsid w:val="005132DE"/>
    <w:rsid w:val="0051786F"/>
    <w:rsid w:val="00520B22"/>
    <w:rsid w:val="00520F62"/>
    <w:rsid w:val="00521B8F"/>
    <w:rsid w:val="0053139A"/>
    <w:rsid w:val="00533121"/>
    <w:rsid w:val="00534D6D"/>
    <w:rsid w:val="00542436"/>
    <w:rsid w:val="00542B7F"/>
    <w:rsid w:val="00544181"/>
    <w:rsid w:val="005443BA"/>
    <w:rsid w:val="00546117"/>
    <w:rsid w:val="0055027A"/>
    <w:rsid w:val="00551B1B"/>
    <w:rsid w:val="00554913"/>
    <w:rsid w:val="00560143"/>
    <w:rsid w:val="0056183D"/>
    <w:rsid w:val="0056240B"/>
    <w:rsid w:val="00562D62"/>
    <w:rsid w:val="00572BED"/>
    <w:rsid w:val="00575AA7"/>
    <w:rsid w:val="00577DB6"/>
    <w:rsid w:val="005812E9"/>
    <w:rsid w:val="00581FA8"/>
    <w:rsid w:val="00583221"/>
    <w:rsid w:val="005846B1"/>
    <w:rsid w:val="00586340"/>
    <w:rsid w:val="00587BD7"/>
    <w:rsid w:val="00596537"/>
    <w:rsid w:val="00597FD7"/>
    <w:rsid w:val="005A2EA2"/>
    <w:rsid w:val="005A3CB2"/>
    <w:rsid w:val="005A7ADA"/>
    <w:rsid w:val="005B4F83"/>
    <w:rsid w:val="005B5205"/>
    <w:rsid w:val="005B5D8B"/>
    <w:rsid w:val="005B7516"/>
    <w:rsid w:val="005C5439"/>
    <w:rsid w:val="005C7E27"/>
    <w:rsid w:val="005D08F5"/>
    <w:rsid w:val="005D1EEA"/>
    <w:rsid w:val="005D245F"/>
    <w:rsid w:val="005D53B5"/>
    <w:rsid w:val="005E0443"/>
    <w:rsid w:val="005E27F0"/>
    <w:rsid w:val="005E4942"/>
    <w:rsid w:val="005F2B9D"/>
    <w:rsid w:val="005F6B4F"/>
    <w:rsid w:val="00600BA6"/>
    <w:rsid w:val="00603CDC"/>
    <w:rsid w:val="006063D6"/>
    <w:rsid w:val="006074FB"/>
    <w:rsid w:val="006077DA"/>
    <w:rsid w:val="006100B7"/>
    <w:rsid w:val="0061097E"/>
    <w:rsid w:val="00612EA9"/>
    <w:rsid w:val="00615847"/>
    <w:rsid w:val="00616E07"/>
    <w:rsid w:val="0061796A"/>
    <w:rsid w:val="006210F5"/>
    <w:rsid w:val="00621A27"/>
    <w:rsid w:val="00622624"/>
    <w:rsid w:val="00626A5C"/>
    <w:rsid w:val="00632BBF"/>
    <w:rsid w:val="006341AB"/>
    <w:rsid w:val="006367A4"/>
    <w:rsid w:val="0064051A"/>
    <w:rsid w:val="00642AF8"/>
    <w:rsid w:val="00643963"/>
    <w:rsid w:val="0064440E"/>
    <w:rsid w:val="00650026"/>
    <w:rsid w:val="006502FD"/>
    <w:rsid w:val="006508EA"/>
    <w:rsid w:val="006512F1"/>
    <w:rsid w:val="00652065"/>
    <w:rsid w:val="00652FC4"/>
    <w:rsid w:val="006545A7"/>
    <w:rsid w:val="00655299"/>
    <w:rsid w:val="00660B3D"/>
    <w:rsid w:val="00661760"/>
    <w:rsid w:val="00664A71"/>
    <w:rsid w:val="00667C61"/>
    <w:rsid w:val="00672024"/>
    <w:rsid w:val="006729FC"/>
    <w:rsid w:val="00680308"/>
    <w:rsid w:val="00680CE5"/>
    <w:rsid w:val="00684323"/>
    <w:rsid w:val="0068468D"/>
    <w:rsid w:val="00684F84"/>
    <w:rsid w:val="0069059E"/>
    <w:rsid w:val="00694BCC"/>
    <w:rsid w:val="00694EFD"/>
    <w:rsid w:val="006A0154"/>
    <w:rsid w:val="006A2299"/>
    <w:rsid w:val="006A3AF9"/>
    <w:rsid w:val="006A3E39"/>
    <w:rsid w:val="006B1462"/>
    <w:rsid w:val="006B29C9"/>
    <w:rsid w:val="006B4C75"/>
    <w:rsid w:val="006C2A30"/>
    <w:rsid w:val="006C5768"/>
    <w:rsid w:val="006C5897"/>
    <w:rsid w:val="006D28D4"/>
    <w:rsid w:val="006D3AB2"/>
    <w:rsid w:val="006D42A7"/>
    <w:rsid w:val="006D5E3F"/>
    <w:rsid w:val="006D7D2F"/>
    <w:rsid w:val="006E17B2"/>
    <w:rsid w:val="006E5981"/>
    <w:rsid w:val="006E6446"/>
    <w:rsid w:val="006F1BB2"/>
    <w:rsid w:val="006F3AC7"/>
    <w:rsid w:val="006F469B"/>
    <w:rsid w:val="006F7FC2"/>
    <w:rsid w:val="007018F7"/>
    <w:rsid w:val="00702107"/>
    <w:rsid w:val="0070241B"/>
    <w:rsid w:val="007040D4"/>
    <w:rsid w:val="00707237"/>
    <w:rsid w:val="0071157E"/>
    <w:rsid w:val="007138B2"/>
    <w:rsid w:val="00716576"/>
    <w:rsid w:val="007177ED"/>
    <w:rsid w:val="00725B23"/>
    <w:rsid w:val="00725F6C"/>
    <w:rsid w:val="0072712D"/>
    <w:rsid w:val="00727282"/>
    <w:rsid w:val="0073084D"/>
    <w:rsid w:val="007323CD"/>
    <w:rsid w:val="00732DAB"/>
    <w:rsid w:val="00733F0A"/>
    <w:rsid w:val="007348C9"/>
    <w:rsid w:val="007349AE"/>
    <w:rsid w:val="00735178"/>
    <w:rsid w:val="007356A9"/>
    <w:rsid w:val="00736EFB"/>
    <w:rsid w:val="0074345C"/>
    <w:rsid w:val="00744B20"/>
    <w:rsid w:val="00745A4A"/>
    <w:rsid w:val="00745A9F"/>
    <w:rsid w:val="00747045"/>
    <w:rsid w:val="00750595"/>
    <w:rsid w:val="00751052"/>
    <w:rsid w:val="0075378C"/>
    <w:rsid w:val="00753C17"/>
    <w:rsid w:val="00753CE8"/>
    <w:rsid w:val="00754CB9"/>
    <w:rsid w:val="00756F0F"/>
    <w:rsid w:val="0075731D"/>
    <w:rsid w:val="00760D22"/>
    <w:rsid w:val="00762C6D"/>
    <w:rsid w:val="00763221"/>
    <w:rsid w:val="00770174"/>
    <w:rsid w:val="00771A2C"/>
    <w:rsid w:val="00773267"/>
    <w:rsid w:val="00780E0C"/>
    <w:rsid w:val="00783D8F"/>
    <w:rsid w:val="00784666"/>
    <w:rsid w:val="00785B2D"/>
    <w:rsid w:val="00785EBE"/>
    <w:rsid w:val="0079185E"/>
    <w:rsid w:val="00791B9E"/>
    <w:rsid w:val="007959B0"/>
    <w:rsid w:val="007A0D12"/>
    <w:rsid w:val="007A1A87"/>
    <w:rsid w:val="007A4C53"/>
    <w:rsid w:val="007A50D7"/>
    <w:rsid w:val="007B1A92"/>
    <w:rsid w:val="007B49FB"/>
    <w:rsid w:val="007B5098"/>
    <w:rsid w:val="007B6699"/>
    <w:rsid w:val="007C1489"/>
    <w:rsid w:val="007C4C18"/>
    <w:rsid w:val="007C65C4"/>
    <w:rsid w:val="007C74E9"/>
    <w:rsid w:val="007D181A"/>
    <w:rsid w:val="007D1891"/>
    <w:rsid w:val="007D222C"/>
    <w:rsid w:val="007D4E10"/>
    <w:rsid w:val="007D6B33"/>
    <w:rsid w:val="007E151C"/>
    <w:rsid w:val="007E2144"/>
    <w:rsid w:val="007E739E"/>
    <w:rsid w:val="007F02F4"/>
    <w:rsid w:val="007F0F11"/>
    <w:rsid w:val="007F434C"/>
    <w:rsid w:val="007F4CBA"/>
    <w:rsid w:val="0080085F"/>
    <w:rsid w:val="00810E32"/>
    <w:rsid w:val="00810F50"/>
    <w:rsid w:val="0081492B"/>
    <w:rsid w:val="008156FE"/>
    <w:rsid w:val="00817266"/>
    <w:rsid w:val="0082020C"/>
    <w:rsid w:val="00820CF1"/>
    <w:rsid w:val="00820FD2"/>
    <w:rsid w:val="00821736"/>
    <w:rsid w:val="00823663"/>
    <w:rsid w:val="00824811"/>
    <w:rsid w:val="00826823"/>
    <w:rsid w:val="00830887"/>
    <w:rsid w:val="00831C93"/>
    <w:rsid w:val="0083557F"/>
    <w:rsid w:val="008355B4"/>
    <w:rsid w:val="008360B7"/>
    <w:rsid w:val="00842383"/>
    <w:rsid w:val="00845B96"/>
    <w:rsid w:val="00846EB8"/>
    <w:rsid w:val="00853EE9"/>
    <w:rsid w:val="00854024"/>
    <w:rsid w:val="0085628C"/>
    <w:rsid w:val="00861DFF"/>
    <w:rsid w:val="00862509"/>
    <w:rsid w:val="00862D3D"/>
    <w:rsid w:val="00872DE7"/>
    <w:rsid w:val="00875CB9"/>
    <w:rsid w:val="008809CD"/>
    <w:rsid w:val="00882D34"/>
    <w:rsid w:val="00883C87"/>
    <w:rsid w:val="0088449B"/>
    <w:rsid w:val="008918FD"/>
    <w:rsid w:val="0089557E"/>
    <w:rsid w:val="00897A2D"/>
    <w:rsid w:val="008A1078"/>
    <w:rsid w:val="008A17F9"/>
    <w:rsid w:val="008A2E42"/>
    <w:rsid w:val="008A2E7C"/>
    <w:rsid w:val="008A4F27"/>
    <w:rsid w:val="008A7245"/>
    <w:rsid w:val="008A74FB"/>
    <w:rsid w:val="008B2CC2"/>
    <w:rsid w:val="008B4833"/>
    <w:rsid w:val="008B6C34"/>
    <w:rsid w:val="008B7B5D"/>
    <w:rsid w:val="008C4281"/>
    <w:rsid w:val="008C5131"/>
    <w:rsid w:val="008D588D"/>
    <w:rsid w:val="008D6261"/>
    <w:rsid w:val="008D67A5"/>
    <w:rsid w:val="008E0287"/>
    <w:rsid w:val="008E48AD"/>
    <w:rsid w:val="008F0C94"/>
    <w:rsid w:val="008F1E2D"/>
    <w:rsid w:val="008F23F2"/>
    <w:rsid w:val="00901587"/>
    <w:rsid w:val="00904A50"/>
    <w:rsid w:val="0091064B"/>
    <w:rsid w:val="0091214D"/>
    <w:rsid w:val="009132A7"/>
    <w:rsid w:val="009156F8"/>
    <w:rsid w:val="009169D4"/>
    <w:rsid w:val="00917C27"/>
    <w:rsid w:val="00924316"/>
    <w:rsid w:val="00925F0B"/>
    <w:rsid w:val="00926E7C"/>
    <w:rsid w:val="00927E2D"/>
    <w:rsid w:val="00930D0C"/>
    <w:rsid w:val="00931FEA"/>
    <w:rsid w:val="00932249"/>
    <w:rsid w:val="00933930"/>
    <w:rsid w:val="00933CB3"/>
    <w:rsid w:val="009343BE"/>
    <w:rsid w:val="0094038D"/>
    <w:rsid w:val="00940D6C"/>
    <w:rsid w:val="009425BF"/>
    <w:rsid w:val="00943A56"/>
    <w:rsid w:val="00944C54"/>
    <w:rsid w:val="00944E32"/>
    <w:rsid w:val="0094501D"/>
    <w:rsid w:val="00945093"/>
    <w:rsid w:val="0095367A"/>
    <w:rsid w:val="0095461B"/>
    <w:rsid w:val="00954BE5"/>
    <w:rsid w:val="0095648D"/>
    <w:rsid w:val="00961F74"/>
    <w:rsid w:val="0096292B"/>
    <w:rsid w:val="00964D1D"/>
    <w:rsid w:val="00966B27"/>
    <w:rsid w:val="00975417"/>
    <w:rsid w:val="00975D15"/>
    <w:rsid w:val="00975D21"/>
    <w:rsid w:val="009767C6"/>
    <w:rsid w:val="009775D0"/>
    <w:rsid w:val="00977B1B"/>
    <w:rsid w:val="00980122"/>
    <w:rsid w:val="00987157"/>
    <w:rsid w:val="00990A57"/>
    <w:rsid w:val="00995100"/>
    <w:rsid w:val="0099695D"/>
    <w:rsid w:val="009B0D8F"/>
    <w:rsid w:val="009B2658"/>
    <w:rsid w:val="009B3528"/>
    <w:rsid w:val="009B4499"/>
    <w:rsid w:val="009B4973"/>
    <w:rsid w:val="009B5543"/>
    <w:rsid w:val="009C1EDE"/>
    <w:rsid w:val="009C32AE"/>
    <w:rsid w:val="009C62F6"/>
    <w:rsid w:val="009C69B2"/>
    <w:rsid w:val="009D55E5"/>
    <w:rsid w:val="009E2ABB"/>
    <w:rsid w:val="009E3996"/>
    <w:rsid w:val="009E4682"/>
    <w:rsid w:val="009E5367"/>
    <w:rsid w:val="009E56AB"/>
    <w:rsid w:val="009F2C6E"/>
    <w:rsid w:val="009F42E0"/>
    <w:rsid w:val="009F4B6D"/>
    <w:rsid w:val="009F5A80"/>
    <w:rsid w:val="009F7CA7"/>
    <w:rsid w:val="00A037CF"/>
    <w:rsid w:val="00A03D95"/>
    <w:rsid w:val="00A04D97"/>
    <w:rsid w:val="00A052CF"/>
    <w:rsid w:val="00A10B84"/>
    <w:rsid w:val="00A119B0"/>
    <w:rsid w:val="00A12A0B"/>
    <w:rsid w:val="00A13803"/>
    <w:rsid w:val="00A1419B"/>
    <w:rsid w:val="00A14835"/>
    <w:rsid w:val="00A252CF"/>
    <w:rsid w:val="00A3193B"/>
    <w:rsid w:val="00A32A75"/>
    <w:rsid w:val="00A36D03"/>
    <w:rsid w:val="00A416E0"/>
    <w:rsid w:val="00A43C61"/>
    <w:rsid w:val="00A45527"/>
    <w:rsid w:val="00A47FB8"/>
    <w:rsid w:val="00A51811"/>
    <w:rsid w:val="00A52D9F"/>
    <w:rsid w:val="00A539A3"/>
    <w:rsid w:val="00A53C88"/>
    <w:rsid w:val="00A603E2"/>
    <w:rsid w:val="00A610A3"/>
    <w:rsid w:val="00A62F99"/>
    <w:rsid w:val="00A64354"/>
    <w:rsid w:val="00A656F6"/>
    <w:rsid w:val="00A66035"/>
    <w:rsid w:val="00A7003A"/>
    <w:rsid w:val="00A71375"/>
    <w:rsid w:val="00A71488"/>
    <w:rsid w:val="00A71846"/>
    <w:rsid w:val="00A72AD7"/>
    <w:rsid w:val="00A72D81"/>
    <w:rsid w:val="00A7309F"/>
    <w:rsid w:val="00A73219"/>
    <w:rsid w:val="00A742DD"/>
    <w:rsid w:val="00A743DB"/>
    <w:rsid w:val="00A80C3E"/>
    <w:rsid w:val="00A80D77"/>
    <w:rsid w:val="00A81D68"/>
    <w:rsid w:val="00A8294F"/>
    <w:rsid w:val="00A82CF0"/>
    <w:rsid w:val="00A8400D"/>
    <w:rsid w:val="00A848A2"/>
    <w:rsid w:val="00A878BF"/>
    <w:rsid w:val="00A87900"/>
    <w:rsid w:val="00A87E28"/>
    <w:rsid w:val="00A95D14"/>
    <w:rsid w:val="00AA2312"/>
    <w:rsid w:val="00AB0BE1"/>
    <w:rsid w:val="00AB5999"/>
    <w:rsid w:val="00AB5D49"/>
    <w:rsid w:val="00AB5DE4"/>
    <w:rsid w:val="00AB5EEB"/>
    <w:rsid w:val="00AB7532"/>
    <w:rsid w:val="00AC27ED"/>
    <w:rsid w:val="00AC2B3F"/>
    <w:rsid w:val="00AD7356"/>
    <w:rsid w:val="00AE26A6"/>
    <w:rsid w:val="00AE3586"/>
    <w:rsid w:val="00AF1AAD"/>
    <w:rsid w:val="00AF34EC"/>
    <w:rsid w:val="00AF5653"/>
    <w:rsid w:val="00B00417"/>
    <w:rsid w:val="00B02BAC"/>
    <w:rsid w:val="00B03400"/>
    <w:rsid w:val="00B03EC3"/>
    <w:rsid w:val="00B04B32"/>
    <w:rsid w:val="00B07D81"/>
    <w:rsid w:val="00B10EBF"/>
    <w:rsid w:val="00B12E7F"/>
    <w:rsid w:val="00B14B3C"/>
    <w:rsid w:val="00B15F68"/>
    <w:rsid w:val="00B160C8"/>
    <w:rsid w:val="00B1651F"/>
    <w:rsid w:val="00B166B7"/>
    <w:rsid w:val="00B2162A"/>
    <w:rsid w:val="00B25920"/>
    <w:rsid w:val="00B27BE4"/>
    <w:rsid w:val="00B346BD"/>
    <w:rsid w:val="00B372DD"/>
    <w:rsid w:val="00B40293"/>
    <w:rsid w:val="00B45B9C"/>
    <w:rsid w:val="00B45D74"/>
    <w:rsid w:val="00B4796D"/>
    <w:rsid w:val="00B500C7"/>
    <w:rsid w:val="00B5028C"/>
    <w:rsid w:val="00B51FA2"/>
    <w:rsid w:val="00B5241B"/>
    <w:rsid w:val="00B622FA"/>
    <w:rsid w:val="00B71557"/>
    <w:rsid w:val="00B7319E"/>
    <w:rsid w:val="00B75DBB"/>
    <w:rsid w:val="00B76331"/>
    <w:rsid w:val="00B77EC9"/>
    <w:rsid w:val="00B84933"/>
    <w:rsid w:val="00B84E11"/>
    <w:rsid w:val="00B87252"/>
    <w:rsid w:val="00B912B7"/>
    <w:rsid w:val="00B945AA"/>
    <w:rsid w:val="00BA16A3"/>
    <w:rsid w:val="00BA2393"/>
    <w:rsid w:val="00BA4266"/>
    <w:rsid w:val="00BA435B"/>
    <w:rsid w:val="00BA4BAE"/>
    <w:rsid w:val="00BA73BE"/>
    <w:rsid w:val="00BB1B22"/>
    <w:rsid w:val="00BB54E8"/>
    <w:rsid w:val="00BB65C0"/>
    <w:rsid w:val="00BC1729"/>
    <w:rsid w:val="00BC2F51"/>
    <w:rsid w:val="00BC30BD"/>
    <w:rsid w:val="00BC5C66"/>
    <w:rsid w:val="00BC65A2"/>
    <w:rsid w:val="00BD26F4"/>
    <w:rsid w:val="00BD2A2D"/>
    <w:rsid w:val="00BD4AD0"/>
    <w:rsid w:val="00BD738F"/>
    <w:rsid w:val="00BE1855"/>
    <w:rsid w:val="00BE253D"/>
    <w:rsid w:val="00BE6A84"/>
    <w:rsid w:val="00BE704B"/>
    <w:rsid w:val="00BF19FB"/>
    <w:rsid w:val="00BF4959"/>
    <w:rsid w:val="00BF6820"/>
    <w:rsid w:val="00BF7DF8"/>
    <w:rsid w:val="00C01AEB"/>
    <w:rsid w:val="00C023A7"/>
    <w:rsid w:val="00C0389A"/>
    <w:rsid w:val="00C05520"/>
    <w:rsid w:val="00C173CE"/>
    <w:rsid w:val="00C177F3"/>
    <w:rsid w:val="00C202AE"/>
    <w:rsid w:val="00C217A7"/>
    <w:rsid w:val="00C21E05"/>
    <w:rsid w:val="00C21F01"/>
    <w:rsid w:val="00C223F4"/>
    <w:rsid w:val="00C306A1"/>
    <w:rsid w:val="00C318DD"/>
    <w:rsid w:val="00C342CD"/>
    <w:rsid w:val="00C35D6B"/>
    <w:rsid w:val="00C37D4C"/>
    <w:rsid w:val="00C423FF"/>
    <w:rsid w:val="00C4707D"/>
    <w:rsid w:val="00C518C4"/>
    <w:rsid w:val="00C54A2B"/>
    <w:rsid w:val="00C54AB7"/>
    <w:rsid w:val="00C55142"/>
    <w:rsid w:val="00C56C0F"/>
    <w:rsid w:val="00C60053"/>
    <w:rsid w:val="00C64223"/>
    <w:rsid w:val="00C64AA7"/>
    <w:rsid w:val="00C64C69"/>
    <w:rsid w:val="00C764FC"/>
    <w:rsid w:val="00C8108A"/>
    <w:rsid w:val="00C83657"/>
    <w:rsid w:val="00C84453"/>
    <w:rsid w:val="00C86551"/>
    <w:rsid w:val="00C905DE"/>
    <w:rsid w:val="00CA02EF"/>
    <w:rsid w:val="00CA08A4"/>
    <w:rsid w:val="00CA6BE9"/>
    <w:rsid w:val="00CB06FE"/>
    <w:rsid w:val="00CB5B87"/>
    <w:rsid w:val="00CC4082"/>
    <w:rsid w:val="00CD2B56"/>
    <w:rsid w:val="00CD5126"/>
    <w:rsid w:val="00CD6E6F"/>
    <w:rsid w:val="00CE2047"/>
    <w:rsid w:val="00CE4BB8"/>
    <w:rsid w:val="00CE60BF"/>
    <w:rsid w:val="00CF29D2"/>
    <w:rsid w:val="00CF3EAE"/>
    <w:rsid w:val="00CF4350"/>
    <w:rsid w:val="00D0015D"/>
    <w:rsid w:val="00D00643"/>
    <w:rsid w:val="00D00FBD"/>
    <w:rsid w:val="00D0388A"/>
    <w:rsid w:val="00D03B40"/>
    <w:rsid w:val="00D04723"/>
    <w:rsid w:val="00D07352"/>
    <w:rsid w:val="00D10F8D"/>
    <w:rsid w:val="00D12108"/>
    <w:rsid w:val="00D125BE"/>
    <w:rsid w:val="00D140FF"/>
    <w:rsid w:val="00D144B0"/>
    <w:rsid w:val="00D15966"/>
    <w:rsid w:val="00D16098"/>
    <w:rsid w:val="00D24CF5"/>
    <w:rsid w:val="00D2583B"/>
    <w:rsid w:val="00D25CCB"/>
    <w:rsid w:val="00D25FDB"/>
    <w:rsid w:val="00D262C9"/>
    <w:rsid w:val="00D278AE"/>
    <w:rsid w:val="00D27F21"/>
    <w:rsid w:val="00D31345"/>
    <w:rsid w:val="00D324E3"/>
    <w:rsid w:val="00D37577"/>
    <w:rsid w:val="00D40B1B"/>
    <w:rsid w:val="00D41748"/>
    <w:rsid w:val="00D4203E"/>
    <w:rsid w:val="00D442DA"/>
    <w:rsid w:val="00D45732"/>
    <w:rsid w:val="00D45D09"/>
    <w:rsid w:val="00D45DA7"/>
    <w:rsid w:val="00D4731B"/>
    <w:rsid w:val="00D52564"/>
    <w:rsid w:val="00D53C24"/>
    <w:rsid w:val="00D5437E"/>
    <w:rsid w:val="00D54510"/>
    <w:rsid w:val="00D546AA"/>
    <w:rsid w:val="00D548D8"/>
    <w:rsid w:val="00D54D94"/>
    <w:rsid w:val="00D568BA"/>
    <w:rsid w:val="00D57523"/>
    <w:rsid w:val="00D57979"/>
    <w:rsid w:val="00D62C1E"/>
    <w:rsid w:val="00D656BC"/>
    <w:rsid w:val="00D7536E"/>
    <w:rsid w:val="00D75D4D"/>
    <w:rsid w:val="00D77046"/>
    <w:rsid w:val="00D77416"/>
    <w:rsid w:val="00D800D9"/>
    <w:rsid w:val="00D807A9"/>
    <w:rsid w:val="00D83739"/>
    <w:rsid w:val="00D8391B"/>
    <w:rsid w:val="00D84721"/>
    <w:rsid w:val="00D86A28"/>
    <w:rsid w:val="00D910C7"/>
    <w:rsid w:val="00D97BD6"/>
    <w:rsid w:val="00DA0C48"/>
    <w:rsid w:val="00DA3721"/>
    <w:rsid w:val="00DA5BA2"/>
    <w:rsid w:val="00DB0EEF"/>
    <w:rsid w:val="00DC29F4"/>
    <w:rsid w:val="00DC43B9"/>
    <w:rsid w:val="00DC5ABA"/>
    <w:rsid w:val="00DC61FC"/>
    <w:rsid w:val="00DD3DC1"/>
    <w:rsid w:val="00DD5F8B"/>
    <w:rsid w:val="00DE2A5B"/>
    <w:rsid w:val="00DE2A8C"/>
    <w:rsid w:val="00DE2B2E"/>
    <w:rsid w:val="00DE3E09"/>
    <w:rsid w:val="00DE55F6"/>
    <w:rsid w:val="00DE563D"/>
    <w:rsid w:val="00DE6102"/>
    <w:rsid w:val="00DE6C07"/>
    <w:rsid w:val="00DF10EC"/>
    <w:rsid w:val="00DF1A0E"/>
    <w:rsid w:val="00DF2243"/>
    <w:rsid w:val="00DF5045"/>
    <w:rsid w:val="00DF6A59"/>
    <w:rsid w:val="00E002C2"/>
    <w:rsid w:val="00E00C69"/>
    <w:rsid w:val="00E00E9B"/>
    <w:rsid w:val="00E04773"/>
    <w:rsid w:val="00E04A0C"/>
    <w:rsid w:val="00E05359"/>
    <w:rsid w:val="00E10C18"/>
    <w:rsid w:val="00E1296F"/>
    <w:rsid w:val="00E1688B"/>
    <w:rsid w:val="00E17003"/>
    <w:rsid w:val="00E20B3E"/>
    <w:rsid w:val="00E22C5F"/>
    <w:rsid w:val="00E25973"/>
    <w:rsid w:val="00E25C08"/>
    <w:rsid w:val="00E33E6F"/>
    <w:rsid w:val="00E42653"/>
    <w:rsid w:val="00E45B3D"/>
    <w:rsid w:val="00E5135D"/>
    <w:rsid w:val="00E52921"/>
    <w:rsid w:val="00E553AB"/>
    <w:rsid w:val="00E55A9E"/>
    <w:rsid w:val="00E574EE"/>
    <w:rsid w:val="00E57C37"/>
    <w:rsid w:val="00E61248"/>
    <w:rsid w:val="00E66023"/>
    <w:rsid w:val="00E67F01"/>
    <w:rsid w:val="00E70C2B"/>
    <w:rsid w:val="00E71B3C"/>
    <w:rsid w:val="00E74B7E"/>
    <w:rsid w:val="00E759EC"/>
    <w:rsid w:val="00E75FC0"/>
    <w:rsid w:val="00E80401"/>
    <w:rsid w:val="00E8530B"/>
    <w:rsid w:val="00E90EB0"/>
    <w:rsid w:val="00E92D72"/>
    <w:rsid w:val="00E9411D"/>
    <w:rsid w:val="00E96707"/>
    <w:rsid w:val="00EA1A33"/>
    <w:rsid w:val="00EA4381"/>
    <w:rsid w:val="00EA4555"/>
    <w:rsid w:val="00EA50AB"/>
    <w:rsid w:val="00EA5880"/>
    <w:rsid w:val="00EA6154"/>
    <w:rsid w:val="00EA63C2"/>
    <w:rsid w:val="00EA6EEA"/>
    <w:rsid w:val="00EB170B"/>
    <w:rsid w:val="00EB2C7F"/>
    <w:rsid w:val="00EB65F2"/>
    <w:rsid w:val="00EB69D3"/>
    <w:rsid w:val="00EB7B36"/>
    <w:rsid w:val="00EC0A67"/>
    <w:rsid w:val="00EC2A89"/>
    <w:rsid w:val="00EC453F"/>
    <w:rsid w:val="00EC4D1D"/>
    <w:rsid w:val="00ED09D0"/>
    <w:rsid w:val="00ED2840"/>
    <w:rsid w:val="00ED3DB8"/>
    <w:rsid w:val="00ED4412"/>
    <w:rsid w:val="00ED6ABA"/>
    <w:rsid w:val="00EE5584"/>
    <w:rsid w:val="00EE7AE3"/>
    <w:rsid w:val="00EF02F7"/>
    <w:rsid w:val="00EF1C82"/>
    <w:rsid w:val="00EF1DB3"/>
    <w:rsid w:val="00EF1DF7"/>
    <w:rsid w:val="00EF3C63"/>
    <w:rsid w:val="00EF48A1"/>
    <w:rsid w:val="00EF4E35"/>
    <w:rsid w:val="00F001F8"/>
    <w:rsid w:val="00F00EB8"/>
    <w:rsid w:val="00F011B2"/>
    <w:rsid w:val="00F0448A"/>
    <w:rsid w:val="00F05D18"/>
    <w:rsid w:val="00F10B9C"/>
    <w:rsid w:val="00F12BAB"/>
    <w:rsid w:val="00F130E5"/>
    <w:rsid w:val="00F14B55"/>
    <w:rsid w:val="00F14EC6"/>
    <w:rsid w:val="00F15380"/>
    <w:rsid w:val="00F164C6"/>
    <w:rsid w:val="00F1737D"/>
    <w:rsid w:val="00F236FC"/>
    <w:rsid w:val="00F24A26"/>
    <w:rsid w:val="00F26A0D"/>
    <w:rsid w:val="00F26A92"/>
    <w:rsid w:val="00F3171F"/>
    <w:rsid w:val="00F3181A"/>
    <w:rsid w:val="00F32582"/>
    <w:rsid w:val="00F32DE0"/>
    <w:rsid w:val="00F364EA"/>
    <w:rsid w:val="00F37CC1"/>
    <w:rsid w:val="00F427D0"/>
    <w:rsid w:val="00F42A01"/>
    <w:rsid w:val="00F457CA"/>
    <w:rsid w:val="00F45B0B"/>
    <w:rsid w:val="00F51DF1"/>
    <w:rsid w:val="00F52905"/>
    <w:rsid w:val="00F5304A"/>
    <w:rsid w:val="00F54738"/>
    <w:rsid w:val="00F54BF9"/>
    <w:rsid w:val="00F602B6"/>
    <w:rsid w:val="00F62A4F"/>
    <w:rsid w:val="00F64216"/>
    <w:rsid w:val="00F66E41"/>
    <w:rsid w:val="00F6794A"/>
    <w:rsid w:val="00F67AB2"/>
    <w:rsid w:val="00F700F3"/>
    <w:rsid w:val="00F71093"/>
    <w:rsid w:val="00F74560"/>
    <w:rsid w:val="00F764F8"/>
    <w:rsid w:val="00F802A0"/>
    <w:rsid w:val="00F841C6"/>
    <w:rsid w:val="00F85A8D"/>
    <w:rsid w:val="00F91F18"/>
    <w:rsid w:val="00F9257F"/>
    <w:rsid w:val="00F927F8"/>
    <w:rsid w:val="00F92EC8"/>
    <w:rsid w:val="00F94FA7"/>
    <w:rsid w:val="00F95C0F"/>
    <w:rsid w:val="00F9774C"/>
    <w:rsid w:val="00FA175F"/>
    <w:rsid w:val="00FA530C"/>
    <w:rsid w:val="00FA5E02"/>
    <w:rsid w:val="00FA6957"/>
    <w:rsid w:val="00FA6D54"/>
    <w:rsid w:val="00FB0366"/>
    <w:rsid w:val="00FB23DE"/>
    <w:rsid w:val="00FB5D53"/>
    <w:rsid w:val="00FC13F1"/>
    <w:rsid w:val="00FC1E65"/>
    <w:rsid w:val="00FC2E52"/>
    <w:rsid w:val="00FC4A37"/>
    <w:rsid w:val="00FD4FAD"/>
    <w:rsid w:val="00FD6F4B"/>
    <w:rsid w:val="00FE3720"/>
    <w:rsid w:val="00FE668A"/>
    <w:rsid w:val="00FE6D4B"/>
    <w:rsid w:val="00FE7936"/>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197for5662m48.cloudfront.net/documents/publicationstatus/174684/preprint_pdf/f94a60a2566eade6c63a19601bcf39b4.pdf"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arxiv.org/pdf/2403.0754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arxiv.org/pdf/2203.04860"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xiv.org/pdf/2307.09923" TargetMode="External"/><Relationship Id="rId3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317</TotalTime>
  <Pages>22</Pages>
  <Words>3457</Words>
  <Characters>19706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23117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454</cp:revision>
  <cp:lastPrinted>2011-04-09T13:51:00Z</cp:lastPrinted>
  <dcterms:created xsi:type="dcterms:W3CDTF">2024-08-15T07:51:00Z</dcterms:created>
  <dcterms:modified xsi:type="dcterms:W3CDTF">2024-08-17T10:08:00Z</dcterms:modified>
</cp:coreProperties>
</file>