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73581F30" w14:textId="77777777" w:rsidR="00035955" w:rsidRDefault="00035955" w:rsidP="00035955">
      <w:pPr>
        <w:pStyle w:val="ad"/>
      </w:pPr>
      <w:bookmarkStart w:id="0" w:name="_Toc242012318"/>
      <w:bookmarkStart w:id="1" w:name="_Toc242697838"/>
      <w:bookmarkStart w:id="2" w:name="_Toc242002639"/>
      <w:bookmarkStart w:id="3" w:name="_Toc290126544"/>
      <w:bookmarkStart w:id="4" w:name="_Toc242002646"/>
      <w:r w:rsidRPr="007C1489">
        <w:rPr>
          <w:rFonts w:hint="cs"/>
          <w:rtl/>
        </w:rPr>
        <w:lastRenderedPageBreak/>
        <w:t>الفصل الأول</w:t>
      </w:r>
      <w:bookmarkEnd w:id="0"/>
      <w:bookmarkEnd w:id="1"/>
    </w:p>
    <w:p w14:paraId="16B15D0A" w14:textId="7663258B" w:rsidR="00035955" w:rsidRPr="0004245F" w:rsidRDefault="00354428" w:rsidP="00035955">
      <w:pPr>
        <w:pStyle w:val="ae"/>
        <w:rPr>
          <w:rtl/>
        </w:rPr>
      </w:pPr>
      <w:r>
        <w:rPr>
          <w:rFonts w:hint="cs"/>
          <w:rtl/>
        </w:rPr>
        <w:t>التعريف بالمشروع</w:t>
      </w:r>
    </w:p>
    <w:p w14:paraId="2D4B11FD" w14:textId="52C23240" w:rsidR="00035955" w:rsidRDefault="004C6371" w:rsidP="004C6371">
      <w:pPr>
        <w:pStyle w:val="ac"/>
        <w:rPr>
          <w:rtl/>
        </w:rPr>
      </w:pPr>
      <w:bookmarkStart w:id="5" w:name="_Toc242001586"/>
      <w:bookmarkStart w:id="6" w:name="_Toc242002640"/>
      <w:bookmarkStart w:id="7" w:name="_Toc242436666"/>
      <w:bookmarkStart w:id="8" w:name="_Toc242697091"/>
      <w:bookmarkStart w:id="9" w:name="_Toc242697839"/>
      <w:bookmarkStart w:id="10" w:name="_Toc242697920"/>
      <w:bookmarkStart w:id="11" w:name="_Toc290126538"/>
      <w:bookmarkEnd w:id="2"/>
      <w:r w:rsidRPr="004C6371">
        <w:rPr>
          <w:rtl/>
        </w:rPr>
        <w:t>يتضمن هذا الفصل التعريف بالمشروع ومتطلباته</w:t>
      </w:r>
      <w:r w:rsidR="00035955" w:rsidRPr="001613F7">
        <w:rPr>
          <w:rFonts w:hint="cs"/>
          <w:rtl/>
        </w:rPr>
        <w:t>.</w:t>
      </w:r>
      <w:bookmarkEnd w:id="5"/>
      <w:bookmarkEnd w:id="6"/>
      <w:bookmarkEnd w:id="7"/>
      <w:bookmarkEnd w:id="8"/>
      <w:bookmarkEnd w:id="9"/>
      <w:bookmarkEnd w:id="10"/>
      <w:bookmarkEnd w:id="11"/>
    </w:p>
    <w:p w14:paraId="33FDEA15" w14:textId="5128B829" w:rsidR="00035955" w:rsidRPr="00521B8F" w:rsidRDefault="00035955" w:rsidP="00E94E85">
      <w:pPr>
        <w:pStyle w:val="1"/>
        <w:rPr>
          <w:rtl/>
          <w:lang w:val="en-US"/>
        </w:rPr>
      </w:pPr>
      <w:r>
        <w:t>-1.1</w:t>
      </w:r>
      <w:r>
        <w:rPr>
          <w:rFonts w:hint="cs"/>
          <w:rtl/>
        </w:rPr>
        <w:t xml:space="preserve"> </w:t>
      </w:r>
      <w:r w:rsidR="00E94E85" w:rsidRPr="00E94E85">
        <w:rPr>
          <w:rtl/>
        </w:rPr>
        <w:t>مقدمة</w:t>
      </w:r>
    </w:p>
    <w:p w14:paraId="1F674DCF" w14:textId="77777777" w:rsidR="0024441C" w:rsidRDefault="004959BC" w:rsidP="00D61450">
      <w:pPr>
        <w:pStyle w:val="1"/>
        <w:rPr>
          <w:b w:val="0"/>
          <w:bCs w:val="0"/>
          <w:sz w:val="24"/>
          <w:szCs w:val="30"/>
          <w:rtl/>
        </w:rPr>
      </w:pPr>
      <w:bookmarkStart w:id="12" w:name="_Toc242002644"/>
      <w:bookmarkStart w:id="13" w:name="_Toc242012321"/>
      <w:bookmarkStart w:id="14" w:name="_Toc242088951"/>
      <w:bookmarkStart w:id="15" w:name="_Toc290126540"/>
      <w:r w:rsidRPr="004959BC">
        <w:rPr>
          <w:b w:val="0"/>
          <w:bCs w:val="0"/>
          <w:sz w:val="24"/>
          <w:szCs w:val="30"/>
          <w:rtl/>
        </w:rPr>
        <w:t xml:space="preserve">في العصر الحديث لإدارة العمليات، تعد القدرة على نمذجة </w:t>
      </w:r>
      <w:r>
        <w:rPr>
          <w:rFonts w:hint="cs"/>
          <w:b w:val="0"/>
          <w:bCs w:val="0"/>
          <w:sz w:val="24"/>
          <w:szCs w:val="30"/>
          <w:rtl/>
        </w:rPr>
        <w:t>عمليات الأعمال</w:t>
      </w:r>
      <w:r w:rsidR="00457E24">
        <w:rPr>
          <w:rFonts w:hint="cs"/>
          <w:b w:val="0"/>
          <w:bCs w:val="0"/>
          <w:sz w:val="24"/>
          <w:szCs w:val="30"/>
          <w:rtl/>
        </w:rPr>
        <w:t xml:space="preserve"> </w:t>
      </w:r>
      <w:r w:rsidR="00457E24">
        <w:rPr>
          <w:b w:val="0"/>
          <w:bCs w:val="0"/>
          <w:sz w:val="24"/>
          <w:szCs w:val="30"/>
          <w:lang w:val="en-US"/>
        </w:rPr>
        <w:t>(</w:t>
      </w:r>
      <w:r w:rsidR="00457E24" w:rsidRPr="00457E24">
        <w:rPr>
          <w:b w:val="0"/>
          <w:bCs w:val="0"/>
          <w:sz w:val="24"/>
          <w:szCs w:val="30"/>
          <w:lang w:val="en-US"/>
        </w:rPr>
        <w:t>business processes</w:t>
      </w:r>
      <w:r w:rsidR="00457E24">
        <w:rPr>
          <w:b w:val="0"/>
          <w:bCs w:val="0"/>
          <w:sz w:val="24"/>
          <w:szCs w:val="30"/>
          <w:lang w:val="en-US"/>
        </w:rPr>
        <w:t>)</w:t>
      </w:r>
      <w:r w:rsidRPr="004959BC">
        <w:rPr>
          <w:b w:val="0"/>
          <w:bCs w:val="0"/>
          <w:sz w:val="24"/>
          <w:szCs w:val="30"/>
          <w:rtl/>
        </w:rPr>
        <w:t xml:space="preserve"> وتصورها بكفاءة أمرًا بالغ الأهمية للمؤسسات التي تسعى إلى تحسين إنتاجي</w:t>
      </w:r>
      <w:r w:rsidR="00657F1B">
        <w:rPr>
          <w:rFonts w:hint="cs"/>
          <w:b w:val="0"/>
          <w:bCs w:val="0"/>
          <w:sz w:val="24"/>
          <w:szCs w:val="30"/>
          <w:rtl/>
        </w:rPr>
        <w:t>تها</w:t>
      </w:r>
      <w:r w:rsidR="00517AF8">
        <w:rPr>
          <w:rFonts w:hint="cs"/>
          <w:b w:val="0"/>
          <w:bCs w:val="0"/>
          <w:sz w:val="24"/>
          <w:szCs w:val="30"/>
          <w:rtl/>
        </w:rPr>
        <w:t>. وق</w:t>
      </w:r>
      <w:r w:rsidRPr="004959BC">
        <w:rPr>
          <w:b w:val="0"/>
          <w:bCs w:val="0"/>
          <w:sz w:val="24"/>
          <w:szCs w:val="30"/>
          <w:rtl/>
        </w:rPr>
        <w:t xml:space="preserve">د ظهر معيار نموذج </w:t>
      </w:r>
      <w:r w:rsidR="0027661C">
        <w:rPr>
          <w:rFonts w:hint="cs"/>
          <w:b w:val="0"/>
          <w:bCs w:val="0"/>
          <w:sz w:val="24"/>
          <w:szCs w:val="30"/>
          <w:rtl/>
        </w:rPr>
        <w:t>عمليات الأعمال</w:t>
      </w:r>
      <w:r w:rsidRPr="004959BC">
        <w:rPr>
          <w:b w:val="0"/>
          <w:bCs w:val="0"/>
          <w:sz w:val="24"/>
          <w:szCs w:val="30"/>
          <w:rtl/>
        </w:rPr>
        <w:t xml:space="preserve"> وترميزها</w:t>
      </w:r>
      <w:r w:rsidRPr="004959BC">
        <w:rPr>
          <w:b w:val="0"/>
          <w:bCs w:val="0"/>
          <w:sz w:val="24"/>
          <w:szCs w:val="30"/>
          <w:lang w:val="en-US"/>
        </w:rPr>
        <w:t xml:space="preserve"> (BPMN) </w:t>
      </w:r>
      <w:r w:rsidRPr="004959BC">
        <w:rPr>
          <w:b w:val="0"/>
          <w:bCs w:val="0"/>
          <w:sz w:val="24"/>
          <w:szCs w:val="30"/>
          <w:rtl/>
        </w:rPr>
        <w:t xml:space="preserve">كإطار مقبول على نطاق واسع لوصف </w:t>
      </w:r>
      <w:r w:rsidR="00052641">
        <w:rPr>
          <w:rFonts w:hint="cs"/>
          <w:b w:val="0"/>
          <w:bCs w:val="0"/>
          <w:sz w:val="24"/>
          <w:szCs w:val="30"/>
          <w:rtl/>
        </w:rPr>
        <w:t>عمليات الأعمال</w:t>
      </w:r>
      <w:r w:rsidRPr="004959BC">
        <w:rPr>
          <w:b w:val="0"/>
          <w:bCs w:val="0"/>
          <w:sz w:val="24"/>
          <w:szCs w:val="30"/>
          <w:rtl/>
        </w:rPr>
        <w:t xml:space="preserve"> بتنسيق رسومي</w:t>
      </w:r>
      <w:r w:rsidR="00C96F6D">
        <w:rPr>
          <w:rFonts w:hint="cs"/>
          <w:b w:val="0"/>
          <w:bCs w:val="0"/>
          <w:sz w:val="24"/>
          <w:szCs w:val="30"/>
          <w:rtl/>
          <w:lang w:val="en-US"/>
        </w:rPr>
        <w:t>. و</w:t>
      </w:r>
      <w:r w:rsidRPr="004959BC">
        <w:rPr>
          <w:b w:val="0"/>
          <w:bCs w:val="0"/>
          <w:sz w:val="24"/>
          <w:szCs w:val="30"/>
          <w:rtl/>
        </w:rPr>
        <w:t>مع ذلك، فإن إنشاء نماذج</w:t>
      </w:r>
      <w:r w:rsidR="00615599">
        <w:rPr>
          <w:rFonts w:hint="cs"/>
          <w:b w:val="0"/>
          <w:bCs w:val="0"/>
          <w:sz w:val="24"/>
          <w:szCs w:val="30"/>
          <w:rtl/>
          <w:lang w:val="en-US"/>
        </w:rPr>
        <w:t xml:space="preserve"> </w:t>
      </w:r>
      <w:r w:rsidR="00615599">
        <w:rPr>
          <w:b w:val="0"/>
          <w:bCs w:val="0"/>
          <w:sz w:val="24"/>
          <w:szCs w:val="30"/>
          <w:lang w:val="en-US"/>
        </w:rPr>
        <w:t>BPMN</w:t>
      </w:r>
      <w:r w:rsidR="00615599">
        <w:rPr>
          <w:rFonts w:hint="cs"/>
          <w:b w:val="0"/>
          <w:bCs w:val="0"/>
          <w:sz w:val="24"/>
          <w:szCs w:val="30"/>
          <w:rtl/>
          <w:lang w:val="en-US"/>
        </w:rPr>
        <w:t xml:space="preserve"> </w:t>
      </w:r>
      <w:r w:rsidRPr="004959BC">
        <w:rPr>
          <w:b w:val="0"/>
          <w:bCs w:val="0"/>
          <w:sz w:val="24"/>
          <w:szCs w:val="30"/>
          <w:rtl/>
        </w:rPr>
        <w:t>قد يستغرق وقتًا طويلاً ويتطلب معرفة متخصصة، والتي يمكن أن تعمل كحاجز لغير الخب</w:t>
      </w:r>
      <w:r w:rsidR="00D61450">
        <w:rPr>
          <w:rFonts w:hint="cs"/>
          <w:b w:val="0"/>
          <w:bCs w:val="0"/>
          <w:sz w:val="24"/>
          <w:szCs w:val="30"/>
          <w:rtl/>
        </w:rPr>
        <w:t>راء</w:t>
      </w:r>
      <w:r w:rsidR="00C04889">
        <w:rPr>
          <w:rFonts w:hint="cs"/>
          <w:b w:val="0"/>
          <w:bCs w:val="0"/>
          <w:sz w:val="24"/>
          <w:szCs w:val="30"/>
          <w:rtl/>
        </w:rPr>
        <w:t xml:space="preserve">، </w:t>
      </w:r>
      <w:r w:rsidR="009C14BA">
        <w:rPr>
          <w:rFonts w:hint="cs"/>
          <w:b w:val="0"/>
          <w:bCs w:val="0"/>
          <w:sz w:val="24"/>
          <w:szCs w:val="30"/>
          <w:rtl/>
        </w:rPr>
        <w:t>مما يدعو إلى البحث عن حل</w:t>
      </w:r>
      <w:r w:rsidR="00C04889">
        <w:rPr>
          <w:rFonts w:hint="cs"/>
          <w:b w:val="0"/>
          <w:bCs w:val="0"/>
          <w:sz w:val="24"/>
          <w:szCs w:val="30"/>
          <w:rtl/>
        </w:rPr>
        <w:t xml:space="preserve"> </w:t>
      </w:r>
      <w:r w:rsidR="00015390">
        <w:rPr>
          <w:rFonts w:hint="cs"/>
          <w:b w:val="0"/>
          <w:bCs w:val="0"/>
          <w:sz w:val="24"/>
          <w:szCs w:val="30"/>
          <w:rtl/>
        </w:rPr>
        <w:t>ل</w:t>
      </w:r>
      <w:r w:rsidR="00C04889">
        <w:rPr>
          <w:rFonts w:hint="cs"/>
          <w:b w:val="0"/>
          <w:bCs w:val="0"/>
          <w:sz w:val="24"/>
          <w:szCs w:val="30"/>
          <w:rtl/>
        </w:rPr>
        <w:t>هذا التحدي</w:t>
      </w:r>
      <w:r w:rsidR="00AF0EE2">
        <w:rPr>
          <w:rFonts w:hint="cs"/>
          <w:b w:val="0"/>
          <w:bCs w:val="0"/>
          <w:sz w:val="24"/>
          <w:szCs w:val="30"/>
          <w:rtl/>
        </w:rPr>
        <w:t>،</w:t>
      </w:r>
      <w:r w:rsidR="00C04889">
        <w:rPr>
          <w:rFonts w:hint="cs"/>
          <w:b w:val="0"/>
          <w:bCs w:val="0"/>
          <w:sz w:val="24"/>
          <w:szCs w:val="30"/>
          <w:rtl/>
        </w:rPr>
        <w:t xml:space="preserve"> </w:t>
      </w:r>
      <w:r w:rsidR="000C158A">
        <w:rPr>
          <w:rFonts w:hint="cs"/>
          <w:b w:val="0"/>
          <w:bCs w:val="0"/>
          <w:sz w:val="24"/>
          <w:szCs w:val="30"/>
          <w:rtl/>
        </w:rPr>
        <w:t xml:space="preserve">عن طريق إيجاد </w:t>
      </w:r>
      <w:r w:rsidR="00282852">
        <w:rPr>
          <w:rFonts w:hint="cs"/>
          <w:b w:val="0"/>
          <w:bCs w:val="0"/>
          <w:sz w:val="24"/>
          <w:szCs w:val="30"/>
          <w:rtl/>
        </w:rPr>
        <w:t>أسلوب لإنشاء هذه المخططات بطريقة مأتمتة</w:t>
      </w:r>
      <w:r w:rsidR="00116C99">
        <w:rPr>
          <w:rFonts w:hint="cs"/>
          <w:b w:val="0"/>
          <w:bCs w:val="0"/>
          <w:sz w:val="24"/>
          <w:szCs w:val="30"/>
          <w:rtl/>
        </w:rPr>
        <w:t>.</w:t>
      </w:r>
    </w:p>
    <w:p w14:paraId="274E0A77" w14:textId="24AAC75D" w:rsidR="004959BC" w:rsidRPr="00F42F93" w:rsidRDefault="00282852" w:rsidP="00F42F93">
      <w:pPr>
        <w:pStyle w:val="1"/>
        <w:rPr>
          <w:b w:val="0"/>
          <w:bCs w:val="0"/>
          <w:sz w:val="24"/>
          <w:szCs w:val="30"/>
          <w:rtl/>
          <w:lang w:val="en-US"/>
        </w:rPr>
      </w:pPr>
      <w:r>
        <w:rPr>
          <w:rFonts w:hint="cs"/>
          <w:b w:val="0"/>
          <w:bCs w:val="0"/>
          <w:sz w:val="24"/>
          <w:szCs w:val="30"/>
          <w:rtl/>
        </w:rPr>
        <w:t xml:space="preserve"> </w:t>
      </w:r>
      <w:r w:rsidR="00D61450">
        <w:rPr>
          <w:rFonts w:hint="cs"/>
          <w:b w:val="0"/>
          <w:bCs w:val="0"/>
          <w:sz w:val="24"/>
          <w:szCs w:val="30"/>
          <w:rtl/>
        </w:rPr>
        <w:t xml:space="preserve">    </w:t>
      </w:r>
    </w:p>
    <w:p w14:paraId="33339415" w14:textId="5BE97C2F" w:rsidR="00035955" w:rsidRPr="00694BCC" w:rsidRDefault="00035955" w:rsidP="00035955">
      <w:pPr>
        <w:pStyle w:val="1"/>
        <w:rPr>
          <w:rtl/>
        </w:rPr>
      </w:pPr>
      <w:r>
        <w:t>-2.1</w:t>
      </w:r>
      <w:r>
        <w:rPr>
          <w:rFonts w:hint="cs"/>
          <w:rtl/>
        </w:rPr>
        <w:t xml:space="preserve"> </w:t>
      </w:r>
      <w:bookmarkEnd w:id="12"/>
      <w:bookmarkEnd w:id="13"/>
      <w:bookmarkEnd w:id="14"/>
      <w:bookmarkEnd w:id="15"/>
      <w:r w:rsidR="00936646">
        <w:rPr>
          <w:rFonts w:hint="cs"/>
          <w:rtl/>
        </w:rPr>
        <w:t>هدف المشروع</w:t>
      </w:r>
    </w:p>
    <w:p w14:paraId="33E553B4" w14:textId="60F8316C" w:rsidR="00F42F93" w:rsidRDefault="00F42F93" w:rsidP="00F42F93">
      <w:pPr>
        <w:pStyle w:val="a9"/>
      </w:pPr>
      <w:r>
        <w:rPr>
          <w:rtl/>
        </w:rPr>
        <w:t>يندرج عملنا في هذا المشروع ضمن سياقين اثنين: (</w:t>
      </w:r>
      <w:r w:rsidR="00E93B36">
        <w:t>1</w:t>
      </w:r>
      <w:r>
        <w:rPr>
          <w:rtl/>
        </w:rPr>
        <w:t xml:space="preserve">) الأول نتطرق فيه للمسألة من منظور الذكاء الصنعي، حيث نحاول توظيف التطورات الأخيرة في </w:t>
      </w:r>
      <w:r w:rsidR="00F71188">
        <w:rPr>
          <w:rFonts w:hint="cs"/>
          <w:rtl/>
        </w:rPr>
        <w:t xml:space="preserve">مجال </w:t>
      </w:r>
      <w:r w:rsidR="00CA7945">
        <w:rPr>
          <w:rFonts w:hint="cs"/>
          <w:rtl/>
        </w:rPr>
        <w:t>نماذج اللغات الكبيرة</w:t>
      </w:r>
      <w:r>
        <w:rPr>
          <w:rtl/>
        </w:rPr>
        <w:t xml:space="preserve"> </w:t>
      </w:r>
      <w:r w:rsidR="009053BA">
        <w:rPr>
          <w:lang w:val="en-US"/>
        </w:rPr>
        <w:t>(LLMs)</w:t>
      </w:r>
      <w:r w:rsidR="009053BA">
        <w:rPr>
          <w:rFonts w:hint="cs"/>
          <w:rtl/>
          <w:lang w:val="en-US"/>
        </w:rPr>
        <w:t xml:space="preserve"> </w:t>
      </w:r>
      <w:r w:rsidR="00060AEB">
        <w:rPr>
          <w:rFonts w:hint="cs"/>
          <w:rtl/>
        </w:rPr>
        <w:t>لل</w:t>
      </w:r>
      <w:r>
        <w:rPr>
          <w:rtl/>
        </w:rPr>
        <w:t xml:space="preserve">وصول لمقاربة قادرة على </w:t>
      </w:r>
      <w:r w:rsidR="000722E8">
        <w:rPr>
          <w:rFonts w:hint="cs"/>
          <w:rtl/>
        </w:rPr>
        <w:t xml:space="preserve">بناء مخططات </w:t>
      </w:r>
      <w:r w:rsidR="000722E8">
        <w:rPr>
          <w:lang w:val="en-US"/>
        </w:rPr>
        <w:t>BPMN</w:t>
      </w:r>
      <w:r w:rsidR="000722E8">
        <w:rPr>
          <w:rFonts w:hint="cs"/>
          <w:rtl/>
          <w:lang w:val="en-US"/>
        </w:rPr>
        <w:t xml:space="preserve"> انطلاقاً من التوصيف النصي للعمليات</w:t>
      </w:r>
      <w:r>
        <w:rPr>
          <w:rtl/>
        </w:rPr>
        <w:t>، (</w:t>
      </w:r>
      <w:r w:rsidR="004837C6">
        <w:t>2</w:t>
      </w:r>
      <w:r>
        <w:rPr>
          <w:rtl/>
        </w:rPr>
        <w:t>) والثاني نتطرق فيه إلى بناء تطبيق برمجي يستفيد من المقار</w:t>
      </w:r>
      <w:r w:rsidR="00BC6DF9">
        <w:rPr>
          <w:rFonts w:hint="cs"/>
          <w:rtl/>
        </w:rPr>
        <w:t>ب</w:t>
      </w:r>
      <w:r>
        <w:rPr>
          <w:rtl/>
        </w:rPr>
        <w:t>ة المقترحة في طرح تطبيق مفيد عملياً، حيث جرت مراعاة الأسس والمبادئ المتعارف عليها في هندسة البرمجيات وصولاً لتطبيق قابل للتوسع وسهل الصيانة. نبيّن فيما يلي المتطلبات الوظيفية وغير الوظيفية لهذا التطبيق:</w:t>
      </w:r>
    </w:p>
    <w:p w14:paraId="0482B6DF" w14:textId="77777777" w:rsidR="004642D3" w:rsidRPr="00163879" w:rsidRDefault="004642D3" w:rsidP="00F42F93">
      <w:pPr>
        <w:pStyle w:val="a9"/>
        <w:rPr>
          <w:rtl/>
          <w:lang w:val="en-US"/>
        </w:rPr>
      </w:pPr>
    </w:p>
    <w:p w14:paraId="5B5A741D" w14:textId="016FE641" w:rsidR="00936646" w:rsidRPr="00694BCC" w:rsidRDefault="00936646" w:rsidP="00936646">
      <w:pPr>
        <w:pStyle w:val="1"/>
        <w:rPr>
          <w:rtl/>
        </w:rPr>
      </w:pPr>
      <w:r>
        <w:lastRenderedPageBreak/>
        <w:t>-3.1</w:t>
      </w:r>
      <w:r>
        <w:rPr>
          <w:rFonts w:hint="cs"/>
          <w:rtl/>
        </w:rPr>
        <w:t xml:space="preserve"> المتطلبات الوظيفية</w:t>
      </w:r>
    </w:p>
    <w:p w14:paraId="7E255C9A" w14:textId="5C2DA1CF" w:rsidR="00C56913" w:rsidRPr="00C56913" w:rsidRDefault="00C56913" w:rsidP="00C56913">
      <w:pPr>
        <w:pStyle w:val="a9"/>
      </w:pPr>
      <w:r w:rsidRPr="00C56913">
        <w:rPr>
          <w:rtl/>
        </w:rPr>
        <w:t xml:space="preserve">يجب أن </w:t>
      </w:r>
      <w:r w:rsidR="00AE32CF">
        <w:rPr>
          <w:rFonts w:hint="cs"/>
          <w:rtl/>
        </w:rPr>
        <w:t>يقدم</w:t>
      </w:r>
      <w:r w:rsidRPr="00C56913">
        <w:rPr>
          <w:rtl/>
        </w:rPr>
        <w:t xml:space="preserve"> النظام</w:t>
      </w:r>
      <w:r>
        <w:rPr>
          <w:rFonts w:hint="cs"/>
          <w:rtl/>
        </w:rPr>
        <w:t xml:space="preserve"> للمستخدم</w:t>
      </w:r>
      <w:r w:rsidRPr="00C56913">
        <w:rPr>
          <w:rtl/>
        </w:rPr>
        <w:t xml:space="preserve"> بما يلي</w:t>
      </w:r>
      <w:r w:rsidRPr="00C56913">
        <w:t>:</w:t>
      </w:r>
    </w:p>
    <w:p w14:paraId="5741E7E7" w14:textId="0722084E" w:rsidR="002C6E33" w:rsidRDefault="002C6E33" w:rsidP="002C6E33">
      <w:pPr>
        <w:pStyle w:val="a9"/>
        <w:rPr>
          <w:rtl/>
        </w:rPr>
      </w:pPr>
      <w:r w:rsidRPr="002C6E33">
        <w:rPr>
          <w:lang w:val="en-US"/>
        </w:rPr>
        <w:t>1.3.1</w:t>
      </w:r>
      <w:r w:rsidRPr="002C6E33">
        <w:rPr>
          <w:rtl/>
        </w:rPr>
        <w:t>-</w:t>
      </w:r>
      <w:r>
        <w:rPr>
          <w:rFonts w:hint="cs"/>
          <w:rtl/>
        </w:rPr>
        <w:t xml:space="preserve"> </w:t>
      </w:r>
      <w:r w:rsidR="001876A2">
        <w:rPr>
          <w:rFonts w:hint="cs"/>
          <w:rtl/>
        </w:rPr>
        <w:t xml:space="preserve">السماح </w:t>
      </w:r>
      <w:r w:rsidR="00221F8C">
        <w:rPr>
          <w:rFonts w:hint="cs"/>
          <w:rtl/>
        </w:rPr>
        <w:t>ب</w:t>
      </w:r>
      <w:r>
        <w:rPr>
          <w:rFonts w:hint="cs"/>
          <w:rtl/>
        </w:rPr>
        <w:t>إنشاء حساب جديد ضمن النظام.</w:t>
      </w:r>
    </w:p>
    <w:p w14:paraId="06E9B4E1" w14:textId="45964280" w:rsidR="00592916" w:rsidRDefault="00592916" w:rsidP="00592916">
      <w:pPr>
        <w:pStyle w:val="a9"/>
        <w:rPr>
          <w:rtl/>
        </w:rPr>
      </w:pPr>
      <w:r>
        <w:rPr>
          <w:lang w:val="en-US"/>
        </w:rPr>
        <w:t>2</w:t>
      </w:r>
      <w:r w:rsidRPr="002C6E33">
        <w:rPr>
          <w:lang w:val="en-US"/>
        </w:rPr>
        <w:t>.3.1</w:t>
      </w:r>
      <w:r w:rsidRPr="002C6E33">
        <w:rPr>
          <w:rtl/>
        </w:rPr>
        <w:t>-</w:t>
      </w:r>
      <w:r>
        <w:rPr>
          <w:rFonts w:hint="cs"/>
          <w:rtl/>
        </w:rPr>
        <w:t xml:space="preserve"> </w:t>
      </w:r>
      <w:r w:rsidR="00221F8C">
        <w:rPr>
          <w:rFonts w:hint="cs"/>
          <w:rtl/>
        </w:rPr>
        <w:t>السماح ب</w:t>
      </w:r>
      <w:r>
        <w:rPr>
          <w:rFonts w:hint="cs"/>
          <w:rtl/>
        </w:rPr>
        <w:t>تسجيل الدخول من حساب منشأ مسبقاً.</w:t>
      </w:r>
    </w:p>
    <w:p w14:paraId="266DB42C" w14:textId="05650DDC" w:rsidR="00390972" w:rsidRDefault="00390972" w:rsidP="00390972">
      <w:pPr>
        <w:pStyle w:val="a9"/>
      </w:pPr>
      <w:r>
        <w:rPr>
          <w:lang w:val="en-US"/>
        </w:rPr>
        <w:t>3</w:t>
      </w:r>
      <w:r w:rsidRPr="002C6E33">
        <w:rPr>
          <w:lang w:val="en-US"/>
        </w:rPr>
        <w:t>.3.1</w:t>
      </w:r>
      <w:r w:rsidRPr="002C6E33">
        <w:rPr>
          <w:rtl/>
        </w:rPr>
        <w:t>-</w:t>
      </w:r>
      <w:r>
        <w:rPr>
          <w:rFonts w:hint="cs"/>
          <w:rtl/>
        </w:rPr>
        <w:t xml:space="preserve"> </w:t>
      </w:r>
      <w:r w:rsidR="00221F8C">
        <w:rPr>
          <w:rFonts w:hint="cs"/>
          <w:rtl/>
        </w:rPr>
        <w:t>السماح ب</w:t>
      </w:r>
      <w:r>
        <w:rPr>
          <w:rFonts w:hint="cs"/>
          <w:rtl/>
        </w:rPr>
        <w:t xml:space="preserve">إنشاء مشروع </w:t>
      </w:r>
      <w:r w:rsidR="009F5440">
        <w:rPr>
          <w:rFonts w:hint="cs"/>
          <w:rtl/>
        </w:rPr>
        <w:t>جديد</w:t>
      </w:r>
      <w:r w:rsidR="00C76477">
        <w:rPr>
          <w:rFonts w:hint="cs"/>
          <w:rtl/>
        </w:rPr>
        <w:t>.</w:t>
      </w:r>
    </w:p>
    <w:p w14:paraId="42D7E29D" w14:textId="3FADAD0A" w:rsidR="00382848" w:rsidRPr="00382848" w:rsidRDefault="00B53617" w:rsidP="00382848">
      <w:pPr>
        <w:pStyle w:val="a9"/>
        <w:rPr>
          <w:lang w:val="en-US"/>
        </w:rPr>
      </w:pPr>
      <w:r>
        <w:rPr>
          <w:lang w:val="en-US"/>
        </w:rPr>
        <w:t>4</w:t>
      </w:r>
      <w:r w:rsidR="00382848" w:rsidRPr="002C6E33">
        <w:rPr>
          <w:lang w:val="en-US"/>
        </w:rPr>
        <w:t>.3.1</w:t>
      </w:r>
      <w:r w:rsidR="00382848" w:rsidRPr="002C6E33">
        <w:rPr>
          <w:rtl/>
        </w:rPr>
        <w:t>-</w:t>
      </w:r>
      <w:r w:rsidR="00382848">
        <w:rPr>
          <w:rFonts w:hint="cs"/>
          <w:rtl/>
        </w:rPr>
        <w:t xml:space="preserve"> السماح بدعوة مستخدمين آخرين للمشاركة ضمن المشروع.</w:t>
      </w:r>
    </w:p>
    <w:p w14:paraId="52676E64" w14:textId="5CF72E3D" w:rsidR="00C76477" w:rsidRDefault="00B53617" w:rsidP="00C76477">
      <w:pPr>
        <w:pStyle w:val="a9"/>
        <w:rPr>
          <w:rtl/>
        </w:rPr>
      </w:pPr>
      <w:r>
        <w:rPr>
          <w:lang w:val="en-US"/>
        </w:rPr>
        <w:t>5</w:t>
      </w:r>
      <w:r w:rsidR="00C76477" w:rsidRPr="002C6E33">
        <w:rPr>
          <w:lang w:val="en-US"/>
        </w:rPr>
        <w:t>.3.1</w:t>
      </w:r>
      <w:r w:rsidR="00C76477" w:rsidRPr="002C6E33">
        <w:rPr>
          <w:rtl/>
        </w:rPr>
        <w:t>-</w:t>
      </w:r>
      <w:r w:rsidR="00C76477">
        <w:rPr>
          <w:rFonts w:hint="cs"/>
          <w:rtl/>
        </w:rPr>
        <w:t xml:space="preserve"> </w:t>
      </w:r>
      <w:r w:rsidR="00221F8C">
        <w:rPr>
          <w:rFonts w:hint="cs"/>
          <w:rtl/>
        </w:rPr>
        <w:t>السماح ب</w:t>
      </w:r>
      <w:r w:rsidR="00F956E9">
        <w:rPr>
          <w:rFonts w:hint="cs"/>
          <w:rtl/>
        </w:rPr>
        <w:t xml:space="preserve">إنشاء مخطط </w:t>
      </w:r>
      <w:r w:rsidR="00F956E9">
        <w:rPr>
          <w:lang w:val="en-US"/>
        </w:rPr>
        <w:t>BPMN</w:t>
      </w:r>
      <w:r w:rsidR="00F956E9">
        <w:rPr>
          <w:rFonts w:hint="cs"/>
          <w:rtl/>
          <w:lang w:val="en-US"/>
        </w:rPr>
        <w:t xml:space="preserve"> ضمن مشروع معين</w:t>
      </w:r>
      <w:r w:rsidR="00C76477">
        <w:rPr>
          <w:rFonts w:hint="cs"/>
          <w:rtl/>
        </w:rPr>
        <w:t>.</w:t>
      </w:r>
    </w:p>
    <w:p w14:paraId="152260A6" w14:textId="03F50819" w:rsidR="00360A1C" w:rsidRPr="00360A1C" w:rsidRDefault="00B53617" w:rsidP="00360A1C">
      <w:pPr>
        <w:pStyle w:val="a9"/>
        <w:rPr>
          <w:rtl/>
        </w:rPr>
      </w:pPr>
      <w:r>
        <w:rPr>
          <w:lang w:val="en-US"/>
        </w:rPr>
        <w:t>6</w:t>
      </w:r>
      <w:r w:rsidR="00360A1C" w:rsidRPr="002C6E33">
        <w:rPr>
          <w:lang w:val="en-US"/>
        </w:rPr>
        <w:t>.3.1</w:t>
      </w:r>
      <w:r w:rsidR="00360A1C" w:rsidRPr="002C6E33">
        <w:rPr>
          <w:rtl/>
        </w:rPr>
        <w:t>-</w:t>
      </w:r>
      <w:r w:rsidR="00360A1C">
        <w:rPr>
          <w:rFonts w:hint="cs"/>
          <w:rtl/>
        </w:rPr>
        <w:t xml:space="preserve"> السماح للمستخدم برسم مخطط</w:t>
      </w:r>
      <w:r w:rsidR="00AD2043">
        <w:rPr>
          <w:rFonts w:hint="cs"/>
          <w:rtl/>
        </w:rPr>
        <w:t xml:space="preserve"> </w:t>
      </w:r>
      <w:r w:rsidR="00AD2043">
        <w:rPr>
          <w:lang w:val="en-US"/>
        </w:rPr>
        <w:t>BPMN</w:t>
      </w:r>
      <w:r w:rsidR="00360A1C">
        <w:rPr>
          <w:rFonts w:hint="cs"/>
          <w:rtl/>
        </w:rPr>
        <w:t>.</w:t>
      </w:r>
    </w:p>
    <w:p w14:paraId="3D9296EA" w14:textId="59A6A4E4" w:rsidR="007D0717" w:rsidRPr="006B50DB" w:rsidRDefault="00B53617" w:rsidP="007D0717">
      <w:pPr>
        <w:pStyle w:val="a9"/>
        <w:rPr>
          <w:rtl/>
          <w:lang w:val="en-US"/>
        </w:rPr>
      </w:pPr>
      <w:r>
        <w:rPr>
          <w:lang w:val="en-US"/>
        </w:rPr>
        <w:t>7</w:t>
      </w:r>
      <w:r w:rsidR="007D0717" w:rsidRPr="002C6E33">
        <w:rPr>
          <w:lang w:val="en-US"/>
        </w:rPr>
        <w:t>.3.1</w:t>
      </w:r>
      <w:r w:rsidR="007D0717" w:rsidRPr="002C6E33">
        <w:rPr>
          <w:rtl/>
        </w:rPr>
        <w:t>-</w:t>
      </w:r>
      <w:r w:rsidR="007D0717">
        <w:rPr>
          <w:rFonts w:hint="cs"/>
          <w:rtl/>
        </w:rPr>
        <w:t xml:space="preserve"> </w:t>
      </w:r>
      <w:r w:rsidR="006B50DB">
        <w:rPr>
          <w:rFonts w:hint="cs"/>
          <w:rtl/>
        </w:rPr>
        <w:t xml:space="preserve">توليد مخططات </w:t>
      </w:r>
      <w:r w:rsidR="006B50DB">
        <w:rPr>
          <w:lang w:val="en-US"/>
        </w:rPr>
        <w:t>BPMN</w:t>
      </w:r>
      <w:r w:rsidR="006B50DB">
        <w:rPr>
          <w:rFonts w:hint="cs"/>
          <w:rtl/>
          <w:lang w:val="en-US"/>
        </w:rPr>
        <w:t xml:space="preserve"> </w:t>
      </w:r>
      <w:r w:rsidR="009B502B">
        <w:rPr>
          <w:rFonts w:hint="cs"/>
          <w:rtl/>
          <w:lang w:val="en-US"/>
        </w:rPr>
        <w:t>انطلاقاً من التوصيف النصي للعملية</w:t>
      </w:r>
      <w:r w:rsidR="00791926">
        <w:rPr>
          <w:lang w:val="en-US"/>
        </w:rPr>
        <w:t>.</w:t>
      </w:r>
    </w:p>
    <w:p w14:paraId="7719794F" w14:textId="3CB50A2E" w:rsidR="00BA197D" w:rsidRDefault="00B53617" w:rsidP="00BA197D">
      <w:pPr>
        <w:pStyle w:val="a9"/>
        <w:rPr>
          <w:rtl/>
        </w:rPr>
      </w:pPr>
      <w:r>
        <w:rPr>
          <w:lang w:val="en-US"/>
        </w:rPr>
        <w:t>8</w:t>
      </w:r>
      <w:r w:rsidR="00BA197D" w:rsidRPr="002C6E33">
        <w:rPr>
          <w:lang w:val="en-US"/>
        </w:rPr>
        <w:t>.3.1</w:t>
      </w:r>
      <w:r w:rsidR="00BA197D" w:rsidRPr="002C6E33">
        <w:rPr>
          <w:rtl/>
        </w:rPr>
        <w:t>-</w:t>
      </w:r>
      <w:r w:rsidR="00BA197D">
        <w:rPr>
          <w:rFonts w:hint="cs"/>
          <w:rtl/>
        </w:rPr>
        <w:t xml:space="preserve"> </w:t>
      </w:r>
      <w:r w:rsidR="00A57011">
        <w:rPr>
          <w:rFonts w:hint="cs"/>
          <w:rtl/>
        </w:rPr>
        <w:t>السماح للمستخدم بتعديل المخطط بعد توليده.</w:t>
      </w:r>
    </w:p>
    <w:p w14:paraId="10006313" w14:textId="78C02BD8" w:rsidR="00A50D82" w:rsidRDefault="00F76615" w:rsidP="00A50D82">
      <w:pPr>
        <w:pStyle w:val="a9"/>
        <w:rPr>
          <w:rtl/>
        </w:rPr>
      </w:pPr>
      <w:r>
        <w:rPr>
          <w:lang w:val="en-US"/>
        </w:rPr>
        <w:t>9</w:t>
      </w:r>
      <w:r w:rsidR="00A50D82" w:rsidRPr="002C6E33">
        <w:rPr>
          <w:lang w:val="en-US"/>
        </w:rPr>
        <w:t>.3.1</w:t>
      </w:r>
      <w:r w:rsidR="00A50D82" w:rsidRPr="002C6E33">
        <w:rPr>
          <w:rtl/>
        </w:rPr>
        <w:t>-</w:t>
      </w:r>
      <w:r w:rsidR="00A50D82">
        <w:rPr>
          <w:rFonts w:hint="cs"/>
          <w:rtl/>
        </w:rPr>
        <w:t xml:space="preserve"> السماح </w:t>
      </w:r>
      <w:r w:rsidR="006D512E">
        <w:rPr>
          <w:rFonts w:hint="cs"/>
          <w:rtl/>
        </w:rPr>
        <w:t>بتحميل المخطط</w:t>
      </w:r>
      <w:r w:rsidR="00A328EC">
        <w:rPr>
          <w:rFonts w:hint="cs"/>
          <w:rtl/>
        </w:rPr>
        <w:t xml:space="preserve"> </w:t>
      </w:r>
      <w:r w:rsidR="009C52F0">
        <w:rPr>
          <w:rFonts w:hint="cs"/>
          <w:rtl/>
        </w:rPr>
        <w:t>للعمل عليه لاحقاً.</w:t>
      </w:r>
    </w:p>
    <w:p w14:paraId="415B2751" w14:textId="05864B99" w:rsidR="009C52F0" w:rsidRDefault="009C52F0" w:rsidP="009C52F0">
      <w:pPr>
        <w:pStyle w:val="a9"/>
        <w:rPr>
          <w:rtl/>
        </w:rPr>
      </w:pPr>
      <w:r>
        <w:rPr>
          <w:lang w:val="en-US"/>
        </w:rPr>
        <w:t>10</w:t>
      </w:r>
      <w:r w:rsidRPr="002C6E33">
        <w:rPr>
          <w:lang w:val="en-US"/>
        </w:rPr>
        <w:t>.3.1</w:t>
      </w:r>
      <w:r w:rsidRPr="002C6E33">
        <w:rPr>
          <w:rtl/>
        </w:rPr>
        <w:t>-</w:t>
      </w:r>
      <w:r>
        <w:rPr>
          <w:rFonts w:hint="cs"/>
          <w:rtl/>
        </w:rPr>
        <w:t xml:space="preserve"> </w:t>
      </w:r>
      <w:r w:rsidR="00207CEC">
        <w:rPr>
          <w:rFonts w:hint="cs"/>
          <w:rtl/>
        </w:rPr>
        <w:t>حفظ</w:t>
      </w:r>
      <w:r>
        <w:rPr>
          <w:rFonts w:hint="cs"/>
          <w:rtl/>
        </w:rPr>
        <w:t xml:space="preserve"> المخطط </w:t>
      </w:r>
      <w:r w:rsidR="004939E6">
        <w:rPr>
          <w:rFonts w:hint="cs"/>
          <w:rtl/>
        </w:rPr>
        <w:t>ضمن النظام</w:t>
      </w:r>
      <w:r w:rsidR="00DE5D3C">
        <w:rPr>
          <w:rFonts w:hint="cs"/>
          <w:rtl/>
        </w:rPr>
        <w:t>، لضمان عدم ضياع</w:t>
      </w:r>
      <w:r w:rsidR="00764367">
        <w:rPr>
          <w:rFonts w:hint="cs"/>
          <w:rtl/>
        </w:rPr>
        <w:t>ه</w:t>
      </w:r>
      <w:r w:rsidR="00DE5D3C">
        <w:rPr>
          <w:rFonts w:hint="cs"/>
          <w:rtl/>
        </w:rPr>
        <w:t>.</w:t>
      </w:r>
    </w:p>
    <w:p w14:paraId="79872931" w14:textId="77777777" w:rsidR="009C52F0" w:rsidRDefault="009C52F0" w:rsidP="00A50D82">
      <w:pPr>
        <w:pStyle w:val="a9"/>
        <w:rPr>
          <w:rtl/>
        </w:rPr>
      </w:pPr>
    </w:p>
    <w:p w14:paraId="2A1C0534" w14:textId="77777777" w:rsidR="00A50D82" w:rsidRDefault="00A50D82" w:rsidP="00BA197D">
      <w:pPr>
        <w:pStyle w:val="a9"/>
        <w:rPr>
          <w:rtl/>
        </w:rPr>
      </w:pPr>
    </w:p>
    <w:p w14:paraId="4FDA7E72" w14:textId="33C1EAE1" w:rsidR="00A57011" w:rsidRPr="00D4104D" w:rsidRDefault="00B3674D" w:rsidP="00D4104D">
      <w:pPr>
        <w:pStyle w:val="1"/>
      </w:pPr>
      <w:r>
        <w:t>-</w:t>
      </w:r>
      <w:r w:rsidR="00D4104D">
        <w:t>4</w:t>
      </w:r>
      <w:r>
        <w:t>.1</w:t>
      </w:r>
      <w:r>
        <w:rPr>
          <w:rFonts w:hint="cs"/>
          <w:rtl/>
        </w:rPr>
        <w:t xml:space="preserve"> المتطلبات </w:t>
      </w:r>
      <w:r w:rsidR="00D4104D">
        <w:rPr>
          <w:rFonts w:hint="cs"/>
          <w:rtl/>
        </w:rPr>
        <w:t xml:space="preserve">غير </w:t>
      </w:r>
      <w:r>
        <w:rPr>
          <w:rFonts w:hint="cs"/>
          <w:rtl/>
        </w:rPr>
        <w:t>الوظيفية</w:t>
      </w:r>
    </w:p>
    <w:p w14:paraId="67835613" w14:textId="77777777" w:rsidR="00B53617" w:rsidRPr="00B53617" w:rsidRDefault="00B53617" w:rsidP="00B53617">
      <w:pPr>
        <w:pStyle w:val="a9"/>
        <w:rPr>
          <w:lang w:val="en-US"/>
        </w:rPr>
      </w:pPr>
      <w:r w:rsidRPr="00B53617">
        <w:rPr>
          <w:lang w:val="en-US"/>
        </w:rPr>
        <w:t>1.4.1</w:t>
      </w:r>
      <w:r w:rsidRPr="00B53617">
        <w:rPr>
          <w:rtl/>
        </w:rPr>
        <w:t>- يجب أن يكون النظام آمناً، حيث يسمح فقط للمستخدمين المسجّلين باستخدامه.</w:t>
      </w:r>
    </w:p>
    <w:p w14:paraId="348A02CD" w14:textId="77777777" w:rsidR="00B53617" w:rsidRPr="00B53617" w:rsidRDefault="00B53617" w:rsidP="00B53617">
      <w:pPr>
        <w:pStyle w:val="a9"/>
        <w:rPr>
          <w:rtl/>
        </w:rPr>
      </w:pPr>
      <w:r w:rsidRPr="00B53617">
        <w:rPr>
          <w:lang w:val="en-US"/>
        </w:rPr>
        <w:t>2.4.1</w:t>
      </w:r>
      <w:r w:rsidRPr="00B53617">
        <w:rPr>
          <w:rtl/>
        </w:rPr>
        <w:t xml:space="preserve">- يجب أن يوفر النظام واجهات سهلة الاستخدام وجيدة المظهر. </w:t>
      </w:r>
    </w:p>
    <w:p w14:paraId="2D9A3B87" w14:textId="77777777" w:rsidR="00B53617" w:rsidRPr="00B53617" w:rsidRDefault="00B53617" w:rsidP="00B53617">
      <w:pPr>
        <w:pStyle w:val="a9"/>
        <w:rPr>
          <w:rtl/>
        </w:rPr>
      </w:pPr>
      <w:r w:rsidRPr="00B53617">
        <w:rPr>
          <w:lang w:val="en-US"/>
        </w:rPr>
        <w:t>3.4.1</w:t>
      </w:r>
      <w:r w:rsidRPr="00B53617">
        <w:rPr>
          <w:rtl/>
        </w:rPr>
        <w:t>- يجب أن يكون الرماز البرمجي قابلاً للتعديل والصيانة.</w:t>
      </w:r>
    </w:p>
    <w:p w14:paraId="10EA87B5" w14:textId="77777777" w:rsidR="00B53617" w:rsidRPr="00B53617" w:rsidRDefault="00B53617" w:rsidP="00B53617">
      <w:pPr>
        <w:pStyle w:val="a9"/>
        <w:rPr>
          <w:lang w:val="en-US"/>
        </w:rPr>
      </w:pPr>
      <w:r w:rsidRPr="00B53617">
        <w:rPr>
          <w:lang w:val="en-US"/>
        </w:rPr>
        <w:t>4.4.1</w:t>
      </w:r>
      <w:r w:rsidRPr="00B53617">
        <w:rPr>
          <w:rtl/>
        </w:rPr>
        <w:t>- يجب أن يحقق النظام سرعة جيدة بالاستجابة للطلبات.</w:t>
      </w:r>
    </w:p>
    <w:p w14:paraId="1064E02E" w14:textId="7BA05948" w:rsidR="00B53617" w:rsidRPr="00B53617" w:rsidRDefault="00B53617" w:rsidP="00B53617">
      <w:pPr>
        <w:pStyle w:val="a9"/>
        <w:rPr>
          <w:rtl/>
        </w:rPr>
      </w:pPr>
      <w:r w:rsidRPr="00B53617">
        <w:rPr>
          <w:lang w:val="en-US"/>
        </w:rPr>
        <w:t>5.4.1</w:t>
      </w:r>
      <w:r w:rsidRPr="00B53617">
        <w:rPr>
          <w:rtl/>
        </w:rPr>
        <w:t xml:space="preserve">- </w:t>
      </w:r>
      <w:r w:rsidR="00A5266B">
        <w:rPr>
          <w:rFonts w:hint="cs"/>
          <w:rtl/>
        </w:rPr>
        <w:t>يجب أن يكون النظام قابلاً للتوسع.</w:t>
      </w:r>
    </w:p>
    <w:p w14:paraId="27DE1699" w14:textId="77777777" w:rsidR="00B53617" w:rsidRDefault="00B53617" w:rsidP="00BA197D">
      <w:pPr>
        <w:pStyle w:val="a9"/>
        <w:rPr>
          <w:lang w:val="en-US"/>
        </w:rPr>
      </w:pPr>
    </w:p>
    <w:p w14:paraId="6EBD5188" w14:textId="77777777" w:rsidR="00B53617" w:rsidRDefault="00B53617" w:rsidP="00BA197D">
      <w:pPr>
        <w:pStyle w:val="a9"/>
        <w:rPr>
          <w:lang w:val="en-US"/>
        </w:rPr>
      </w:pPr>
    </w:p>
    <w:p w14:paraId="10305307" w14:textId="77777777" w:rsidR="00B53617" w:rsidRDefault="00B53617" w:rsidP="00BA197D">
      <w:pPr>
        <w:pStyle w:val="a9"/>
        <w:rPr>
          <w:lang w:val="en-US"/>
        </w:rPr>
      </w:pPr>
    </w:p>
    <w:p w14:paraId="49A7BDC8" w14:textId="77777777" w:rsidR="00B53617" w:rsidRDefault="00B53617" w:rsidP="00BA197D">
      <w:pPr>
        <w:pStyle w:val="a9"/>
        <w:rPr>
          <w:lang w:val="en-US"/>
        </w:rPr>
      </w:pPr>
    </w:p>
    <w:p w14:paraId="037284AD" w14:textId="77777777" w:rsidR="00B53617" w:rsidRDefault="00B53617" w:rsidP="00BA197D">
      <w:pPr>
        <w:pStyle w:val="a9"/>
        <w:rPr>
          <w:lang w:val="en-US"/>
        </w:rPr>
      </w:pPr>
    </w:p>
    <w:p w14:paraId="6DA9E391" w14:textId="77777777" w:rsidR="00B53617" w:rsidRDefault="00B53617" w:rsidP="00BA197D">
      <w:pPr>
        <w:pStyle w:val="a9"/>
        <w:rPr>
          <w:lang w:val="en-US"/>
        </w:rPr>
      </w:pPr>
    </w:p>
    <w:p w14:paraId="00A1EAAA" w14:textId="77777777" w:rsidR="00B53617" w:rsidRDefault="00B53617" w:rsidP="00BA197D">
      <w:pPr>
        <w:pStyle w:val="a9"/>
        <w:rPr>
          <w:lang w:val="en-US"/>
        </w:rPr>
      </w:pPr>
    </w:p>
    <w:p w14:paraId="5F258FDB" w14:textId="77777777" w:rsidR="00B53617" w:rsidRDefault="00B53617" w:rsidP="00BA197D">
      <w:pPr>
        <w:pStyle w:val="a9"/>
        <w:rPr>
          <w:lang w:val="en-US"/>
        </w:rPr>
      </w:pPr>
    </w:p>
    <w:p w14:paraId="6652D09E" w14:textId="77777777" w:rsidR="00B53617" w:rsidRDefault="00B53617" w:rsidP="00BA197D">
      <w:pPr>
        <w:pStyle w:val="a9"/>
        <w:rPr>
          <w:lang w:val="en-US"/>
        </w:rPr>
      </w:pPr>
    </w:p>
    <w:p w14:paraId="0E228F06" w14:textId="77777777" w:rsidR="00B53617" w:rsidRDefault="00B53617" w:rsidP="00BA197D">
      <w:pPr>
        <w:pStyle w:val="a9"/>
        <w:rPr>
          <w:lang w:val="en-US"/>
        </w:rPr>
      </w:pPr>
    </w:p>
    <w:p w14:paraId="444ABAA1" w14:textId="77777777" w:rsidR="00B53617" w:rsidRDefault="00B53617" w:rsidP="00BA197D">
      <w:pPr>
        <w:pStyle w:val="a9"/>
        <w:rPr>
          <w:lang w:val="en-US"/>
        </w:rPr>
      </w:pPr>
    </w:p>
    <w:p w14:paraId="06A1ED2C" w14:textId="77777777" w:rsidR="00B53617" w:rsidRDefault="00B53617" w:rsidP="00BA197D">
      <w:pPr>
        <w:pStyle w:val="a9"/>
        <w:rPr>
          <w:lang w:val="en-US"/>
        </w:rPr>
      </w:pPr>
    </w:p>
    <w:p w14:paraId="619B7453" w14:textId="77777777" w:rsidR="00B53617" w:rsidRDefault="00B53617" w:rsidP="00BA197D">
      <w:pPr>
        <w:pStyle w:val="a9"/>
        <w:rPr>
          <w:lang w:val="en-US"/>
        </w:rPr>
      </w:pPr>
    </w:p>
    <w:p w14:paraId="2BB44353" w14:textId="77777777" w:rsidR="00B53617" w:rsidRDefault="00B53617" w:rsidP="00BA197D">
      <w:pPr>
        <w:pStyle w:val="a9"/>
        <w:rPr>
          <w:lang w:val="en-US"/>
        </w:rPr>
      </w:pPr>
    </w:p>
    <w:p w14:paraId="15E4D135" w14:textId="77777777" w:rsidR="00B53617" w:rsidRDefault="00B53617" w:rsidP="00BA197D">
      <w:pPr>
        <w:pStyle w:val="a9"/>
        <w:rPr>
          <w:lang w:val="en-US"/>
        </w:rPr>
      </w:pPr>
    </w:p>
    <w:p w14:paraId="13C6D8A3" w14:textId="77777777" w:rsidR="00B53617" w:rsidRDefault="00B53617" w:rsidP="00BA197D">
      <w:pPr>
        <w:pStyle w:val="a9"/>
        <w:rPr>
          <w:rtl/>
          <w:lang w:val="en-US"/>
        </w:rPr>
      </w:pPr>
    </w:p>
    <w:p w14:paraId="411A8741" w14:textId="77777777" w:rsidR="00B53617" w:rsidRDefault="00B53617" w:rsidP="00BA197D">
      <w:pPr>
        <w:pStyle w:val="a9"/>
        <w:rPr>
          <w:lang w:val="en-US"/>
        </w:rPr>
      </w:pPr>
    </w:p>
    <w:p w14:paraId="3ABD3C7C" w14:textId="77777777" w:rsidR="00B53617" w:rsidRDefault="00B53617" w:rsidP="00BA197D">
      <w:pPr>
        <w:pStyle w:val="a9"/>
        <w:rPr>
          <w:lang w:val="en-US"/>
        </w:rPr>
      </w:pPr>
    </w:p>
    <w:p w14:paraId="3578030A" w14:textId="77777777" w:rsidR="00B53617" w:rsidRPr="006B50DB" w:rsidRDefault="00B53617" w:rsidP="00BA197D">
      <w:pPr>
        <w:pStyle w:val="a9"/>
        <w:rPr>
          <w:rtl/>
          <w:lang w:val="en-US"/>
        </w:rPr>
      </w:pPr>
    </w:p>
    <w:p w14:paraId="7D74AB8C" w14:textId="77777777" w:rsidR="002C6E33" w:rsidRPr="002C6E33" w:rsidRDefault="002C6E33" w:rsidP="002C6E33">
      <w:pPr>
        <w:pStyle w:val="a9"/>
        <w:rPr>
          <w:rtl/>
        </w:rPr>
      </w:pPr>
    </w:p>
    <w:p w14:paraId="729E5169" w14:textId="77777777" w:rsidR="00936646" w:rsidRDefault="00936646" w:rsidP="00035955">
      <w:pPr>
        <w:pStyle w:val="a9"/>
        <w:rPr>
          <w:rtl/>
          <w:lang w:val="en-US"/>
        </w:rPr>
      </w:pPr>
    </w:p>
    <w:p w14:paraId="060BDE6A" w14:textId="77777777" w:rsidR="00936646" w:rsidRDefault="00936646" w:rsidP="00035955">
      <w:pPr>
        <w:pStyle w:val="a9"/>
        <w:rPr>
          <w:rtl/>
          <w:lang w:val="en-US"/>
        </w:rPr>
      </w:pPr>
    </w:p>
    <w:p w14:paraId="19286B39" w14:textId="77777777" w:rsidR="00936646" w:rsidRDefault="00936646" w:rsidP="00035955">
      <w:pPr>
        <w:pStyle w:val="a9"/>
        <w:rPr>
          <w:rtl/>
          <w:lang w:val="en-US"/>
        </w:rPr>
      </w:pPr>
    </w:p>
    <w:p w14:paraId="09DF1607" w14:textId="77777777" w:rsidR="00936646" w:rsidRDefault="00936646" w:rsidP="00035955">
      <w:pPr>
        <w:pStyle w:val="a9"/>
        <w:rPr>
          <w:rtl/>
          <w:lang w:val="en-US"/>
        </w:rPr>
      </w:pPr>
    </w:p>
    <w:p w14:paraId="58F52056" w14:textId="77777777" w:rsidR="00936646" w:rsidRDefault="00936646" w:rsidP="00035955">
      <w:pPr>
        <w:pStyle w:val="a9"/>
        <w:rPr>
          <w:rtl/>
          <w:lang w:val="en-US"/>
        </w:rPr>
      </w:pPr>
    </w:p>
    <w:p w14:paraId="7AEBEDFD" w14:textId="77777777" w:rsidR="00936646" w:rsidRDefault="00936646" w:rsidP="00035955">
      <w:pPr>
        <w:pStyle w:val="a9"/>
        <w:rPr>
          <w:rtl/>
          <w:lang w:val="en-US"/>
        </w:rPr>
      </w:pPr>
    </w:p>
    <w:p w14:paraId="10AA540A" w14:textId="77777777" w:rsidR="00936646" w:rsidRPr="00F85FE9" w:rsidRDefault="00936646" w:rsidP="00035955">
      <w:pPr>
        <w:pStyle w:val="a9"/>
        <w:rPr>
          <w:lang w:val="en-US"/>
        </w:rPr>
      </w:pPr>
    </w:p>
    <w:p w14:paraId="1DFC5BEA" w14:textId="77777777" w:rsidR="00035955" w:rsidRDefault="00035955" w:rsidP="00035955">
      <w:pPr>
        <w:pStyle w:val="ad"/>
      </w:pPr>
      <w:r w:rsidRPr="007C1489">
        <w:rPr>
          <w:rFonts w:hint="cs"/>
          <w:rtl/>
        </w:rPr>
        <w:t>الفصل الأول</w:t>
      </w:r>
    </w:p>
    <w:p w14:paraId="755ECF96" w14:textId="77777777" w:rsidR="00035955" w:rsidRPr="0004245F" w:rsidRDefault="00035955" w:rsidP="00035955">
      <w:pPr>
        <w:pStyle w:val="ae"/>
        <w:rPr>
          <w:rtl/>
        </w:rPr>
      </w:pPr>
      <w:r>
        <w:rPr>
          <w:rFonts w:hint="cs"/>
          <w:rtl/>
        </w:rPr>
        <w:t>الدراسة النظرية</w:t>
      </w:r>
    </w:p>
    <w:p w14:paraId="514E9471" w14:textId="77777777" w:rsidR="00035955" w:rsidRDefault="00035955" w:rsidP="00035955">
      <w:pPr>
        <w:pStyle w:val="ac"/>
        <w:rPr>
          <w:rtl/>
        </w:rPr>
      </w:pPr>
      <w:r w:rsidRPr="001613F7">
        <w:rPr>
          <w:rFonts w:hint="cs"/>
          <w:rtl/>
        </w:rPr>
        <w:t>نبي</w:t>
      </w:r>
      <w:r>
        <w:rPr>
          <w:rFonts w:hint="cs"/>
          <w:rtl/>
        </w:rPr>
        <w:t>ّ</w:t>
      </w:r>
      <w:r w:rsidRPr="001613F7">
        <w:rPr>
          <w:rFonts w:hint="cs"/>
          <w:rtl/>
        </w:rPr>
        <w:t>ن في هذا الفصل</w:t>
      </w:r>
      <w:r>
        <w:rPr>
          <w:rFonts w:hint="cs"/>
          <w:rtl/>
        </w:rPr>
        <w:t xml:space="preserve"> مجموعة من المفاهيم النظرية المستخدمة ضمن المشروع</w:t>
      </w:r>
      <w:r w:rsidRPr="001613F7">
        <w:rPr>
          <w:rFonts w:hint="cs"/>
          <w:rtl/>
        </w:rPr>
        <w:t>.</w:t>
      </w:r>
    </w:p>
    <w:p w14:paraId="4EA1A311" w14:textId="77777777" w:rsidR="00035955" w:rsidRPr="00521B8F" w:rsidRDefault="00035955" w:rsidP="00035955">
      <w:pPr>
        <w:pStyle w:val="1"/>
        <w:rPr>
          <w:rtl/>
          <w:lang w:val="en-US"/>
        </w:rPr>
      </w:pPr>
      <w:r>
        <w:t>-1.1</w:t>
      </w:r>
      <w:r>
        <w:rPr>
          <w:rFonts w:hint="cs"/>
          <w:rtl/>
        </w:rPr>
        <w:t xml:space="preserve"> </w:t>
      </w:r>
      <w:r w:rsidRPr="00A8068E">
        <w:t>BPMN</w:t>
      </w:r>
    </w:p>
    <w:p w14:paraId="29F9B239" w14:textId="77777777" w:rsidR="00035955" w:rsidRDefault="00035955" w:rsidP="00035955">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B36EF86" w14:textId="77777777" w:rsidR="00035955" w:rsidRDefault="00035955" w:rsidP="00035955">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358FD813" w14:textId="77777777" w:rsidR="00035955" w:rsidRDefault="00035955" w:rsidP="00035955">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6A61160F" w14:textId="77777777" w:rsidR="00035955" w:rsidRDefault="00035955" w:rsidP="00035955">
      <w:pPr>
        <w:pStyle w:val="a9"/>
        <w:rPr>
          <w:rtl/>
        </w:rPr>
      </w:pPr>
      <w:r>
        <w:rPr>
          <w:rFonts w:hint="cs"/>
          <w:rtl/>
          <w:lang w:val="en-US"/>
        </w:rPr>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29983064" w14:textId="77777777" w:rsidR="00035955" w:rsidRPr="00694BCC" w:rsidRDefault="00035955" w:rsidP="00035955">
      <w:pPr>
        <w:pStyle w:val="1"/>
        <w:rPr>
          <w:rtl/>
        </w:rPr>
      </w:pPr>
      <w:r>
        <w:t>-2.1</w:t>
      </w:r>
      <w:r>
        <w:rPr>
          <w:rFonts w:hint="cs"/>
          <w:rtl/>
        </w:rPr>
        <w:t xml:space="preserve"> </w:t>
      </w:r>
      <w:r w:rsidRPr="00497D94">
        <w:t>BPMN NOTATIONS/SHAPES</w:t>
      </w:r>
    </w:p>
    <w:p w14:paraId="4E85383B" w14:textId="77777777" w:rsidR="00035955" w:rsidRDefault="00035955" w:rsidP="00035955">
      <w:pPr>
        <w:pStyle w:val="a9"/>
        <w:rPr>
          <w:rtl/>
        </w:rPr>
      </w:pPr>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67CB0958" w14:textId="77777777" w:rsidR="00035955" w:rsidRDefault="00035955" w:rsidP="00035955">
      <w:pPr>
        <w:pStyle w:val="a9"/>
        <w:rPr>
          <w:rtl/>
        </w:rPr>
      </w:pPr>
      <w:r>
        <w:rPr>
          <w:rFonts w:hint="cs"/>
          <w:rtl/>
        </w:rPr>
        <w:t xml:space="preserve">(صفحة </w:t>
      </w:r>
      <w:r>
        <w:rPr>
          <w:lang w:val="en-US"/>
        </w:rPr>
        <w:t>4</w:t>
      </w:r>
      <w:r>
        <w:rPr>
          <w:rFonts w:hint="cs"/>
          <w:rtl/>
        </w:rPr>
        <w:t>)</w:t>
      </w:r>
    </w:p>
    <w:p w14:paraId="733273F8" w14:textId="77777777" w:rsidR="00035955" w:rsidRPr="00F85FE9" w:rsidRDefault="00035955" w:rsidP="00035955">
      <w:pPr>
        <w:pStyle w:val="a9"/>
        <w:rPr>
          <w:lang w:val="en-US"/>
        </w:rPr>
      </w:pPr>
      <w:r>
        <w:rPr>
          <w:rFonts w:hint="cs"/>
          <w:rtl/>
        </w:rPr>
        <w:lastRenderedPageBreak/>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r>
        <w:t>-1.2.1</w:t>
      </w:r>
      <w:r>
        <w:rPr>
          <w:rFonts w:hint="cs"/>
          <w:rtl/>
        </w:rPr>
        <w:t xml:space="preserve"> </w:t>
      </w:r>
      <w:bookmarkEnd w:id="3"/>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pPr>
        <w:pStyle w:val="a9"/>
        <w:numPr>
          <w:ilvl w:val="0"/>
          <w:numId w:val="6"/>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4086BCD7">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pPr>
        <w:pStyle w:val="a9"/>
        <w:numPr>
          <w:ilvl w:val="0"/>
          <w:numId w:val="6"/>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drawing>
          <wp:anchor distT="0" distB="0" distL="114300" distR="114300" simplePos="0" relativeHeight="251665408" behindDoc="0" locked="0" layoutInCell="1" allowOverlap="1" wp14:anchorId="1D2715DC" wp14:editId="55E8014D">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pPr>
        <w:pStyle w:val="a9"/>
        <w:numPr>
          <w:ilvl w:val="0"/>
          <w:numId w:val="6"/>
        </w:numPr>
        <w:rPr>
          <w:rtl/>
        </w:rPr>
      </w:pPr>
      <w:r>
        <w:rPr>
          <w:rFonts w:hint="cs"/>
          <w:rtl/>
        </w:rPr>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pPr>
        <w:pStyle w:val="a9"/>
        <w:numPr>
          <w:ilvl w:val="0"/>
          <w:numId w:val="6"/>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pPr>
        <w:pStyle w:val="a9"/>
        <w:numPr>
          <w:ilvl w:val="0"/>
          <w:numId w:val="6"/>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lastRenderedPageBreak/>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pPr>
        <w:pStyle w:val="a9"/>
        <w:numPr>
          <w:ilvl w:val="0"/>
          <w:numId w:val="6"/>
        </w:numPr>
        <w:rPr>
          <w:lang w:val="en-US"/>
        </w:rPr>
      </w:pPr>
      <w:r>
        <w:rPr>
          <w:rFonts w:hint="cs"/>
          <w:rtl/>
          <w:lang w:val="en-US"/>
        </w:rPr>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pPr>
        <w:pStyle w:val="a9"/>
        <w:numPr>
          <w:ilvl w:val="0"/>
          <w:numId w:val="6"/>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pPr>
        <w:pStyle w:val="a9"/>
        <w:numPr>
          <w:ilvl w:val="0"/>
          <w:numId w:val="6"/>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w:lastRenderedPageBreak/>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pPr>
        <w:pStyle w:val="a9"/>
        <w:numPr>
          <w:ilvl w:val="0"/>
          <w:numId w:val="6"/>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pPr>
        <w:pStyle w:val="a9"/>
        <w:numPr>
          <w:ilvl w:val="0"/>
          <w:numId w:val="6"/>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pPr>
        <w:pStyle w:val="a9"/>
        <w:numPr>
          <w:ilvl w:val="0"/>
          <w:numId w:val="6"/>
        </w:numPr>
        <w:rPr>
          <w:lang w:val="en-US"/>
        </w:rPr>
      </w:pPr>
      <w:r>
        <w:rPr>
          <w:rFonts w:hint="cs"/>
          <w:rtl/>
          <w:lang w:val="en-US"/>
        </w:rPr>
        <w:lastRenderedPageBreak/>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pPr>
        <w:pStyle w:val="a9"/>
        <w:numPr>
          <w:ilvl w:val="0"/>
          <w:numId w:val="6"/>
        </w:numPr>
        <w:rPr>
          <w:lang w:val="en-US"/>
        </w:rPr>
      </w:pPr>
      <w:r>
        <w:rPr>
          <w:rFonts w:hint="cs"/>
          <w:rtl/>
          <w:lang w:val="en-US"/>
        </w:rPr>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pPr>
        <w:pStyle w:val="a9"/>
        <w:numPr>
          <w:ilvl w:val="0"/>
          <w:numId w:val="6"/>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pPr>
        <w:pStyle w:val="a9"/>
        <w:numPr>
          <w:ilvl w:val="0"/>
          <w:numId w:val="6"/>
        </w:numPr>
        <w:rPr>
          <w:lang w:val="en-US"/>
        </w:rPr>
      </w:pPr>
      <w:r>
        <w:rPr>
          <w:rFonts w:hint="cs"/>
          <w:rtl/>
          <w:lang w:val="en-US"/>
        </w:rPr>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pPr>
        <w:pStyle w:val="a9"/>
        <w:numPr>
          <w:ilvl w:val="0"/>
          <w:numId w:val="6"/>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000000" w:rsidP="008B2CC2">
      <w:pPr>
        <w:pStyle w:val="a9"/>
        <w:rPr>
          <w:lang w:val="en-US"/>
        </w:rPr>
      </w:pPr>
      <w:hyperlink r:id="rId23" w:history="1">
        <w:r w:rsidR="008B2CC2"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t>-</w:t>
      </w:r>
      <w:r w:rsidR="00FD6F4B">
        <w:t>5</w:t>
      </w:r>
      <w:r>
        <w:t>.1</w:t>
      </w:r>
      <w:r>
        <w:rPr>
          <w:rFonts w:hint="cs"/>
          <w:rtl/>
        </w:rPr>
        <w:t xml:space="preserve"> نماذج اللغة الكبير</w:t>
      </w:r>
      <w:r>
        <w:rPr>
          <w:rFonts w:hint="cs"/>
          <w:rtl/>
          <w:lang w:val="en-US"/>
        </w:rPr>
        <w:t xml:space="preserve"> </w:t>
      </w:r>
      <w:r>
        <w:rPr>
          <w:lang w:val="en-US"/>
        </w:rPr>
        <w:t xml:space="preserve">(large language models </w:t>
      </w:r>
      <w:proofErr w:type="spellStart"/>
      <w:r>
        <w:rPr>
          <w:lang w:val="en-US"/>
        </w:rPr>
        <w:t>llms</w:t>
      </w:r>
      <w:proofErr w:type="spellEnd"/>
      <w:r>
        <w:rPr>
          <w:lang w:val="en-US"/>
        </w:rPr>
        <w:t>)</w:t>
      </w:r>
    </w:p>
    <w:p w14:paraId="63D97F14" w14:textId="4E04C558"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000000" w:rsidP="000D7C40">
      <w:pPr>
        <w:pStyle w:val="a9"/>
        <w:rPr>
          <w:rStyle w:val="Hyperlink"/>
          <w:rtl/>
          <w:lang w:val="en-US"/>
        </w:rPr>
      </w:pPr>
      <w:hyperlink r:id="rId24" w:history="1">
        <w:r w:rsidR="008B2CC2"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pPr>
        <w:pStyle w:val="a9"/>
        <w:numPr>
          <w:ilvl w:val="0"/>
          <w:numId w:val="7"/>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pPr>
        <w:pStyle w:val="a9"/>
        <w:numPr>
          <w:ilvl w:val="0"/>
          <w:numId w:val="7"/>
        </w:numPr>
        <w:rPr>
          <w:lang w:val="en-US"/>
        </w:rPr>
      </w:pPr>
      <w:r>
        <w:rPr>
          <w:rFonts w:hint="cs"/>
          <w:rtl/>
          <w:lang w:val="en-US"/>
        </w:rPr>
        <w:lastRenderedPageBreak/>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pPr>
        <w:pStyle w:val="a9"/>
        <w:numPr>
          <w:ilvl w:val="0"/>
          <w:numId w:val="7"/>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pPr>
        <w:pStyle w:val="a9"/>
        <w:numPr>
          <w:ilvl w:val="0"/>
          <w:numId w:val="7"/>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pPr>
        <w:pStyle w:val="a9"/>
        <w:numPr>
          <w:ilvl w:val="0"/>
          <w:numId w:val="7"/>
        </w:numPr>
        <w:rPr>
          <w:lang w:val="en-US"/>
        </w:rPr>
      </w:pPr>
      <w:r>
        <w:rPr>
          <w:rFonts w:hint="cs"/>
          <w:rtl/>
          <w:lang w:val="en-US"/>
        </w:rPr>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pPr>
        <w:pStyle w:val="a9"/>
        <w:numPr>
          <w:ilvl w:val="0"/>
          <w:numId w:val="7"/>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pPr>
        <w:pStyle w:val="a9"/>
        <w:numPr>
          <w:ilvl w:val="0"/>
          <w:numId w:val="7"/>
        </w:numPr>
        <w:rPr>
          <w:lang w:val="en-US"/>
        </w:rPr>
      </w:pPr>
      <w:r>
        <w:rPr>
          <w:rFonts w:hint="cs"/>
          <w:rtl/>
          <w:lang w:val="en-US"/>
        </w:rPr>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r w:rsidR="00000000">
        <w:fldChar w:fldCharType="begin"/>
      </w:r>
      <w:r w:rsidR="00000000">
        <w:instrText>HYPERLINK "https://arxiv.org/pdf/2406.18678"</w:instrText>
      </w:r>
      <w:r w:rsidR="00000000">
        <w:fldChar w:fldCharType="separate"/>
      </w:r>
      <w:r w:rsidRPr="00351D8F">
        <w:rPr>
          <w:rStyle w:val="Hyperlink"/>
          <w:lang w:val="en-US"/>
        </w:rPr>
        <w:t>arxiv.org/pdf/2406.18678</w:t>
      </w:r>
      <w:r w:rsidR="00000000">
        <w:rPr>
          <w:rStyle w:val="Hyperlink"/>
          <w:lang w:val="en-US"/>
        </w:rPr>
        <w:fldChar w:fldCharType="end"/>
      </w:r>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00000" w:rsidP="000D7C40">
      <w:pPr>
        <w:pStyle w:val="a9"/>
        <w:rPr>
          <w:b/>
          <w:bCs/>
          <w:rtl/>
        </w:rPr>
      </w:pPr>
      <w:hyperlink r:id="rId25" w:history="1">
        <w:r w:rsidR="000D7C40"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301819F8"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w:t>
      </w:r>
      <w:r w:rsidR="001F6C08">
        <w:rPr>
          <w:rFonts w:hint="cs"/>
          <w:rtl/>
          <w:lang w:val="en-US"/>
        </w:rPr>
        <w:t xml:space="preserve"> (الأنشطة)</w:t>
      </w:r>
      <w:r w:rsidRPr="00881FB7">
        <w:rPr>
          <w:rtl/>
          <w:lang w:val="en-US"/>
        </w:rPr>
        <w:t xml:space="preserve">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lastRenderedPageBreak/>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6177CD39" w14:textId="0E7EAE4E" w:rsidR="00095E69" w:rsidRDefault="00000000" w:rsidP="00EA4555">
      <w:pPr>
        <w:pStyle w:val="a9"/>
        <w:rPr>
          <w:rStyle w:val="Hyperlink"/>
          <w:rtl/>
          <w:lang w:val="en-US"/>
        </w:rPr>
      </w:pPr>
      <w:hyperlink r:id="rId26" w:history="1">
        <w:r w:rsidR="008B2CC2" w:rsidRPr="00C153CC">
          <w:rPr>
            <w:rStyle w:val="Hyperlink"/>
            <w:lang w:val="en-US"/>
          </w:rPr>
          <w:t>Split_Miner_Automated_Discovery_of_Accurate_and_Simple_Business_Process_Models_from_Event_Logs-libre.pdf (d1wqtxts1xzle7.cloudfront.net)</w:t>
        </w:r>
      </w:hyperlink>
    </w:p>
    <w:p w14:paraId="7BFB6B96" w14:textId="3398998F" w:rsidR="001C1997" w:rsidRPr="001C1997" w:rsidRDefault="001C1997" w:rsidP="001C1997">
      <w:pPr>
        <w:pStyle w:val="1"/>
        <w:rPr>
          <w:lang w:val="en-US"/>
        </w:rPr>
      </w:pPr>
      <w:r>
        <w:t>-9.1</w:t>
      </w:r>
      <w:r>
        <w:rPr>
          <w:rFonts w:hint="cs"/>
          <w:rtl/>
        </w:rPr>
        <w:t xml:space="preserve"> </w:t>
      </w:r>
      <w:r>
        <w:t>DevOps</w:t>
      </w:r>
    </w:p>
    <w:p w14:paraId="3A24BEE1" w14:textId="59F5F035" w:rsidR="001C1997" w:rsidRDefault="00D536BC" w:rsidP="00EA4555">
      <w:pPr>
        <w:pStyle w:val="a9"/>
        <w:rPr>
          <w:rStyle w:val="Hyperlink"/>
          <w:rtl/>
          <w:lang w:val="en-US"/>
        </w:rPr>
      </w:pPr>
      <w:r>
        <w:rPr>
          <w:rFonts w:hint="cs"/>
          <w:rtl/>
          <w:lang w:val="en-US"/>
        </w:rPr>
        <w:t>هي منهجية</w:t>
      </w:r>
      <w:r w:rsidR="00A67464" w:rsidRPr="00A67464">
        <w:rPr>
          <w:rtl/>
          <w:lang w:val="en-US"/>
        </w:rPr>
        <w:t xml:space="preserve"> في تطوير البرمجيات </w:t>
      </w:r>
      <w:r w:rsidR="00FA078D">
        <w:rPr>
          <w:rFonts w:hint="cs"/>
          <w:rtl/>
          <w:lang w:val="en-US"/>
        </w:rPr>
        <w:t>ت</w:t>
      </w:r>
      <w:r w:rsidR="00A67464" w:rsidRPr="00A67464">
        <w:rPr>
          <w:rtl/>
          <w:lang w:val="en-US"/>
        </w:rPr>
        <w:t>دمج</w:t>
      </w:r>
      <w:r w:rsidR="00A0536F">
        <w:rPr>
          <w:rFonts w:hint="cs"/>
          <w:rtl/>
          <w:lang w:val="en-US"/>
        </w:rPr>
        <w:t xml:space="preserve"> بين</w:t>
      </w:r>
      <w:r w:rsidR="00A67464" w:rsidRPr="00A67464">
        <w:rPr>
          <w:rtl/>
          <w:lang w:val="en-US"/>
        </w:rPr>
        <w:t xml:space="preserve"> ف</w:t>
      </w:r>
      <w:r w:rsidR="003B1DE5">
        <w:rPr>
          <w:rFonts w:hint="cs"/>
          <w:rtl/>
          <w:lang w:val="en-US"/>
        </w:rPr>
        <w:t>ِ</w:t>
      </w:r>
      <w:r w:rsidR="00A67464" w:rsidRPr="00A67464">
        <w:rPr>
          <w:rtl/>
          <w:lang w:val="en-US"/>
        </w:rPr>
        <w:t>ر</w:t>
      </w:r>
      <w:r w:rsidR="003B1DE5">
        <w:rPr>
          <w:rFonts w:hint="cs"/>
          <w:rtl/>
          <w:lang w:val="en-US"/>
        </w:rPr>
        <w:t>َ</w:t>
      </w:r>
      <w:r w:rsidR="00A67464" w:rsidRPr="00A67464">
        <w:rPr>
          <w:rtl/>
          <w:lang w:val="en-US"/>
        </w:rPr>
        <w:t>ق التطوير</w:t>
      </w:r>
      <w:r w:rsidR="00DC5AF8">
        <w:rPr>
          <w:lang w:val="en-US"/>
        </w:rPr>
        <w:t xml:space="preserve">(development team) </w:t>
      </w:r>
      <w:r w:rsidR="00A67464" w:rsidRPr="00A67464">
        <w:rPr>
          <w:rtl/>
          <w:lang w:val="en-US"/>
        </w:rPr>
        <w:t xml:space="preserve"> و</w:t>
      </w:r>
      <w:r w:rsidR="00CD0EE0">
        <w:rPr>
          <w:rFonts w:hint="cs"/>
          <w:rtl/>
          <w:lang w:val="en-US"/>
        </w:rPr>
        <w:t>التشغيل</w:t>
      </w:r>
      <w:r w:rsidR="00E5507E">
        <w:rPr>
          <w:lang w:val="en-US"/>
        </w:rPr>
        <w:t xml:space="preserve">(operation team) </w:t>
      </w:r>
      <w:r w:rsidR="00A67464" w:rsidRPr="00A67464">
        <w:rPr>
          <w:rtl/>
          <w:lang w:val="en-US"/>
        </w:rPr>
        <w:t xml:space="preserve"> لتعزيز التعاون و</w:t>
      </w:r>
      <w:r w:rsidR="00E5507E">
        <w:rPr>
          <w:rFonts w:hint="cs"/>
          <w:rtl/>
          <w:lang w:val="en-US"/>
        </w:rPr>
        <w:t>زيادة كفاءة العمل</w:t>
      </w:r>
      <w:r w:rsidR="00A67464" w:rsidRPr="00A67464">
        <w:rPr>
          <w:rtl/>
          <w:lang w:val="en-US"/>
        </w:rPr>
        <w:t xml:space="preserve"> طوال دورة حياة تطوير البرمجيات. </w:t>
      </w:r>
      <w:r w:rsidR="00F31C89">
        <w:rPr>
          <w:rFonts w:hint="cs"/>
          <w:rtl/>
          <w:lang w:val="en-US"/>
        </w:rPr>
        <w:t xml:space="preserve">حيث </w:t>
      </w:r>
      <w:r w:rsidR="00BB0CE9" w:rsidRPr="00BB0CE9">
        <w:rPr>
          <w:rtl/>
          <w:lang w:val="en-US"/>
        </w:rPr>
        <w:t xml:space="preserve">أن تبني </w:t>
      </w:r>
      <w:r w:rsidR="00BB0CE9" w:rsidRPr="00BB0CE9">
        <w:rPr>
          <w:lang w:val="en-US"/>
        </w:rPr>
        <w:t>DevOps</w:t>
      </w:r>
      <w:r w:rsidR="00BB0CE9" w:rsidRPr="00BB0CE9">
        <w:rPr>
          <w:rtl/>
          <w:lang w:val="en-US"/>
        </w:rPr>
        <w:t xml:space="preserve"> يمكن أن يحسن بشكل كبير </w:t>
      </w:r>
      <w:r w:rsidR="00A01F47">
        <w:rPr>
          <w:rFonts w:hint="cs"/>
          <w:rtl/>
          <w:lang w:val="en-US"/>
        </w:rPr>
        <w:t xml:space="preserve">من </w:t>
      </w:r>
      <w:r w:rsidR="006A7159">
        <w:rPr>
          <w:rFonts w:hint="cs"/>
          <w:rtl/>
          <w:lang w:val="en-US"/>
        </w:rPr>
        <w:t>أمان و جود</w:t>
      </w:r>
      <w:r w:rsidR="00566E35">
        <w:rPr>
          <w:rFonts w:hint="cs"/>
          <w:rtl/>
          <w:lang w:val="en-US"/>
        </w:rPr>
        <w:t>ة</w:t>
      </w:r>
      <w:r w:rsidR="006A7159">
        <w:rPr>
          <w:rFonts w:hint="cs"/>
          <w:rtl/>
          <w:lang w:val="en-US"/>
        </w:rPr>
        <w:t xml:space="preserve"> </w:t>
      </w:r>
      <w:r w:rsidR="008A3A9D">
        <w:rPr>
          <w:rFonts w:hint="cs"/>
          <w:rtl/>
          <w:lang w:val="en-US"/>
        </w:rPr>
        <w:t xml:space="preserve">البرمجيات </w:t>
      </w:r>
      <w:r w:rsidR="006A7159">
        <w:rPr>
          <w:rFonts w:hint="cs"/>
          <w:rtl/>
          <w:lang w:val="en-US"/>
        </w:rPr>
        <w:t>و</w:t>
      </w:r>
      <w:r w:rsidR="00BB0CE9" w:rsidRPr="00BB0CE9">
        <w:rPr>
          <w:rtl/>
          <w:lang w:val="en-US"/>
        </w:rPr>
        <w:t>سرعة تسليم</w:t>
      </w:r>
      <w:r w:rsidR="00EF0132">
        <w:rPr>
          <w:rFonts w:hint="cs"/>
          <w:rtl/>
          <w:lang w:val="en-US"/>
        </w:rPr>
        <w:t>ها</w:t>
      </w:r>
      <w:r w:rsidR="00824E3F">
        <w:rPr>
          <w:rFonts w:hint="cs"/>
          <w:rtl/>
          <w:lang w:val="en-US"/>
        </w:rPr>
        <w:t>.</w:t>
      </w:r>
    </w:p>
    <w:p w14:paraId="3CF9E6D4" w14:textId="16AF4FFD" w:rsidR="001C1997" w:rsidRDefault="00000000" w:rsidP="004119E8">
      <w:pPr>
        <w:pStyle w:val="a9"/>
        <w:rPr>
          <w:rStyle w:val="Hyperlink"/>
          <w:lang w:val="en-US"/>
        </w:rPr>
      </w:pPr>
      <w:hyperlink r:id="rId27" w:history="1">
        <w:r w:rsidR="004119E8" w:rsidRPr="004119E8">
          <w:rPr>
            <w:rStyle w:val="Hyperlink"/>
            <w:lang w:val="en-US"/>
          </w:rPr>
          <w:t>Continuous Integration and Continuous Delivery/Continuous Deployment | SpringerLink</w:t>
        </w:r>
      </w:hyperlink>
    </w:p>
    <w:p w14:paraId="12F19E33" w14:textId="77777777" w:rsidR="001C1997" w:rsidRDefault="001C1997" w:rsidP="00EA4555">
      <w:pPr>
        <w:pStyle w:val="a9"/>
        <w:rPr>
          <w:rStyle w:val="Hyperlink"/>
          <w:rtl/>
          <w:lang w:val="en-US"/>
        </w:rPr>
      </w:pPr>
    </w:p>
    <w:p w14:paraId="5BD5D7C1" w14:textId="1C6D4C60" w:rsidR="001C1997" w:rsidRPr="00E7402F" w:rsidRDefault="00912245" w:rsidP="00E7402F">
      <w:pPr>
        <w:pStyle w:val="1"/>
        <w:rPr>
          <w:rStyle w:val="Hyperlink"/>
          <w:color w:val="auto"/>
          <w:u w:val="none"/>
          <w:rtl/>
          <w:lang w:val="en-US"/>
        </w:rPr>
      </w:pPr>
      <w:r>
        <w:t>-</w:t>
      </w:r>
      <w:r w:rsidR="004B6FFB">
        <w:t>10</w:t>
      </w:r>
      <w:r>
        <w:t>.1</w:t>
      </w:r>
      <w:r>
        <w:rPr>
          <w:rFonts w:hint="cs"/>
          <w:rtl/>
        </w:rPr>
        <w:t xml:space="preserve"> </w:t>
      </w:r>
      <w:r w:rsidR="00F3772B" w:rsidRPr="00F3772B">
        <w:rPr>
          <w:lang w:val="en-US"/>
        </w:rPr>
        <w:t>Continuous Integration and Continuous Delivery</w:t>
      </w:r>
      <w:r w:rsidR="00F7511C">
        <w:rPr>
          <w:lang w:val="en-US"/>
        </w:rPr>
        <w:t xml:space="preserve"> (CI</w:t>
      </w:r>
      <w:r w:rsidR="006B5D5C">
        <w:rPr>
          <w:lang w:val="en-US"/>
        </w:rPr>
        <w:t xml:space="preserve"> / </w:t>
      </w:r>
      <w:r w:rsidR="00F7511C">
        <w:rPr>
          <w:lang w:val="en-US"/>
        </w:rPr>
        <w:t>CD)</w:t>
      </w:r>
    </w:p>
    <w:p w14:paraId="1292A76A" w14:textId="5BE8530B" w:rsidR="001C1997" w:rsidRDefault="00455BD9" w:rsidP="00EA4555">
      <w:pPr>
        <w:pStyle w:val="a9"/>
        <w:rPr>
          <w:rStyle w:val="Hyperlink"/>
          <w:rtl/>
          <w:lang w:val="en-US"/>
        </w:rPr>
      </w:pPr>
      <w:r w:rsidRPr="00455BD9">
        <w:rPr>
          <w:rtl/>
          <w:lang w:val="en-US"/>
        </w:rPr>
        <w:t>يعد التكامل المستمر (</w:t>
      </w:r>
      <w:r w:rsidRPr="00455BD9">
        <w:rPr>
          <w:lang w:val="en-US"/>
        </w:rPr>
        <w:t>CI</w:t>
      </w:r>
      <w:r w:rsidRPr="00455BD9">
        <w:rPr>
          <w:rtl/>
          <w:lang w:val="en-US"/>
        </w:rPr>
        <w:t>) والنشر المستمر (</w:t>
      </w:r>
      <w:r w:rsidRPr="00455BD9">
        <w:rPr>
          <w:lang w:val="en-US"/>
        </w:rPr>
        <w:t>CD</w:t>
      </w:r>
      <w:r w:rsidRPr="00455BD9">
        <w:rPr>
          <w:rtl/>
          <w:lang w:val="en-US"/>
        </w:rPr>
        <w:t>) من الممارسات الأساسية في تطوير البرمجيات الحديثة، وخاصة ضمن أطر</w:t>
      </w:r>
      <w:r w:rsidR="00DC0670">
        <w:rPr>
          <w:rFonts w:hint="cs"/>
          <w:rtl/>
          <w:lang w:val="en-US"/>
        </w:rPr>
        <w:t xml:space="preserve"> عمل</w:t>
      </w:r>
      <w:r w:rsidRPr="00455BD9">
        <w:rPr>
          <w:rtl/>
          <w:lang w:val="en-US"/>
        </w:rPr>
        <w:t xml:space="preserve"> </w:t>
      </w:r>
      <w:r w:rsidRPr="00455BD9">
        <w:rPr>
          <w:lang w:val="en-US"/>
        </w:rPr>
        <w:t>DevOps</w:t>
      </w:r>
      <w:r w:rsidRPr="00455BD9">
        <w:rPr>
          <w:rtl/>
          <w:lang w:val="en-US"/>
        </w:rPr>
        <w:t xml:space="preserve">. يعمل </w:t>
      </w:r>
      <w:r w:rsidRPr="00455BD9">
        <w:rPr>
          <w:lang w:val="en-US"/>
        </w:rPr>
        <w:t>CI/CD</w:t>
      </w:r>
      <w:r w:rsidRPr="00455BD9">
        <w:rPr>
          <w:rtl/>
          <w:lang w:val="en-US"/>
        </w:rPr>
        <w:t xml:space="preserve"> على أتمتة عمليات اختبار التطبيقات ونشرها، مما يمكن الفرق من تقديم التحديثات بسرعة وكفاءة بعد أي تغيير</w:t>
      </w:r>
      <w:r w:rsidR="00F95DAD">
        <w:rPr>
          <w:rFonts w:hint="cs"/>
          <w:rtl/>
          <w:lang w:val="en-US"/>
        </w:rPr>
        <w:t xml:space="preserve"> </w:t>
      </w:r>
      <w:r w:rsidR="006B2FF6">
        <w:rPr>
          <w:rFonts w:hint="cs"/>
          <w:rtl/>
          <w:lang w:val="en-US"/>
        </w:rPr>
        <w:t xml:space="preserve">يحدث </w:t>
      </w:r>
      <w:r w:rsidR="00F95DAD">
        <w:rPr>
          <w:rFonts w:hint="cs"/>
          <w:rtl/>
          <w:lang w:val="en-US"/>
        </w:rPr>
        <w:t xml:space="preserve">ضمن </w:t>
      </w:r>
      <w:r w:rsidR="00B57D77">
        <w:rPr>
          <w:rFonts w:hint="cs"/>
          <w:rtl/>
          <w:lang w:val="en-US"/>
        </w:rPr>
        <w:t>الرماز</w:t>
      </w:r>
      <w:r w:rsidRPr="00455BD9">
        <w:rPr>
          <w:rtl/>
          <w:lang w:val="en-US"/>
        </w:rPr>
        <w:t xml:space="preserve"> البرمجي</w:t>
      </w:r>
      <w:r w:rsidR="00523944">
        <w:rPr>
          <w:rFonts w:hint="cs"/>
          <w:rtl/>
          <w:lang w:val="en-US"/>
        </w:rPr>
        <w:t xml:space="preserve"> </w:t>
      </w:r>
      <w:r w:rsidR="000D4442">
        <w:rPr>
          <w:lang w:val="en-US"/>
        </w:rPr>
        <w:t>(source code)</w:t>
      </w:r>
      <w:r w:rsidR="0048356D">
        <w:rPr>
          <w:rFonts w:hint="cs"/>
          <w:rtl/>
          <w:lang w:val="en-US"/>
        </w:rPr>
        <w:t>.</w:t>
      </w:r>
    </w:p>
    <w:p w14:paraId="29971BFB" w14:textId="717F9CB8" w:rsidR="001C1997" w:rsidRDefault="00000000" w:rsidP="007F67E8">
      <w:pPr>
        <w:pStyle w:val="a9"/>
        <w:rPr>
          <w:rStyle w:val="Hyperlink"/>
          <w:rtl/>
          <w:lang w:val="en-US"/>
        </w:rPr>
      </w:pPr>
      <w:hyperlink r:id="rId28" w:history="1">
        <w:r w:rsidR="005A7A2E" w:rsidRPr="004119E8">
          <w:rPr>
            <w:rStyle w:val="Hyperlink"/>
            <w:lang w:val="en-US"/>
          </w:rPr>
          <w:t>Continuous Integration and Continuous Delivery/Continuous Deployment | SpringerLink</w:t>
        </w:r>
      </w:hyperlink>
    </w:p>
    <w:p w14:paraId="6A85F5B0" w14:textId="7DD2D9F2" w:rsidR="003050B6" w:rsidRPr="00DC51A0" w:rsidRDefault="003050B6" w:rsidP="003050B6">
      <w:pPr>
        <w:pStyle w:val="1"/>
        <w:rPr>
          <w:lang w:val="en-US"/>
        </w:rPr>
      </w:pPr>
      <w:r>
        <w:t>-9.1</w:t>
      </w:r>
      <w:r>
        <w:rPr>
          <w:rFonts w:hint="cs"/>
          <w:rtl/>
        </w:rPr>
        <w:t xml:space="preserve"> </w:t>
      </w:r>
      <w:r w:rsidR="005573ED">
        <w:rPr>
          <w:rFonts w:hint="cs"/>
          <w:rtl/>
        </w:rPr>
        <w:t xml:space="preserve">الخدمات المصغرة </w:t>
      </w:r>
      <w:r w:rsidR="00DC51A0">
        <w:rPr>
          <w:lang w:val="en-US"/>
        </w:rPr>
        <w:t>(</w:t>
      </w:r>
      <w:r w:rsidR="00DC51A0" w:rsidRPr="00EC7AEC">
        <w:t>Microservices</w:t>
      </w:r>
      <w:r w:rsidR="00DC51A0">
        <w:rPr>
          <w:lang w:val="en-US"/>
        </w:rPr>
        <w:t>)</w:t>
      </w:r>
    </w:p>
    <w:p w14:paraId="1BC4B85D" w14:textId="77777777" w:rsidR="00D342A2" w:rsidRDefault="005573ED" w:rsidP="00EA4555">
      <w:pPr>
        <w:pStyle w:val="a9"/>
        <w:rPr>
          <w:lang w:val="en-US"/>
        </w:rPr>
      </w:pPr>
      <w:r w:rsidRPr="00455BD9">
        <w:rPr>
          <w:rtl/>
          <w:lang w:val="en-US"/>
        </w:rPr>
        <w:t>ت</w:t>
      </w:r>
      <w:r w:rsidRPr="005573ED">
        <w:rPr>
          <w:rtl/>
          <w:lang w:val="en-US"/>
        </w:rPr>
        <w:t xml:space="preserve">مثل الخدمات المصغرة أسلوبًا معماريًا حديثًا يحلل التطبيقات التقليدية المتجانسة </w:t>
      </w:r>
      <w:r w:rsidR="00FA13D2">
        <w:rPr>
          <w:lang w:val="en-US"/>
        </w:rPr>
        <w:t xml:space="preserve"> (</w:t>
      </w:r>
      <w:r w:rsidR="006E1B5D" w:rsidRPr="006E1B5D">
        <w:rPr>
          <w:lang w:val="en-US"/>
        </w:rPr>
        <w:t>monolithic applications</w:t>
      </w:r>
      <w:r w:rsidR="00FA13D2">
        <w:rPr>
          <w:lang w:val="en-US"/>
        </w:rPr>
        <w:t>)</w:t>
      </w:r>
      <w:r w:rsidRPr="005573ED">
        <w:rPr>
          <w:rtl/>
          <w:lang w:val="en-US"/>
        </w:rPr>
        <w:t xml:space="preserve">إلى مجموعة من الخدمات </w:t>
      </w:r>
      <w:r w:rsidR="00313A7E">
        <w:rPr>
          <w:rFonts w:hint="cs"/>
          <w:rtl/>
          <w:lang w:val="en-US"/>
        </w:rPr>
        <w:t>الصغيرة</w:t>
      </w:r>
      <w:r w:rsidR="00BC09E9">
        <w:rPr>
          <w:rFonts w:hint="cs"/>
          <w:rtl/>
          <w:lang w:val="en-US"/>
        </w:rPr>
        <w:t xml:space="preserve"> الموزعة</w:t>
      </w:r>
      <w:r w:rsidRPr="005573ED">
        <w:rPr>
          <w:rtl/>
          <w:lang w:val="en-US"/>
        </w:rPr>
        <w:t xml:space="preserve"> القابلة للنشر بشكل مستقل</w:t>
      </w:r>
      <w:r w:rsidR="00522174">
        <w:rPr>
          <w:rFonts w:hint="cs"/>
          <w:rtl/>
          <w:lang w:val="en-US"/>
        </w:rPr>
        <w:t xml:space="preserve"> عن بعضها البعض</w:t>
      </w:r>
      <w:r w:rsidRPr="005573ED">
        <w:rPr>
          <w:rtl/>
          <w:lang w:val="en-US"/>
        </w:rPr>
        <w:t>. يعزز هذا النهج المرونة</w:t>
      </w:r>
      <w:r w:rsidR="00802DD1">
        <w:rPr>
          <w:rFonts w:hint="cs"/>
          <w:rtl/>
          <w:lang w:val="en-US"/>
        </w:rPr>
        <w:t xml:space="preserve"> في بناء التطبيقات</w:t>
      </w:r>
      <w:r w:rsidRPr="005573ED">
        <w:rPr>
          <w:rtl/>
          <w:lang w:val="en-US"/>
        </w:rPr>
        <w:t xml:space="preserve"> وقابلية التوسع و</w:t>
      </w:r>
      <w:r w:rsidR="00C14381">
        <w:rPr>
          <w:rFonts w:hint="cs"/>
          <w:rtl/>
          <w:lang w:val="en-US"/>
        </w:rPr>
        <w:t>يزيد من إنتاجي</w:t>
      </w:r>
      <w:r w:rsidR="0087447A">
        <w:rPr>
          <w:rFonts w:hint="cs"/>
          <w:rtl/>
          <w:lang w:val="en-US"/>
        </w:rPr>
        <w:t>ة</w:t>
      </w:r>
      <w:r w:rsidR="00C14381">
        <w:rPr>
          <w:rFonts w:hint="cs"/>
          <w:rtl/>
          <w:lang w:val="en-US"/>
        </w:rPr>
        <w:t xml:space="preserve"> المطورين</w:t>
      </w:r>
      <w:r w:rsidRPr="005573ED">
        <w:rPr>
          <w:rtl/>
          <w:lang w:val="en-US"/>
        </w:rPr>
        <w:t xml:space="preserve"> من خلال السماح للف</w:t>
      </w:r>
      <w:r w:rsidR="00B67228">
        <w:rPr>
          <w:rFonts w:hint="cs"/>
          <w:rtl/>
          <w:lang w:val="en-US"/>
        </w:rPr>
        <w:t>ِ</w:t>
      </w:r>
      <w:r w:rsidRPr="005573ED">
        <w:rPr>
          <w:rtl/>
          <w:lang w:val="en-US"/>
        </w:rPr>
        <w:t xml:space="preserve">رق بالعمل بشكل مستقل على خدمات </w:t>
      </w:r>
      <w:r w:rsidR="000630E9">
        <w:rPr>
          <w:rFonts w:hint="cs"/>
          <w:rtl/>
          <w:lang w:val="en-US"/>
        </w:rPr>
        <w:t>مختلفة</w:t>
      </w:r>
      <w:r w:rsidRPr="005573ED">
        <w:rPr>
          <w:rtl/>
          <w:lang w:val="en-US"/>
        </w:rPr>
        <w:t xml:space="preserve"> </w:t>
      </w:r>
      <w:r w:rsidR="00D90AAF">
        <w:rPr>
          <w:rFonts w:hint="cs"/>
          <w:rtl/>
          <w:lang w:val="en-US"/>
        </w:rPr>
        <w:t>بدعم</w:t>
      </w:r>
      <w:r w:rsidR="00AD7B55">
        <w:rPr>
          <w:rFonts w:hint="cs"/>
          <w:rtl/>
          <w:lang w:val="en-US"/>
        </w:rPr>
        <w:t xml:space="preserve"> من</w:t>
      </w:r>
      <w:r w:rsidR="007F67E8">
        <w:rPr>
          <w:rFonts w:hint="cs"/>
          <w:rtl/>
          <w:lang w:val="en-US"/>
        </w:rPr>
        <w:t xml:space="preserve"> ممارسات </w:t>
      </w:r>
      <w:r w:rsidR="00847746">
        <w:rPr>
          <w:lang w:val="en-US"/>
        </w:rPr>
        <w:t>DevOps</w:t>
      </w:r>
      <w:r w:rsidR="00847746">
        <w:rPr>
          <w:rFonts w:hint="cs"/>
          <w:rtl/>
          <w:lang w:val="en-US"/>
        </w:rPr>
        <w:t xml:space="preserve"> و </w:t>
      </w:r>
      <w:r w:rsidR="00847746">
        <w:rPr>
          <w:lang w:val="en-US"/>
        </w:rPr>
        <w:t>CI</w:t>
      </w:r>
      <w:r w:rsidR="00D7001B">
        <w:rPr>
          <w:lang w:val="en-US"/>
        </w:rPr>
        <w:t xml:space="preserve"> </w:t>
      </w:r>
      <w:r w:rsidR="00847746">
        <w:rPr>
          <w:lang w:val="en-US"/>
        </w:rPr>
        <w:t>/</w:t>
      </w:r>
      <w:r w:rsidR="00D7001B">
        <w:rPr>
          <w:lang w:val="en-US"/>
        </w:rPr>
        <w:t xml:space="preserve"> </w:t>
      </w:r>
      <w:r w:rsidR="00847746">
        <w:rPr>
          <w:lang w:val="en-US"/>
        </w:rPr>
        <w:t>CD</w:t>
      </w:r>
      <w:r w:rsidR="001759EA">
        <w:rPr>
          <w:rFonts w:hint="cs"/>
          <w:rtl/>
          <w:lang w:val="en-US"/>
        </w:rPr>
        <w:t>.</w:t>
      </w:r>
    </w:p>
    <w:p w14:paraId="50B23EA0" w14:textId="3F457AFE" w:rsidR="001C1997" w:rsidRPr="005573ED" w:rsidRDefault="001759EA" w:rsidP="00EA4555">
      <w:pPr>
        <w:pStyle w:val="a9"/>
        <w:rPr>
          <w:rStyle w:val="Hyperlink"/>
          <w:rtl/>
          <w:lang w:val="en-US"/>
        </w:rPr>
      </w:pPr>
      <w:r w:rsidRPr="001759EA">
        <w:rPr>
          <w:rtl/>
          <w:lang w:val="en-US"/>
        </w:rPr>
        <w:lastRenderedPageBreak/>
        <w:t>تتميز الخدمات المصغرة بتماسكها الداخلي العالي</w:t>
      </w:r>
      <w:r w:rsidR="0045251B">
        <w:rPr>
          <w:rFonts w:hint="cs"/>
          <w:rtl/>
          <w:lang w:val="en-US"/>
        </w:rPr>
        <w:t xml:space="preserve"> </w:t>
      </w:r>
      <w:r w:rsidR="0045251B">
        <w:rPr>
          <w:lang w:val="en-US"/>
        </w:rPr>
        <w:t>(</w:t>
      </w:r>
      <w:r w:rsidR="0045251B" w:rsidRPr="0045251B">
        <w:rPr>
          <w:lang w:val="en-US"/>
        </w:rPr>
        <w:t>high cohesion</w:t>
      </w:r>
      <w:r w:rsidR="0045251B">
        <w:rPr>
          <w:lang w:val="en-US"/>
        </w:rPr>
        <w:t>)</w:t>
      </w:r>
      <w:r w:rsidRPr="001759EA">
        <w:rPr>
          <w:rtl/>
          <w:lang w:val="en-US"/>
        </w:rPr>
        <w:t xml:space="preserve"> وارتباطها الفضفاض</w:t>
      </w:r>
      <w:r w:rsidR="00424DFB">
        <w:rPr>
          <w:lang w:val="en-US"/>
        </w:rPr>
        <w:t>(</w:t>
      </w:r>
      <w:r w:rsidR="00424DFB" w:rsidRPr="00424DFB">
        <w:rPr>
          <w:lang w:val="en-US"/>
        </w:rPr>
        <w:t>loose coupling</w:t>
      </w:r>
      <w:r w:rsidR="00424DFB">
        <w:rPr>
          <w:lang w:val="en-US"/>
        </w:rPr>
        <w:t xml:space="preserve">) </w:t>
      </w:r>
      <w:r w:rsidRPr="001759EA">
        <w:rPr>
          <w:rtl/>
          <w:lang w:val="en-US"/>
        </w:rPr>
        <w:t>، مما يسهل تطوير التطبيقات المعقدة من خلال واجهات برمجة تطبيقات</w:t>
      </w:r>
      <w:r w:rsidR="005170F9">
        <w:rPr>
          <w:rFonts w:hint="cs"/>
          <w:rtl/>
          <w:lang w:val="en-US"/>
        </w:rPr>
        <w:t xml:space="preserve"> </w:t>
      </w:r>
      <w:r w:rsidR="005170F9">
        <w:rPr>
          <w:lang w:val="en-US"/>
        </w:rPr>
        <w:t>(APIs)</w:t>
      </w:r>
      <w:r w:rsidRPr="001759EA">
        <w:rPr>
          <w:rtl/>
          <w:lang w:val="en-US"/>
        </w:rPr>
        <w:t xml:space="preserve"> بسيطة ومحددة جيدًا</w:t>
      </w:r>
      <w:r w:rsidR="002809F3">
        <w:rPr>
          <w:rFonts w:hint="cs"/>
          <w:rtl/>
          <w:lang w:val="en-US"/>
        </w:rPr>
        <w:t>.</w:t>
      </w:r>
    </w:p>
    <w:p w14:paraId="2574C0B4" w14:textId="3BAE32AA" w:rsidR="001C1997" w:rsidRDefault="00000000" w:rsidP="009236B8">
      <w:pPr>
        <w:pStyle w:val="a9"/>
        <w:rPr>
          <w:rStyle w:val="Hyperlink"/>
          <w:rtl/>
          <w:lang w:val="en-US"/>
        </w:rPr>
      </w:pPr>
      <w:hyperlink r:id="rId29" w:history="1">
        <w:r w:rsidR="009236B8" w:rsidRPr="009236B8">
          <w:rPr>
            <w:rStyle w:val="Hyperlink"/>
            <w:lang w:val="en-US"/>
          </w:rPr>
          <w:t>ieeexplore.ieee.org/abstract/document/9282637/</w:t>
        </w:r>
      </w:hyperlink>
    </w:p>
    <w:p w14:paraId="3BE574A2" w14:textId="77777777" w:rsidR="001C1997" w:rsidRDefault="001C1997" w:rsidP="00EA4555">
      <w:pPr>
        <w:pStyle w:val="a9"/>
        <w:rPr>
          <w:rStyle w:val="Hyperlink"/>
          <w:rtl/>
          <w:lang w:val="en-US"/>
        </w:rPr>
      </w:pPr>
    </w:p>
    <w:p w14:paraId="72BD3CA7" w14:textId="77777777" w:rsidR="001C1997" w:rsidRDefault="001C1997" w:rsidP="00EA4555">
      <w:pPr>
        <w:pStyle w:val="a9"/>
        <w:rPr>
          <w:rStyle w:val="Hyperlink"/>
          <w:rtl/>
          <w:lang w:val="en-US"/>
        </w:rPr>
      </w:pPr>
    </w:p>
    <w:p w14:paraId="2BE250D9" w14:textId="77777777" w:rsidR="001C1997" w:rsidRDefault="001C1997" w:rsidP="00EA4555">
      <w:pPr>
        <w:pStyle w:val="a9"/>
        <w:rPr>
          <w:rStyle w:val="Hyperlink"/>
          <w:rtl/>
          <w:lang w:val="en-US"/>
        </w:rPr>
      </w:pPr>
    </w:p>
    <w:p w14:paraId="6DBE8C07" w14:textId="1A02633E" w:rsidR="001C1997" w:rsidRPr="00E30324" w:rsidRDefault="00A26E64" w:rsidP="004669A8">
      <w:pPr>
        <w:pStyle w:val="1"/>
        <w:rPr>
          <w:rStyle w:val="Hyperlink"/>
          <w:color w:val="auto"/>
          <w:u w:val="none"/>
          <w:lang w:val="en-US"/>
        </w:rPr>
      </w:pPr>
      <w:r>
        <w:t>-9.1</w:t>
      </w:r>
      <w:r>
        <w:rPr>
          <w:rFonts w:hint="cs"/>
          <w:rtl/>
        </w:rPr>
        <w:t xml:space="preserve"> </w:t>
      </w:r>
      <w:r w:rsidR="00BB2702">
        <w:rPr>
          <w:rFonts w:hint="cs"/>
          <w:rtl/>
        </w:rPr>
        <w:t>الهندسة المعمارية</w:t>
      </w:r>
      <w:r w:rsidR="00E30324">
        <w:rPr>
          <w:rFonts w:hint="cs"/>
          <w:rtl/>
        </w:rPr>
        <w:t xml:space="preserve"> السداسية </w:t>
      </w:r>
      <w:r w:rsidR="00E30324">
        <w:t>(</w:t>
      </w:r>
      <w:r w:rsidR="00E30324" w:rsidRPr="00A26E64">
        <w:t>Hexagonal Architecture</w:t>
      </w:r>
      <w:r w:rsidR="00E30324">
        <w:t>)</w:t>
      </w:r>
    </w:p>
    <w:p w14:paraId="1D718400" w14:textId="6603514E" w:rsidR="00D92F30" w:rsidRPr="00D92F30" w:rsidRDefault="00D92F30" w:rsidP="00D92F30">
      <w:pPr>
        <w:pStyle w:val="a9"/>
        <w:rPr>
          <w:rtl/>
          <w:lang w:val="en-US"/>
        </w:rPr>
      </w:pPr>
      <w:r w:rsidRPr="00D92F30">
        <w:rPr>
          <w:rtl/>
          <w:lang w:val="en-US"/>
        </w:rPr>
        <w:t>الهندسة المعمارية السداسية، والمعروفة أيضًا باسم نمط المنافذ والمحولات</w:t>
      </w:r>
      <w:r w:rsidR="001E09F0">
        <w:rPr>
          <w:rFonts w:hint="cs"/>
          <w:rtl/>
          <w:lang w:val="en-US"/>
        </w:rPr>
        <w:t xml:space="preserve"> </w:t>
      </w:r>
      <w:r w:rsidR="001E09F0">
        <w:rPr>
          <w:lang w:val="en-US"/>
        </w:rPr>
        <w:t>(ports and adapters</w:t>
      </w:r>
      <w:r w:rsidR="00FB4AAA">
        <w:rPr>
          <w:lang w:val="en-US"/>
        </w:rPr>
        <w:t xml:space="preserve"> pattern</w:t>
      </w:r>
      <w:r w:rsidR="001E09F0">
        <w:rPr>
          <w:lang w:val="en-US"/>
        </w:rPr>
        <w:t>)</w:t>
      </w:r>
      <w:r w:rsidRPr="00D92F30">
        <w:rPr>
          <w:rtl/>
          <w:lang w:val="en-US"/>
        </w:rPr>
        <w:t>، هي نمط تصميم</w:t>
      </w:r>
      <w:r w:rsidR="000B21AC">
        <w:rPr>
          <w:rFonts w:hint="cs"/>
          <w:rtl/>
          <w:lang w:val="en-US"/>
        </w:rPr>
        <w:t>ي يعزز</w:t>
      </w:r>
      <w:r w:rsidR="00E2251B">
        <w:rPr>
          <w:rFonts w:hint="cs"/>
          <w:rtl/>
          <w:lang w:val="en-US"/>
        </w:rPr>
        <w:t xml:space="preserve"> مبدأ</w:t>
      </w:r>
      <w:r w:rsidR="000B21AC">
        <w:rPr>
          <w:rFonts w:hint="cs"/>
          <w:rtl/>
          <w:lang w:val="en-US"/>
        </w:rPr>
        <w:t xml:space="preserve"> فصل الاهتمامات</w:t>
      </w:r>
      <w:r w:rsidR="00E2251B">
        <w:rPr>
          <w:rFonts w:hint="cs"/>
          <w:rtl/>
          <w:lang w:val="en-US"/>
        </w:rPr>
        <w:t xml:space="preserve"> </w:t>
      </w:r>
      <w:r w:rsidR="003750E1">
        <w:rPr>
          <w:lang w:val="en-US"/>
        </w:rPr>
        <w:t>(separation of concerns)</w:t>
      </w:r>
      <w:r w:rsidR="006B0799">
        <w:rPr>
          <w:rFonts w:hint="cs"/>
          <w:rtl/>
          <w:lang w:val="en-US"/>
        </w:rPr>
        <w:t xml:space="preserve"> </w:t>
      </w:r>
      <w:r w:rsidR="00E2251B">
        <w:rPr>
          <w:rFonts w:hint="cs"/>
          <w:rtl/>
          <w:lang w:val="en-US"/>
        </w:rPr>
        <w:t>عند بناء الأنظمة البرمجية</w:t>
      </w:r>
      <w:r w:rsidRPr="00D92F30">
        <w:rPr>
          <w:rtl/>
          <w:lang w:val="en-US"/>
        </w:rPr>
        <w:t xml:space="preserve"> عن طريق عزل </w:t>
      </w:r>
      <w:r w:rsidR="002F48D0">
        <w:rPr>
          <w:rFonts w:hint="cs"/>
          <w:rtl/>
          <w:lang w:val="en-US"/>
        </w:rPr>
        <w:t>منطق العمل</w:t>
      </w:r>
      <w:r w:rsidRPr="00D92F30">
        <w:rPr>
          <w:rtl/>
          <w:lang w:val="en-US"/>
        </w:rPr>
        <w:t xml:space="preserve"> الأساسي </w:t>
      </w:r>
      <w:r w:rsidR="008F4E33">
        <w:rPr>
          <w:rFonts w:hint="cs"/>
          <w:rtl/>
          <w:lang w:val="en-US"/>
        </w:rPr>
        <w:t xml:space="preserve">للنظام </w:t>
      </w:r>
      <w:r w:rsidRPr="00D92F30">
        <w:rPr>
          <w:rtl/>
          <w:lang w:val="en-US"/>
        </w:rPr>
        <w:t xml:space="preserve">عن </w:t>
      </w:r>
      <w:r w:rsidR="00D0287C">
        <w:rPr>
          <w:rFonts w:hint="cs"/>
          <w:rtl/>
          <w:lang w:val="en-US"/>
        </w:rPr>
        <w:t xml:space="preserve">آليات التعامل </w:t>
      </w:r>
      <w:r w:rsidR="004A07F1">
        <w:rPr>
          <w:rFonts w:hint="cs"/>
          <w:rtl/>
          <w:lang w:val="en-US"/>
        </w:rPr>
        <w:t xml:space="preserve">مع </w:t>
      </w:r>
      <w:r w:rsidRPr="00D92F30">
        <w:rPr>
          <w:rtl/>
          <w:lang w:val="en-US"/>
        </w:rPr>
        <w:t>الأنظمة الخارجية، مثل قواعد البيانات أو واجهات المستخدم أو الخدمات الأخرى</w:t>
      </w:r>
      <w:r w:rsidR="00EA5BC9">
        <w:rPr>
          <w:rFonts w:hint="cs"/>
          <w:rtl/>
          <w:lang w:val="en-US"/>
        </w:rPr>
        <w:t>،</w:t>
      </w:r>
      <w:r w:rsidR="00403AEF">
        <w:rPr>
          <w:rFonts w:hint="cs"/>
          <w:rtl/>
          <w:lang w:val="en-US"/>
        </w:rPr>
        <w:t xml:space="preserve"> مما</w:t>
      </w:r>
      <w:r w:rsidRPr="00D92F30">
        <w:rPr>
          <w:rtl/>
          <w:lang w:val="en-US"/>
        </w:rPr>
        <w:t xml:space="preserve"> </w:t>
      </w:r>
      <w:r w:rsidR="00403AEF">
        <w:rPr>
          <w:rFonts w:hint="cs"/>
          <w:rtl/>
          <w:lang w:val="en-US"/>
        </w:rPr>
        <w:t>يضمن</w:t>
      </w:r>
      <w:r w:rsidRPr="00D92F30">
        <w:rPr>
          <w:rtl/>
          <w:lang w:val="en-US"/>
        </w:rPr>
        <w:t xml:space="preserve"> بقاء </w:t>
      </w:r>
      <w:r w:rsidR="00B96878">
        <w:rPr>
          <w:rFonts w:hint="cs"/>
          <w:rtl/>
          <w:lang w:val="en-US"/>
        </w:rPr>
        <w:t>النظام</w:t>
      </w:r>
      <w:r w:rsidRPr="00D92F30">
        <w:rPr>
          <w:rtl/>
          <w:lang w:val="en-US"/>
        </w:rPr>
        <w:t xml:space="preserve"> مرنًا وقابلًا للصيانة وقابلًا للتكيف مع التغيير.</w:t>
      </w:r>
    </w:p>
    <w:p w14:paraId="3F8816A3" w14:textId="2C260BBD" w:rsidR="00D92F30" w:rsidRPr="00D92F30" w:rsidRDefault="00AA26FB" w:rsidP="00A34419">
      <w:pPr>
        <w:pStyle w:val="2"/>
        <w:rPr>
          <w:rtl/>
        </w:rPr>
      </w:pPr>
      <w:r>
        <w:t>-1.10.1</w:t>
      </w:r>
      <w:r>
        <w:rPr>
          <w:rFonts w:hint="cs"/>
          <w:rtl/>
        </w:rPr>
        <w:t xml:space="preserve"> </w:t>
      </w:r>
      <w:r w:rsidR="00A57DD1">
        <w:rPr>
          <w:rFonts w:hint="cs"/>
          <w:rtl/>
        </w:rPr>
        <w:t>المفاهيم الرئيسية ضمن الهندسة المعمارية السدسية</w:t>
      </w:r>
    </w:p>
    <w:p w14:paraId="33C9D4BA" w14:textId="00842952" w:rsidR="004F4440" w:rsidRPr="00F427E0" w:rsidRDefault="00D92F30" w:rsidP="00F427E0">
      <w:pPr>
        <w:pStyle w:val="a9"/>
        <w:numPr>
          <w:ilvl w:val="0"/>
          <w:numId w:val="16"/>
        </w:numPr>
        <w:rPr>
          <w:rtl/>
          <w:lang w:val="en-US"/>
        </w:rPr>
      </w:pPr>
      <w:r w:rsidRPr="00D92F30">
        <w:rPr>
          <w:rtl/>
          <w:lang w:val="en-US"/>
        </w:rPr>
        <w:t>منطق المجال الأساسي</w:t>
      </w:r>
      <w:r w:rsidR="00A2092F">
        <w:rPr>
          <w:rFonts w:hint="cs"/>
          <w:rtl/>
          <w:lang w:val="en-US"/>
        </w:rPr>
        <w:t xml:space="preserve"> </w:t>
      </w:r>
      <w:r w:rsidR="00A2092F">
        <w:rPr>
          <w:lang w:val="en-US"/>
        </w:rPr>
        <w:t>(</w:t>
      </w:r>
      <w:r w:rsidR="00A2092F" w:rsidRPr="00A2092F">
        <w:rPr>
          <w:lang w:val="en-US"/>
        </w:rPr>
        <w:t>Core Domain Logic</w:t>
      </w:r>
      <w:r w:rsidR="00A2092F">
        <w:rPr>
          <w:lang w:val="en-US"/>
        </w:rPr>
        <w:t>)</w:t>
      </w:r>
      <w:r w:rsidR="00960096">
        <w:rPr>
          <w:rFonts w:hint="cs"/>
          <w:rtl/>
          <w:lang w:val="en-US"/>
        </w:rPr>
        <w:t>:</w:t>
      </w:r>
      <w:r w:rsidR="00F427E0">
        <w:rPr>
          <w:rFonts w:hint="cs"/>
          <w:rtl/>
          <w:lang w:val="en-US"/>
        </w:rPr>
        <w:t xml:space="preserve"> </w:t>
      </w:r>
      <w:r w:rsidR="00220A75" w:rsidRPr="00F427E0">
        <w:rPr>
          <w:rFonts w:hint="cs"/>
          <w:rtl/>
          <w:lang w:val="en-US"/>
        </w:rPr>
        <w:t xml:space="preserve">يحتوي </w:t>
      </w:r>
      <w:r w:rsidR="00871D0B" w:rsidRPr="00F427E0">
        <w:rPr>
          <w:rFonts w:hint="cs"/>
          <w:rtl/>
          <w:lang w:val="en-US"/>
        </w:rPr>
        <w:t>المركز الأساسي</w:t>
      </w:r>
      <w:r w:rsidRPr="00F427E0">
        <w:rPr>
          <w:rtl/>
          <w:lang w:val="en-US"/>
        </w:rPr>
        <w:t xml:space="preserve"> من المعمارية، والذي يُشار إليه غالبًا باسم النواة</w:t>
      </w:r>
      <w:r w:rsidR="00446634" w:rsidRPr="00F427E0">
        <w:rPr>
          <w:rFonts w:hint="cs"/>
          <w:rtl/>
          <w:lang w:val="en-US"/>
        </w:rPr>
        <w:t xml:space="preserve"> </w:t>
      </w:r>
      <w:r w:rsidR="00446634" w:rsidRPr="00F427E0">
        <w:rPr>
          <w:lang w:val="en-US"/>
        </w:rPr>
        <w:t>(core)</w:t>
      </w:r>
      <w:r w:rsidRPr="00F427E0">
        <w:rPr>
          <w:rtl/>
          <w:lang w:val="en-US"/>
        </w:rPr>
        <w:t xml:space="preserve"> أو المجال</w:t>
      </w:r>
      <w:r w:rsidR="00446634" w:rsidRPr="00F427E0">
        <w:rPr>
          <w:lang w:val="en-US"/>
        </w:rPr>
        <w:t xml:space="preserve">(domain) </w:t>
      </w:r>
      <w:r w:rsidRPr="00F427E0">
        <w:rPr>
          <w:rtl/>
          <w:lang w:val="en-US"/>
        </w:rPr>
        <w:t xml:space="preserve"> على منطق العمل</w:t>
      </w:r>
      <w:r w:rsidR="009E4D46" w:rsidRPr="00F427E0">
        <w:rPr>
          <w:rFonts w:hint="cs"/>
          <w:rtl/>
          <w:lang w:val="en-US"/>
        </w:rPr>
        <w:t xml:space="preserve"> الأساسي للنظام</w:t>
      </w:r>
      <w:r w:rsidR="007D085A" w:rsidRPr="00F427E0">
        <w:rPr>
          <w:rFonts w:hint="cs"/>
          <w:rtl/>
          <w:lang w:val="en-US"/>
        </w:rPr>
        <w:t xml:space="preserve"> </w:t>
      </w:r>
      <w:r w:rsidR="007D085A" w:rsidRPr="00F427E0">
        <w:rPr>
          <w:lang w:val="en-US"/>
        </w:rPr>
        <w:t>(business logic)</w:t>
      </w:r>
      <w:r w:rsidRPr="00F427E0">
        <w:rPr>
          <w:rtl/>
          <w:lang w:val="en-US"/>
        </w:rPr>
        <w:t xml:space="preserve">. </w:t>
      </w:r>
      <w:r w:rsidR="00AA7001" w:rsidRPr="00F427E0">
        <w:rPr>
          <w:rFonts w:hint="cs"/>
          <w:rtl/>
          <w:lang w:val="en-US"/>
        </w:rPr>
        <w:t>حيث يكون</w:t>
      </w:r>
      <w:r w:rsidR="006D42E4" w:rsidRPr="00F427E0">
        <w:rPr>
          <w:rFonts w:hint="cs"/>
          <w:rtl/>
          <w:lang w:val="en-US"/>
        </w:rPr>
        <w:t xml:space="preserve"> </w:t>
      </w:r>
      <w:r w:rsidR="002B301A" w:rsidRPr="00F427E0">
        <w:rPr>
          <w:rFonts w:hint="cs"/>
          <w:rtl/>
          <w:lang w:val="en-US"/>
        </w:rPr>
        <w:t xml:space="preserve">مركز </w:t>
      </w:r>
      <w:r w:rsidR="00820716" w:rsidRPr="00F427E0">
        <w:rPr>
          <w:rFonts w:hint="cs"/>
          <w:rtl/>
          <w:lang w:val="en-US"/>
        </w:rPr>
        <w:t>البنية</w:t>
      </w:r>
      <w:r w:rsidRPr="00F427E0">
        <w:rPr>
          <w:rtl/>
          <w:lang w:val="en-US"/>
        </w:rPr>
        <w:t xml:space="preserve"> مستقل</w:t>
      </w:r>
      <w:r w:rsidR="009E5383" w:rsidRPr="00F427E0">
        <w:rPr>
          <w:rFonts w:hint="cs"/>
          <w:rtl/>
          <w:lang w:val="en-US"/>
        </w:rPr>
        <w:t>اً</w:t>
      </w:r>
      <w:r w:rsidRPr="00F427E0">
        <w:rPr>
          <w:rtl/>
          <w:lang w:val="en-US"/>
        </w:rPr>
        <w:t xml:space="preserve"> عن أي أنظمة خارجية، مما يضمن أن المنطق الأساسي يمكن أن يتطور دون أن يكون مرتبطًا ارتباطًا وثيقًا </w:t>
      </w:r>
      <w:r w:rsidR="00A237B7" w:rsidRPr="00F427E0">
        <w:rPr>
          <w:rFonts w:hint="cs"/>
          <w:rtl/>
          <w:lang w:val="en-US"/>
        </w:rPr>
        <w:t>بالخدمات</w:t>
      </w:r>
      <w:r w:rsidRPr="00F427E0">
        <w:rPr>
          <w:rtl/>
          <w:lang w:val="en-US"/>
        </w:rPr>
        <w:t xml:space="preserve"> الخارجية.</w:t>
      </w:r>
    </w:p>
    <w:p w14:paraId="55D238F9" w14:textId="13F7AEFB" w:rsidR="00D92F30" w:rsidRDefault="00C14116" w:rsidP="00A81A10">
      <w:pPr>
        <w:pStyle w:val="a9"/>
        <w:numPr>
          <w:ilvl w:val="0"/>
          <w:numId w:val="16"/>
        </w:numPr>
        <w:rPr>
          <w:lang w:val="en-US"/>
        </w:rPr>
      </w:pPr>
      <w:r w:rsidRPr="00D92F30">
        <w:rPr>
          <w:rtl/>
          <w:lang w:val="en-US"/>
        </w:rPr>
        <w:t>المنافذ</w:t>
      </w:r>
      <w:r>
        <w:rPr>
          <w:rFonts w:hint="cs"/>
          <w:rtl/>
          <w:lang w:val="en-US"/>
        </w:rPr>
        <w:t xml:space="preserve"> </w:t>
      </w:r>
      <w:r>
        <w:rPr>
          <w:lang w:val="en-US"/>
        </w:rPr>
        <w:t>(</w:t>
      </w:r>
      <w:r w:rsidR="00A712C2">
        <w:rPr>
          <w:lang w:val="en-US"/>
        </w:rPr>
        <w:t>Ports</w:t>
      </w:r>
      <w:r>
        <w:rPr>
          <w:lang w:val="en-US"/>
        </w:rPr>
        <w:t>)</w:t>
      </w:r>
      <w:r w:rsidR="009A3282">
        <w:rPr>
          <w:rFonts w:hint="cs"/>
          <w:rtl/>
          <w:lang w:val="en-US"/>
        </w:rPr>
        <w:t xml:space="preserve">: </w:t>
      </w:r>
      <w:r w:rsidR="00D92F30" w:rsidRPr="00A81A10">
        <w:rPr>
          <w:rtl/>
          <w:lang w:val="en-US"/>
        </w:rPr>
        <w:t>ت</w:t>
      </w:r>
      <w:r w:rsidR="00921C89">
        <w:rPr>
          <w:rFonts w:hint="cs"/>
          <w:rtl/>
          <w:lang w:val="en-US"/>
        </w:rPr>
        <w:t>ُ</w:t>
      </w:r>
      <w:r w:rsidR="00D92F30" w:rsidRPr="00A81A10">
        <w:rPr>
          <w:rtl/>
          <w:lang w:val="en-US"/>
        </w:rPr>
        <w:t>حدد المنافذ الواجهات</w:t>
      </w:r>
      <w:r w:rsidR="00C23F55">
        <w:rPr>
          <w:rFonts w:hint="cs"/>
          <w:rtl/>
          <w:lang w:val="en-US"/>
        </w:rPr>
        <w:t xml:space="preserve"> البرمجية</w:t>
      </w:r>
      <w:r w:rsidR="00D92F30" w:rsidRPr="00A81A10">
        <w:rPr>
          <w:rtl/>
          <w:lang w:val="en-US"/>
        </w:rPr>
        <w:t xml:space="preserve"> التي يتفاعل من خلالها المنطق الأساسي مع الأنظمة الخارجية. وهي تجريدات</w:t>
      </w:r>
      <w:r w:rsidR="001810EC">
        <w:rPr>
          <w:rFonts w:hint="cs"/>
          <w:rtl/>
          <w:lang w:val="en-US"/>
        </w:rPr>
        <w:t xml:space="preserve"> </w:t>
      </w:r>
      <w:r w:rsidR="001810EC">
        <w:rPr>
          <w:lang w:val="en-US"/>
        </w:rPr>
        <w:t>(abstractions)</w:t>
      </w:r>
      <w:r w:rsidR="00D92F30" w:rsidRPr="00A81A10">
        <w:rPr>
          <w:rtl/>
          <w:lang w:val="en-US"/>
        </w:rPr>
        <w:t xml:space="preserve"> تسمح بتوصيل محولات </w:t>
      </w:r>
      <w:r w:rsidR="00270ACC">
        <w:rPr>
          <w:lang w:val="en-US"/>
        </w:rPr>
        <w:t>(adapters)</w:t>
      </w:r>
      <w:r w:rsidR="00DE72E5">
        <w:rPr>
          <w:rFonts w:hint="cs"/>
          <w:rtl/>
          <w:lang w:val="en-US"/>
        </w:rPr>
        <w:t xml:space="preserve"> </w:t>
      </w:r>
      <w:r w:rsidR="00D92F30" w:rsidRPr="00A81A10">
        <w:rPr>
          <w:rtl/>
          <w:lang w:val="en-US"/>
        </w:rPr>
        <w:t>مختلفة أو استبدالها دون التأثير على المنطق الأساسي.</w:t>
      </w:r>
    </w:p>
    <w:p w14:paraId="6D49B4DC" w14:textId="77777777" w:rsidR="00366337" w:rsidRDefault="00D92F30" w:rsidP="00745444">
      <w:pPr>
        <w:pStyle w:val="a9"/>
        <w:numPr>
          <w:ilvl w:val="0"/>
          <w:numId w:val="16"/>
        </w:numPr>
        <w:rPr>
          <w:lang w:val="en-US"/>
        </w:rPr>
      </w:pPr>
      <w:r w:rsidRPr="008F37D9">
        <w:rPr>
          <w:rtl/>
          <w:lang w:val="en-US"/>
        </w:rPr>
        <w:t>المحولات</w:t>
      </w:r>
      <w:r w:rsidR="00830555" w:rsidRPr="008F37D9">
        <w:rPr>
          <w:rFonts w:hint="cs"/>
          <w:rtl/>
          <w:lang w:val="en-US"/>
        </w:rPr>
        <w:t xml:space="preserve"> </w:t>
      </w:r>
      <w:r w:rsidR="00830555" w:rsidRPr="008F37D9">
        <w:rPr>
          <w:lang w:val="en-US"/>
        </w:rPr>
        <w:t>(Adapters)</w:t>
      </w:r>
      <w:r w:rsidR="00830555" w:rsidRPr="008F37D9">
        <w:rPr>
          <w:rFonts w:hint="cs"/>
          <w:rtl/>
          <w:lang w:val="en-US"/>
        </w:rPr>
        <w:t>:</w:t>
      </w:r>
      <w:r w:rsidR="008F37D9">
        <w:rPr>
          <w:rFonts w:hint="cs"/>
          <w:rtl/>
          <w:lang w:val="en-US"/>
        </w:rPr>
        <w:t xml:space="preserve"> </w:t>
      </w:r>
      <w:r w:rsidRPr="008F37D9">
        <w:rPr>
          <w:rtl/>
          <w:lang w:val="en-US"/>
        </w:rPr>
        <w:t>المحولات هي تنفيذات</w:t>
      </w:r>
      <w:r w:rsidR="007C6134">
        <w:rPr>
          <w:rFonts w:hint="cs"/>
          <w:rtl/>
          <w:lang w:val="en-US"/>
        </w:rPr>
        <w:t xml:space="preserve"> </w:t>
      </w:r>
      <w:r w:rsidR="007C6134">
        <w:rPr>
          <w:lang w:val="en-US"/>
        </w:rPr>
        <w:t>(Implementations)</w:t>
      </w:r>
      <w:r w:rsidRPr="008F37D9">
        <w:rPr>
          <w:rtl/>
          <w:lang w:val="en-US"/>
        </w:rPr>
        <w:t xml:space="preserve"> للمنافذ. تعمل هذه العناصر كوسطاء بين المنطق الأساسي والأنظمة الخارجية، مثل قواعد البيانات أو واجهات المستخدم أو الخدمات الأخرى. تسمح المحولات للنظام بالتفاعل مع مكونات خارجية مختلفة دون تغيير النواة.</w:t>
      </w:r>
    </w:p>
    <w:p w14:paraId="459F2A39" w14:textId="77777777" w:rsidR="00532E69" w:rsidRDefault="00532E69" w:rsidP="00BE5203">
      <w:pPr>
        <w:pStyle w:val="a9"/>
        <w:ind w:left="360"/>
        <w:rPr>
          <w:rtl/>
          <w:lang w:val="en-US"/>
        </w:rPr>
      </w:pPr>
    </w:p>
    <w:p w14:paraId="22E4AC37" w14:textId="1517A2E8" w:rsidR="00985B35" w:rsidRDefault="00985B35" w:rsidP="000E5A18">
      <w:pPr>
        <w:pStyle w:val="2"/>
      </w:pPr>
      <w:r>
        <w:lastRenderedPageBreak/>
        <w:t>-1.10.1</w:t>
      </w:r>
      <w:r>
        <w:rPr>
          <w:rFonts w:hint="cs"/>
          <w:rtl/>
        </w:rPr>
        <w:t xml:space="preserve"> </w:t>
      </w:r>
      <w:r w:rsidR="00C64507">
        <w:rPr>
          <w:rFonts w:hint="cs"/>
          <w:rtl/>
        </w:rPr>
        <w:t xml:space="preserve">محاسن ومساوء </w:t>
      </w:r>
      <w:r w:rsidR="00494A14">
        <w:rPr>
          <w:rFonts w:hint="cs"/>
          <w:rtl/>
        </w:rPr>
        <w:t>هذه البنية</w:t>
      </w:r>
    </w:p>
    <w:p w14:paraId="5EC1A514" w14:textId="0B1B20CF" w:rsidR="00D92F30" w:rsidRPr="008F37D9" w:rsidRDefault="00366337" w:rsidP="00366337">
      <w:pPr>
        <w:pStyle w:val="a9"/>
        <w:rPr>
          <w:rtl/>
          <w:lang w:val="en-US"/>
        </w:rPr>
      </w:pPr>
      <w:r w:rsidRPr="00366337">
        <w:rPr>
          <w:rtl/>
          <w:lang w:val="en-US"/>
        </w:rPr>
        <w:t xml:space="preserve">تقدم هذه الهندسة المعمارية العديد من الفوائد، بما في ذلك تحسين الصيانة من خلال الفصل الواضح بين المكونات، والمرونة التي تسمح باستبدال المحولات دون التأثير على المنطق الأساسي، فضلاً عن تحسين إمكانية الاختبار من خلال </w:t>
      </w:r>
      <w:r w:rsidR="00274857">
        <w:rPr>
          <w:rFonts w:hint="cs"/>
          <w:rtl/>
          <w:lang w:val="en-US"/>
        </w:rPr>
        <w:t>إمكانية</w:t>
      </w:r>
      <w:r w:rsidRPr="00366337">
        <w:rPr>
          <w:rtl/>
          <w:lang w:val="en-US"/>
        </w:rPr>
        <w:t xml:space="preserve"> اختبار المكونات الأساسية بشكل مستقل. ومع ذلك، فإنها تتضمن أيضًا بعض العيوب، مثل زيادة التعقيد نتيجة الطبقات الإضافية، ما قد يكون غير ضروري في المشاريع الصغيرة، فضلاً عن منحن</w:t>
      </w:r>
      <w:r w:rsidR="002302B0">
        <w:rPr>
          <w:rFonts w:hint="cs"/>
          <w:rtl/>
          <w:lang w:val="en-US"/>
        </w:rPr>
        <w:t>ي</w:t>
      </w:r>
      <w:r w:rsidRPr="00366337">
        <w:rPr>
          <w:rtl/>
          <w:lang w:val="en-US"/>
        </w:rPr>
        <w:t xml:space="preserve"> التعلم الأكثر حدة للمطورين الذين يحتاجون إلى فهم وتطبيق مبادئ المنافذ والمحولات.</w:t>
      </w:r>
    </w:p>
    <w:p w14:paraId="4B73EE57" w14:textId="77777777" w:rsidR="001C1997" w:rsidRDefault="001C1997" w:rsidP="00EA4555">
      <w:pPr>
        <w:pStyle w:val="a9"/>
        <w:rPr>
          <w:rStyle w:val="Hyperlink"/>
          <w:rtl/>
          <w:lang w:val="en-US"/>
        </w:rPr>
      </w:pPr>
    </w:p>
    <w:p w14:paraId="34F8794C" w14:textId="48AC2720" w:rsidR="001C1997" w:rsidRDefault="001E3308" w:rsidP="001E3308">
      <w:pPr>
        <w:pStyle w:val="a9"/>
        <w:rPr>
          <w:rStyle w:val="Hyperlink"/>
          <w:rtl/>
          <w:lang w:val="en-US"/>
        </w:rPr>
      </w:pPr>
      <w:r w:rsidRPr="001E3308">
        <w:rPr>
          <w:color w:val="0000FF" w:themeColor="hyperlink"/>
          <w:u w:val="single"/>
          <w:lang w:val="en-US"/>
        </w:rPr>
        <w:t>Cockburn, A. (2005). Hexagonal architecture. </w:t>
      </w:r>
      <w:r w:rsidRPr="001E3308">
        <w:rPr>
          <w:i/>
          <w:iCs/>
          <w:color w:val="0000FF" w:themeColor="hyperlink"/>
          <w:u w:val="single"/>
          <w:lang w:val="en-US"/>
        </w:rPr>
        <w:t>The Pattern: Ports and Adapters</w:t>
      </w:r>
      <w:r w:rsidRPr="001E3308">
        <w:rPr>
          <w:color w:val="0000FF" w:themeColor="hyperlink"/>
          <w:u w:val="single"/>
          <w:lang w:val="en-US"/>
        </w:rPr>
        <w:t>.</w:t>
      </w:r>
    </w:p>
    <w:p w14:paraId="5BED515F" w14:textId="77777777" w:rsidR="001C1997" w:rsidRDefault="001C1997" w:rsidP="00EA4555">
      <w:pPr>
        <w:pStyle w:val="a9"/>
        <w:rPr>
          <w:rStyle w:val="Hyperlink"/>
          <w:rtl/>
          <w:lang w:val="en-US"/>
        </w:rPr>
      </w:pPr>
    </w:p>
    <w:p w14:paraId="49FDC960" w14:textId="77777777" w:rsidR="001C1997" w:rsidRDefault="001C1997" w:rsidP="00EA4555">
      <w:pPr>
        <w:pStyle w:val="a9"/>
        <w:rPr>
          <w:rStyle w:val="Hyperlink"/>
          <w:rtl/>
          <w:lang w:val="en-US"/>
        </w:rPr>
      </w:pPr>
    </w:p>
    <w:p w14:paraId="6D716612" w14:textId="77777777" w:rsidR="001C1997" w:rsidRDefault="001C1997" w:rsidP="00EA4555">
      <w:pPr>
        <w:pStyle w:val="a9"/>
        <w:rPr>
          <w:rStyle w:val="Hyperlink"/>
          <w:rtl/>
          <w:lang w:val="en-US"/>
        </w:rPr>
      </w:pPr>
    </w:p>
    <w:p w14:paraId="01A08D3B" w14:textId="77777777" w:rsidR="001C1997" w:rsidRDefault="001C1997" w:rsidP="00EA4555">
      <w:pPr>
        <w:pStyle w:val="a9"/>
        <w:rPr>
          <w:rStyle w:val="Hyperlink"/>
          <w:rtl/>
          <w:lang w:val="en-US"/>
        </w:rPr>
      </w:pPr>
    </w:p>
    <w:p w14:paraId="24C0C92D" w14:textId="77777777" w:rsidR="001C1997" w:rsidRDefault="001C1997" w:rsidP="00EA4555">
      <w:pPr>
        <w:pStyle w:val="a9"/>
        <w:rPr>
          <w:rStyle w:val="Hyperlink"/>
          <w:rtl/>
          <w:lang w:val="en-US"/>
        </w:rPr>
      </w:pPr>
    </w:p>
    <w:p w14:paraId="7D506107" w14:textId="77777777" w:rsidR="001C1997" w:rsidRDefault="001C1997" w:rsidP="00EA4555">
      <w:pPr>
        <w:pStyle w:val="a9"/>
        <w:rPr>
          <w:rStyle w:val="Hyperlink"/>
          <w:lang w:val="en-US"/>
        </w:rPr>
      </w:pPr>
    </w:p>
    <w:p w14:paraId="20AC5BB0" w14:textId="77777777" w:rsidR="001C1997" w:rsidRDefault="001C1997" w:rsidP="00EA4555">
      <w:pPr>
        <w:pStyle w:val="a9"/>
        <w:rPr>
          <w:rStyle w:val="Hyperlink"/>
          <w:rtl/>
          <w:lang w:val="en-US"/>
        </w:rPr>
      </w:pPr>
    </w:p>
    <w:p w14:paraId="131E519A" w14:textId="77777777" w:rsidR="001C1997" w:rsidRDefault="001C1997" w:rsidP="00EA4555">
      <w:pPr>
        <w:pStyle w:val="a9"/>
        <w:rPr>
          <w:rStyle w:val="Hyperlink"/>
          <w:rtl/>
          <w:lang w:val="en-US"/>
        </w:rPr>
      </w:pPr>
    </w:p>
    <w:p w14:paraId="1BADF47C" w14:textId="77777777" w:rsidR="001C1997" w:rsidRDefault="001C1997" w:rsidP="00EA4555">
      <w:pPr>
        <w:pStyle w:val="a9"/>
        <w:rPr>
          <w:rStyle w:val="Hyperlink"/>
          <w:rtl/>
          <w:lang w:val="en-US"/>
        </w:rPr>
      </w:pPr>
    </w:p>
    <w:p w14:paraId="50E36B76" w14:textId="77777777" w:rsidR="001C1997" w:rsidRDefault="001C1997" w:rsidP="00EA4555">
      <w:pPr>
        <w:pStyle w:val="a9"/>
        <w:rPr>
          <w:rStyle w:val="Hyperlink"/>
          <w:rtl/>
          <w:lang w:val="en-US"/>
        </w:rPr>
      </w:pPr>
    </w:p>
    <w:p w14:paraId="3ADADDFA" w14:textId="77777777" w:rsidR="001C1997" w:rsidRDefault="001C1997" w:rsidP="00EA4555">
      <w:pPr>
        <w:pStyle w:val="a9"/>
        <w:rPr>
          <w:rStyle w:val="Hyperlink"/>
          <w:rtl/>
          <w:lang w:val="en-US"/>
        </w:rPr>
      </w:pPr>
    </w:p>
    <w:p w14:paraId="23E5E7B4" w14:textId="77777777" w:rsidR="001C1997" w:rsidRDefault="001C1997" w:rsidP="00EA4555">
      <w:pPr>
        <w:pStyle w:val="a9"/>
        <w:rPr>
          <w:rStyle w:val="Hyperlink"/>
          <w:rtl/>
          <w:lang w:val="en-US"/>
        </w:rPr>
      </w:pPr>
    </w:p>
    <w:p w14:paraId="346C34AD" w14:textId="77777777" w:rsidR="001C6A05" w:rsidRDefault="001C6A05" w:rsidP="00EA4555">
      <w:pPr>
        <w:pStyle w:val="a9"/>
        <w:rPr>
          <w:rStyle w:val="Hyperlink"/>
          <w:rtl/>
          <w:lang w:val="en-US"/>
        </w:rPr>
      </w:pPr>
    </w:p>
    <w:p w14:paraId="0F000A60" w14:textId="77777777" w:rsidR="001C6A05" w:rsidRDefault="001C6A05" w:rsidP="00EA4555">
      <w:pPr>
        <w:pStyle w:val="a9"/>
        <w:rPr>
          <w:rStyle w:val="Hyperlink"/>
          <w:rtl/>
          <w:lang w:val="en-US"/>
        </w:rPr>
      </w:pPr>
    </w:p>
    <w:p w14:paraId="3D03ED5A" w14:textId="77777777" w:rsidR="001C6A05" w:rsidRDefault="001C6A05" w:rsidP="00EA4555">
      <w:pPr>
        <w:pStyle w:val="a9"/>
        <w:rPr>
          <w:rStyle w:val="Hyperlink"/>
          <w:rtl/>
          <w:lang w:val="en-US"/>
        </w:rPr>
      </w:pPr>
    </w:p>
    <w:p w14:paraId="7C4E3A68" w14:textId="77777777" w:rsidR="001C6A05" w:rsidRDefault="001C6A05" w:rsidP="00EA4555">
      <w:pPr>
        <w:pStyle w:val="a9"/>
        <w:rPr>
          <w:rStyle w:val="Hyperlink"/>
          <w:rtl/>
          <w:lang w:val="en-US"/>
        </w:rPr>
      </w:pPr>
    </w:p>
    <w:p w14:paraId="50949B74" w14:textId="77777777" w:rsidR="001C6A05" w:rsidRDefault="001C6A05" w:rsidP="00EA4555">
      <w:pPr>
        <w:pStyle w:val="a9"/>
        <w:rPr>
          <w:rStyle w:val="Hyperlink"/>
          <w:rtl/>
          <w:lang w:val="en-US"/>
        </w:rPr>
      </w:pPr>
    </w:p>
    <w:p w14:paraId="107D02D6" w14:textId="77777777" w:rsidR="001C6A05" w:rsidRDefault="001C6A05" w:rsidP="00EA4555">
      <w:pPr>
        <w:pStyle w:val="a9"/>
        <w:rPr>
          <w:rStyle w:val="Hyperlink"/>
          <w:rtl/>
          <w:lang w:val="en-US"/>
        </w:rPr>
      </w:pPr>
    </w:p>
    <w:p w14:paraId="59C45E30" w14:textId="77777777" w:rsidR="001C6A05" w:rsidRDefault="001C6A05" w:rsidP="00EA4555">
      <w:pPr>
        <w:pStyle w:val="a9"/>
        <w:rPr>
          <w:rStyle w:val="Hyperlink"/>
          <w:rtl/>
          <w:lang w:val="en-US"/>
        </w:rPr>
      </w:pPr>
    </w:p>
    <w:p w14:paraId="0338EF96" w14:textId="77777777" w:rsidR="001C6A05" w:rsidRDefault="001C6A05" w:rsidP="00EA4555">
      <w:pPr>
        <w:pStyle w:val="a9"/>
        <w:rPr>
          <w:rStyle w:val="Hyperlink"/>
          <w:rtl/>
          <w:lang w:val="en-US"/>
        </w:rPr>
      </w:pPr>
    </w:p>
    <w:p w14:paraId="2465C0B2" w14:textId="77777777" w:rsidR="001C1997" w:rsidRDefault="001C1997" w:rsidP="00EA4555">
      <w:pPr>
        <w:pStyle w:val="a9"/>
        <w:rPr>
          <w:rStyle w:val="Hyperlink"/>
          <w:rtl/>
          <w:lang w:val="en-US"/>
        </w:rPr>
      </w:pPr>
    </w:p>
    <w:p w14:paraId="4E2EFF0D" w14:textId="77777777" w:rsidR="001C1997" w:rsidRDefault="001C1997" w:rsidP="00EA4555">
      <w:pPr>
        <w:pStyle w:val="a9"/>
        <w:rPr>
          <w:rStyle w:val="Hyperlink"/>
          <w:rtl/>
          <w:lang w:val="en-US"/>
        </w:rPr>
      </w:pPr>
    </w:p>
    <w:p w14:paraId="405BE7C4" w14:textId="77777777" w:rsidR="006F2ABC" w:rsidRDefault="006F2ABC" w:rsidP="006F2ABC">
      <w:pPr>
        <w:pStyle w:val="ad"/>
        <w:rPr>
          <w:rtl/>
        </w:rPr>
      </w:pPr>
      <w:r w:rsidRPr="00C64AA7">
        <w:rPr>
          <w:rFonts w:hint="cs"/>
          <w:rtl/>
        </w:rPr>
        <w:t>الفصل ال</w:t>
      </w:r>
      <w:r>
        <w:rPr>
          <w:rFonts w:hint="cs"/>
          <w:rtl/>
        </w:rPr>
        <w:t xml:space="preserve">ثاني </w:t>
      </w:r>
    </w:p>
    <w:p w14:paraId="20D72A57" w14:textId="77691DFB" w:rsidR="006F2ABC" w:rsidRPr="008A4F27" w:rsidRDefault="006F2ABC" w:rsidP="006F2ABC">
      <w:pPr>
        <w:pStyle w:val="ae"/>
      </w:pPr>
      <w:r>
        <w:rPr>
          <w:rFonts w:hint="cs"/>
          <w:rtl/>
        </w:rPr>
        <w:t>الأدوات المستخدمة</w:t>
      </w:r>
    </w:p>
    <w:p w14:paraId="798000CD" w14:textId="00FFBD2A" w:rsidR="006F2ABC" w:rsidRDefault="006F2ABC" w:rsidP="006F2ABC">
      <w:pPr>
        <w:pStyle w:val="ac"/>
        <w:rPr>
          <w:rtl/>
        </w:rPr>
      </w:pPr>
      <w:r>
        <w:rPr>
          <w:rFonts w:hint="cs"/>
          <w:rtl/>
        </w:rPr>
        <w:t xml:space="preserve">يَعرض هذا الفصل </w:t>
      </w:r>
      <w:r w:rsidR="009B402D">
        <w:rPr>
          <w:rFonts w:hint="cs"/>
          <w:rtl/>
        </w:rPr>
        <w:t>الأدوات المستخدمة لتنجيز المشروع</w:t>
      </w:r>
      <w:r>
        <w:rPr>
          <w:rFonts w:hint="cs"/>
          <w:rtl/>
        </w:rPr>
        <w:t>.</w:t>
      </w:r>
    </w:p>
    <w:p w14:paraId="3EABB754" w14:textId="01945DC2" w:rsidR="006F2ABC" w:rsidRPr="005D3B0D" w:rsidRDefault="006F2ABC" w:rsidP="006F2ABC">
      <w:pPr>
        <w:pStyle w:val="1"/>
        <w:rPr>
          <w:lang w:val="en-US"/>
        </w:rPr>
      </w:pPr>
      <w:r>
        <w:t>-1.2</w:t>
      </w:r>
      <w:r>
        <w:rPr>
          <w:rFonts w:hint="cs"/>
          <w:rtl/>
        </w:rPr>
        <w:t xml:space="preserve"> </w:t>
      </w:r>
      <w:r w:rsidR="005D3B0D">
        <w:t>Docker</w:t>
      </w:r>
    </w:p>
    <w:p w14:paraId="5CA4D8EC" w14:textId="40EB46E8" w:rsidR="006F2ABC" w:rsidRDefault="00165387" w:rsidP="00165387">
      <w:pPr>
        <w:pStyle w:val="a9"/>
        <w:rPr>
          <w:rtl/>
          <w:lang w:val="en-US"/>
        </w:rPr>
      </w:pPr>
      <w:r w:rsidRPr="00165387">
        <w:rPr>
          <w:rtl/>
          <w:lang w:val="en-US"/>
        </w:rPr>
        <w:t>ه</w:t>
      </w:r>
      <w:r w:rsidR="00694BA4">
        <w:rPr>
          <w:rFonts w:hint="cs"/>
          <w:rtl/>
          <w:lang w:val="en-US"/>
        </w:rPr>
        <w:t>ي</w:t>
      </w:r>
      <w:r w:rsidRPr="00165387">
        <w:rPr>
          <w:rtl/>
          <w:lang w:val="en-US"/>
        </w:rPr>
        <w:t xml:space="preserve"> منصة مفتوحة مصممة لأتمتة عملية نشر التطبيقات وتوسيع نطاقها</w:t>
      </w:r>
      <w:r w:rsidR="000D4EBF">
        <w:rPr>
          <w:rFonts w:hint="cs"/>
          <w:rtl/>
          <w:lang w:val="en-US"/>
        </w:rPr>
        <w:t xml:space="preserve"> </w:t>
      </w:r>
      <w:r w:rsidR="000D4EBF">
        <w:rPr>
          <w:lang w:val="en-US"/>
        </w:rPr>
        <w:t>(scaling)</w:t>
      </w:r>
      <w:r w:rsidRPr="00165387">
        <w:rPr>
          <w:rtl/>
          <w:lang w:val="en-US"/>
        </w:rPr>
        <w:t xml:space="preserve"> وإدارتها في حاويات خفيفة الوزن</w:t>
      </w:r>
      <w:r w:rsidR="00121E3C">
        <w:rPr>
          <w:lang w:val="en-US"/>
        </w:rPr>
        <w:t xml:space="preserve"> (containers)</w:t>
      </w:r>
      <w:r w:rsidRPr="00165387">
        <w:rPr>
          <w:rtl/>
          <w:lang w:val="en-US"/>
        </w:rPr>
        <w:t>. الحاوي</w:t>
      </w:r>
      <w:r w:rsidR="00C25152">
        <w:rPr>
          <w:rFonts w:hint="cs"/>
          <w:rtl/>
          <w:lang w:val="en-US"/>
        </w:rPr>
        <w:t>ة</w:t>
      </w:r>
      <w:r w:rsidRPr="00165387">
        <w:rPr>
          <w:rtl/>
          <w:lang w:val="en-US"/>
        </w:rPr>
        <w:t xml:space="preserve"> </w:t>
      </w:r>
      <w:r w:rsidR="00FC2D25">
        <w:rPr>
          <w:lang w:val="en-US"/>
        </w:rPr>
        <w:t xml:space="preserve"> (container)</w:t>
      </w:r>
      <w:r w:rsidRPr="00165387">
        <w:rPr>
          <w:rtl/>
          <w:lang w:val="en-US"/>
        </w:rPr>
        <w:t>هي بيئ</w:t>
      </w:r>
      <w:r w:rsidR="00C8224F">
        <w:rPr>
          <w:rFonts w:hint="cs"/>
          <w:rtl/>
          <w:lang w:val="en-US"/>
        </w:rPr>
        <w:t>ة</w:t>
      </w:r>
      <w:r w:rsidRPr="00165387">
        <w:rPr>
          <w:rtl/>
          <w:lang w:val="en-US"/>
        </w:rPr>
        <w:t xml:space="preserve"> معزولة تجمع بين التطبيق وجميع تبعياته، مما يسمح بتشغيله بشكل متسق عبر بيئات حوسبة مختلفة، مثل أنظمة تشغيل مختلفة أو مزودي الخدمات السحابية</w:t>
      </w:r>
      <w:r w:rsidR="00273F28">
        <w:rPr>
          <w:rFonts w:hint="cs"/>
          <w:rtl/>
          <w:lang w:val="en-US"/>
        </w:rPr>
        <w:t xml:space="preserve">. </w:t>
      </w:r>
    </w:p>
    <w:p w14:paraId="4233F9DE" w14:textId="781AC456" w:rsidR="006850C2" w:rsidRPr="00EF4E35" w:rsidRDefault="00000000" w:rsidP="006850C2">
      <w:pPr>
        <w:pStyle w:val="a9"/>
        <w:rPr>
          <w:rtl/>
          <w:lang w:val="en-US"/>
        </w:rPr>
      </w:pPr>
      <w:hyperlink r:id="rId30" w:history="1">
        <w:r w:rsidR="006850C2" w:rsidRPr="006850C2">
          <w:rPr>
            <w:rStyle w:val="Hyperlink"/>
            <w:lang w:val="en-US"/>
          </w:rPr>
          <w:t>Docker overview | Docker Docs</w:t>
        </w:r>
      </w:hyperlink>
    </w:p>
    <w:p w14:paraId="3B22B38C" w14:textId="4DB9E147" w:rsidR="006F2ABC" w:rsidRPr="00086812" w:rsidRDefault="006F2ABC" w:rsidP="00FA39F1">
      <w:pPr>
        <w:pStyle w:val="1"/>
        <w:rPr>
          <w:lang w:val="en-US"/>
        </w:rPr>
      </w:pPr>
      <w:r>
        <w:t>-2.2</w:t>
      </w:r>
      <w:r>
        <w:rPr>
          <w:rFonts w:hint="cs"/>
          <w:rtl/>
        </w:rPr>
        <w:t xml:space="preserve"> </w:t>
      </w:r>
      <w:r w:rsidR="00BB12DB">
        <w:rPr>
          <w:lang w:val="en-US"/>
        </w:rPr>
        <w:t>Postgre</w:t>
      </w:r>
      <w:r w:rsidR="00363E91">
        <w:rPr>
          <w:lang w:val="en-US"/>
        </w:rPr>
        <w:t>SQL</w:t>
      </w:r>
    </w:p>
    <w:p w14:paraId="5BAE4AF9" w14:textId="5BD01D13" w:rsidR="004A108F" w:rsidRDefault="004A108F" w:rsidP="006F2ABC">
      <w:pPr>
        <w:pStyle w:val="a9"/>
        <w:rPr>
          <w:lang w:val="en-US"/>
        </w:rPr>
      </w:pPr>
      <w:r w:rsidRPr="004A108F">
        <w:rPr>
          <w:rtl/>
          <w:lang w:val="en-US"/>
        </w:rPr>
        <w:t xml:space="preserve">هو نظام إدارة قواعد بيانات علائقية مفتوح المصدر، معروف بمتانته وقابليته للتوسع والالتزام بمعايير </w:t>
      </w:r>
      <w:r w:rsidRPr="004A108F">
        <w:rPr>
          <w:lang w:val="en-US"/>
        </w:rPr>
        <w:t>SQL</w:t>
      </w:r>
      <w:r w:rsidRPr="004A108F">
        <w:rPr>
          <w:rtl/>
          <w:lang w:val="en-US"/>
        </w:rPr>
        <w:t xml:space="preserve">. يدعم أنواع بيانات متقدمة واستعلامات معقدة، مما يجعله مناسباً للتعامل مع مجموعات </w:t>
      </w:r>
      <w:r w:rsidR="008A40ED">
        <w:rPr>
          <w:rFonts w:hint="cs"/>
          <w:rtl/>
          <w:lang w:val="en-US"/>
        </w:rPr>
        <w:t>ال</w:t>
      </w:r>
      <w:r w:rsidRPr="004A108F">
        <w:rPr>
          <w:rtl/>
          <w:lang w:val="en-US"/>
        </w:rPr>
        <w:t xml:space="preserve">بيانات </w:t>
      </w:r>
      <w:r w:rsidR="00F623C4">
        <w:rPr>
          <w:rFonts w:hint="cs"/>
          <w:rtl/>
          <w:lang w:val="en-US"/>
        </w:rPr>
        <w:t>ال</w:t>
      </w:r>
      <w:r w:rsidRPr="004A108F">
        <w:rPr>
          <w:rtl/>
          <w:lang w:val="en-US"/>
        </w:rPr>
        <w:t>كبيرة و</w:t>
      </w:r>
      <w:r w:rsidR="00F623C4">
        <w:rPr>
          <w:rFonts w:hint="cs"/>
          <w:rtl/>
          <w:lang w:val="en-US"/>
        </w:rPr>
        <w:t>ال</w:t>
      </w:r>
      <w:r w:rsidRPr="004A108F">
        <w:rPr>
          <w:rtl/>
          <w:lang w:val="en-US"/>
        </w:rPr>
        <w:t xml:space="preserve">معقدة. يُستخدم </w:t>
      </w:r>
      <w:r w:rsidRPr="004A108F">
        <w:rPr>
          <w:lang w:val="en-US"/>
        </w:rPr>
        <w:t>PostgreSQL</w:t>
      </w:r>
      <w:r w:rsidRPr="004A108F">
        <w:rPr>
          <w:rtl/>
          <w:lang w:val="en-US"/>
        </w:rPr>
        <w:t xml:space="preserve"> على نطاق واسع في تطبيقات الويب </w:t>
      </w:r>
      <w:r w:rsidR="001B0240">
        <w:rPr>
          <w:rFonts w:hint="cs"/>
          <w:rtl/>
          <w:lang w:val="en-US"/>
        </w:rPr>
        <w:t xml:space="preserve">خصوصاً تلك </w:t>
      </w:r>
      <w:r w:rsidRPr="004A108F">
        <w:rPr>
          <w:rtl/>
          <w:lang w:val="en-US"/>
        </w:rPr>
        <w:t>التي تتطلب تخزينًا واسترجاعًا موثوقًا للبيانات.</w:t>
      </w:r>
    </w:p>
    <w:p w14:paraId="2C9FF697" w14:textId="77777777" w:rsidR="004A108F" w:rsidRDefault="004A108F" w:rsidP="006F2ABC">
      <w:pPr>
        <w:pStyle w:val="a9"/>
        <w:rPr>
          <w:lang w:val="en-US"/>
        </w:rPr>
      </w:pPr>
    </w:p>
    <w:p w14:paraId="4CAB956B" w14:textId="13E943E4" w:rsidR="004A108F" w:rsidRDefault="00000000" w:rsidP="00270027">
      <w:pPr>
        <w:pStyle w:val="a9"/>
        <w:rPr>
          <w:lang w:val="en-US"/>
        </w:rPr>
      </w:pPr>
      <w:hyperlink r:id="rId31" w:history="1">
        <w:r w:rsidR="00270027" w:rsidRPr="00270027">
          <w:rPr>
            <w:rStyle w:val="Hyperlink"/>
            <w:lang w:val="en-US"/>
          </w:rPr>
          <w:t>PostgreSQL: About</w:t>
        </w:r>
      </w:hyperlink>
    </w:p>
    <w:p w14:paraId="42F1BAE9" w14:textId="2F6B7AFB" w:rsidR="00203289" w:rsidRPr="00086812" w:rsidRDefault="00203289" w:rsidP="00203289">
      <w:pPr>
        <w:pStyle w:val="1"/>
        <w:rPr>
          <w:lang w:val="en-US"/>
        </w:rPr>
      </w:pPr>
      <w:r>
        <w:lastRenderedPageBreak/>
        <w:t>-3.2</w:t>
      </w:r>
      <w:r>
        <w:rPr>
          <w:rFonts w:hint="cs"/>
          <w:rtl/>
        </w:rPr>
        <w:t xml:space="preserve"> </w:t>
      </w:r>
      <w:r>
        <w:rPr>
          <w:lang w:val="en-US"/>
        </w:rPr>
        <w:t>React</w:t>
      </w:r>
    </w:p>
    <w:p w14:paraId="347A1810" w14:textId="27FD7AE8" w:rsidR="00203289" w:rsidRDefault="00086D76" w:rsidP="00731EA8">
      <w:pPr>
        <w:pStyle w:val="1"/>
        <w:rPr>
          <w:b w:val="0"/>
          <w:bCs w:val="0"/>
          <w:sz w:val="30"/>
          <w:szCs w:val="30"/>
          <w:rtl/>
        </w:rPr>
      </w:pPr>
      <w:r w:rsidRPr="00086D76">
        <w:rPr>
          <w:b w:val="0"/>
          <w:bCs w:val="0"/>
          <w:sz w:val="30"/>
          <w:szCs w:val="30"/>
          <w:rtl/>
        </w:rPr>
        <w:t xml:space="preserve">هي مكتبة </w:t>
      </w:r>
      <w:r w:rsidRPr="00731EA8">
        <w:rPr>
          <w:rFonts w:asciiTheme="majorBidi" w:hAnsiTheme="majorBidi" w:cstheme="majorBidi"/>
          <w:b w:val="0"/>
          <w:bCs w:val="0"/>
          <w:sz w:val="24"/>
          <w:szCs w:val="24"/>
        </w:rPr>
        <w:t>JavaScript</w:t>
      </w:r>
      <w:r w:rsidRPr="00731EA8">
        <w:rPr>
          <w:rFonts w:ascii="Traditional Arabic" w:hAnsi="Traditional Arabic"/>
          <w:b w:val="0"/>
          <w:bCs w:val="0"/>
          <w:sz w:val="30"/>
          <w:szCs w:val="30"/>
          <w:rtl/>
        </w:rPr>
        <w:t xml:space="preserve"> </w:t>
      </w:r>
      <w:r w:rsidRPr="00086D76">
        <w:rPr>
          <w:b w:val="0"/>
          <w:bCs w:val="0"/>
          <w:sz w:val="30"/>
          <w:szCs w:val="30"/>
          <w:rtl/>
        </w:rPr>
        <w:t xml:space="preserve">مفتوحة المصدر، تُستخدم لبناء واجهات المستخدم، خاصة لتطبيقات الويب. تم تطويرها بواسطة شركة </w:t>
      </w:r>
      <w:r w:rsidRPr="00731EA8">
        <w:rPr>
          <w:b w:val="0"/>
          <w:bCs w:val="0"/>
          <w:sz w:val="24"/>
          <w:szCs w:val="24"/>
        </w:rPr>
        <w:t>Facebook</w:t>
      </w:r>
      <w:r w:rsidRPr="00086D76">
        <w:rPr>
          <w:b w:val="0"/>
          <w:bCs w:val="0"/>
          <w:sz w:val="30"/>
          <w:szCs w:val="30"/>
          <w:rtl/>
        </w:rPr>
        <w:t xml:space="preserve">، وتستخدم على نطاق واسع لإنشاء واجهات مستخدم ديناميكية وتفاعلية. تتبع </w:t>
      </w:r>
      <w:proofErr w:type="spellStart"/>
      <w:r w:rsidRPr="00731EA8">
        <w:rPr>
          <w:b w:val="0"/>
          <w:bCs w:val="0"/>
          <w:sz w:val="24"/>
          <w:szCs w:val="24"/>
        </w:rPr>
        <w:t>React</w:t>
      </w:r>
      <w:proofErr w:type="spellEnd"/>
      <w:r w:rsidRPr="00086D76">
        <w:rPr>
          <w:b w:val="0"/>
          <w:bCs w:val="0"/>
          <w:sz w:val="30"/>
          <w:szCs w:val="30"/>
          <w:rtl/>
        </w:rPr>
        <w:t xml:space="preserve"> البنية القائمة على المكونات، مما يساعد المطورين على بناء مكونات واجهة المستخدم التي يمكن إعادة استخدامها وتكوينها معًا لإنشاء واجهات مستخدم معقدة</w:t>
      </w:r>
      <w:r w:rsidR="00731EA8">
        <w:rPr>
          <w:rFonts w:hint="cs"/>
          <w:b w:val="0"/>
          <w:bCs w:val="0"/>
          <w:sz w:val="30"/>
          <w:szCs w:val="30"/>
          <w:rtl/>
        </w:rPr>
        <w:t>.</w:t>
      </w:r>
    </w:p>
    <w:p w14:paraId="18289222" w14:textId="3B895D75" w:rsidR="00731EA8" w:rsidRPr="00731EA8" w:rsidRDefault="00000000" w:rsidP="00322151">
      <w:pPr>
        <w:pStyle w:val="a9"/>
      </w:pPr>
      <w:hyperlink r:id="rId32" w:history="1">
        <w:r w:rsidR="00322151" w:rsidRPr="00322151">
          <w:rPr>
            <w:rStyle w:val="Hyperlink"/>
            <w:lang w:val="en-US"/>
          </w:rPr>
          <w:t>Quick Start – React</w:t>
        </w:r>
      </w:hyperlink>
    </w:p>
    <w:p w14:paraId="5AD94B23" w14:textId="6D3B5D04" w:rsidR="00F54647" w:rsidRPr="00086812" w:rsidRDefault="00F54647" w:rsidP="00F54647">
      <w:pPr>
        <w:pStyle w:val="1"/>
        <w:rPr>
          <w:lang w:val="en-US"/>
        </w:rPr>
      </w:pPr>
      <w:r>
        <w:t>-</w:t>
      </w:r>
      <w:r w:rsidR="005D72DF">
        <w:t>3</w:t>
      </w:r>
      <w:r>
        <w:t>.2</w:t>
      </w:r>
      <w:r>
        <w:rPr>
          <w:rFonts w:hint="cs"/>
          <w:rtl/>
        </w:rPr>
        <w:t xml:space="preserve"> </w:t>
      </w:r>
      <w:r w:rsidR="005D72DF">
        <w:rPr>
          <w:lang w:val="en-US"/>
        </w:rPr>
        <w:t>Next</w:t>
      </w:r>
      <w:r w:rsidR="00392BA6">
        <w:rPr>
          <w:lang w:val="en-US"/>
        </w:rPr>
        <w:t>JS</w:t>
      </w:r>
    </w:p>
    <w:p w14:paraId="53DE5664" w14:textId="41E96880" w:rsidR="00B16BC6" w:rsidRPr="00B16BC6" w:rsidRDefault="00B16BC6" w:rsidP="00B16BC6">
      <w:pPr>
        <w:pStyle w:val="a9"/>
        <w:rPr>
          <w:rtl/>
          <w:lang w:val="en-US"/>
        </w:rPr>
      </w:pPr>
      <w:r w:rsidRPr="00B16BC6">
        <w:rPr>
          <w:rtl/>
          <w:lang w:val="en-US"/>
        </w:rPr>
        <w:t>هو إطار عمل</w:t>
      </w:r>
      <w:r>
        <w:rPr>
          <w:rFonts w:hint="cs"/>
          <w:rtl/>
          <w:lang w:val="en-US"/>
        </w:rPr>
        <w:t xml:space="preserve"> لمكتبه</w:t>
      </w:r>
      <w:r w:rsidRPr="00B16BC6">
        <w:rPr>
          <w:rtl/>
          <w:lang w:val="en-US"/>
        </w:rPr>
        <w:t xml:space="preserve"> </w:t>
      </w:r>
      <w:r w:rsidRPr="00B16BC6">
        <w:rPr>
          <w:lang w:val="en-US"/>
        </w:rPr>
        <w:t>React</w:t>
      </w:r>
      <w:r w:rsidRPr="00B16BC6">
        <w:rPr>
          <w:rtl/>
          <w:lang w:val="en-US"/>
        </w:rPr>
        <w:t xml:space="preserve"> مصمم لبناء تطبيقات ويب كاملة</w:t>
      </w:r>
      <w:r w:rsidR="00BE3622">
        <w:rPr>
          <w:rFonts w:hint="cs"/>
          <w:rtl/>
          <w:lang w:val="en-US"/>
        </w:rPr>
        <w:t xml:space="preserve"> </w:t>
      </w:r>
      <w:r w:rsidR="00BE3622">
        <w:rPr>
          <w:lang w:val="en-US"/>
        </w:rPr>
        <w:t>(full stack)</w:t>
      </w:r>
      <w:r w:rsidRPr="00B16BC6">
        <w:rPr>
          <w:rtl/>
          <w:lang w:val="en-US"/>
        </w:rPr>
        <w:t xml:space="preserve">. </w:t>
      </w:r>
      <w:r w:rsidR="006D71F4">
        <w:rPr>
          <w:rFonts w:hint="cs"/>
          <w:rtl/>
          <w:lang w:val="en-US"/>
        </w:rPr>
        <w:t>حيث</w:t>
      </w:r>
      <w:r w:rsidRPr="00B16BC6">
        <w:rPr>
          <w:rtl/>
          <w:lang w:val="en-US"/>
        </w:rPr>
        <w:t xml:space="preserve"> يبسط التطوير من خلال إدارة الأدوات اللازمة لـ </w:t>
      </w:r>
      <w:r w:rsidRPr="00B16BC6">
        <w:rPr>
          <w:lang w:val="en-US"/>
        </w:rPr>
        <w:t>React</w:t>
      </w:r>
      <w:r w:rsidRPr="00B16BC6">
        <w:rPr>
          <w:rtl/>
          <w:lang w:val="en-US"/>
        </w:rPr>
        <w:t xml:space="preserve"> مثل التجميع </w:t>
      </w:r>
      <w:r w:rsidR="00BF64C3">
        <w:rPr>
          <w:lang w:val="en-US"/>
        </w:rPr>
        <w:t>(</w:t>
      </w:r>
      <w:r w:rsidR="00BF64C3" w:rsidRPr="00BF64C3">
        <w:rPr>
          <w:lang w:val="en-US"/>
        </w:rPr>
        <w:t>bundling</w:t>
      </w:r>
      <w:r w:rsidR="00BF64C3">
        <w:rPr>
          <w:lang w:val="en-US"/>
        </w:rPr>
        <w:t>)</w:t>
      </w:r>
      <w:r w:rsidRPr="00B16BC6">
        <w:rPr>
          <w:rtl/>
          <w:lang w:val="en-US"/>
        </w:rPr>
        <w:t>، حتى يتمكن المطورون من التركيز على بناء تطبيقاتهم.</w:t>
      </w:r>
    </w:p>
    <w:p w14:paraId="2D086D4E" w14:textId="488C7A40" w:rsidR="00B16BC6" w:rsidRPr="00B16BC6" w:rsidRDefault="0014167D" w:rsidP="00B16BC6">
      <w:pPr>
        <w:pStyle w:val="a9"/>
        <w:rPr>
          <w:rtl/>
          <w:lang w:val="en-US"/>
        </w:rPr>
      </w:pPr>
      <w:r>
        <w:rPr>
          <w:rFonts w:hint="cs"/>
          <w:rtl/>
          <w:lang w:val="en-US"/>
        </w:rPr>
        <w:t xml:space="preserve">يقدم إطار العمل </w:t>
      </w:r>
      <w:r w:rsidR="00A96585">
        <w:rPr>
          <w:lang w:val="en-US"/>
        </w:rPr>
        <w:t>NextJS</w:t>
      </w:r>
      <w:r w:rsidR="00A96585">
        <w:rPr>
          <w:rFonts w:hint="cs"/>
          <w:rtl/>
          <w:lang w:val="en-US"/>
        </w:rPr>
        <w:t xml:space="preserve"> </w:t>
      </w:r>
      <w:r>
        <w:rPr>
          <w:rFonts w:hint="cs"/>
          <w:rtl/>
          <w:lang w:val="en-US"/>
        </w:rPr>
        <w:t xml:space="preserve">مجموعة من </w:t>
      </w:r>
      <w:r w:rsidR="00670A9C">
        <w:rPr>
          <w:rFonts w:hint="cs"/>
          <w:rtl/>
          <w:lang w:val="en-US"/>
        </w:rPr>
        <w:t>المزايا أهمها:</w:t>
      </w:r>
    </w:p>
    <w:p w14:paraId="37560F18" w14:textId="5497F32D" w:rsidR="00B16BC6" w:rsidRDefault="00B16BC6">
      <w:pPr>
        <w:pStyle w:val="a9"/>
        <w:numPr>
          <w:ilvl w:val="0"/>
          <w:numId w:val="14"/>
        </w:numPr>
        <w:rPr>
          <w:lang w:val="en-US"/>
        </w:rPr>
      </w:pPr>
      <w:r w:rsidRPr="00B16BC6">
        <w:rPr>
          <w:rtl/>
          <w:lang w:val="en-US"/>
        </w:rPr>
        <w:t>التوجيه</w:t>
      </w:r>
      <w:r w:rsidR="00106314">
        <w:rPr>
          <w:rFonts w:hint="cs"/>
          <w:rtl/>
          <w:lang w:val="en-US"/>
        </w:rPr>
        <w:t xml:space="preserve"> </w:t>
      </w:r>
      <w:r w:rsidR="00106314">
        <w:rPr>
          <w:lang w:val="en-US"/>
        </w:rPr>
        <w:t>(Routing)</w:t>
      </w:r>
      <w:r w:rsidRPr="00B16BC6">
        <w:rPr>
          <w:rtl/>
          <w:lang w:val="en-US"/>
        </w:rPr>
        <w:t>: يوفر موجهًا قائمًا على نظام الملفات مع دعم للتخطيطات</w:t>
      </w:r>
      <w:r w:rsidR="00AD1B63">
        <w:rPr>
          <w:lang w:val="en-US"/>
        </w:rPr>
        <w:t xml:space="preserve">(Layouts) </w:t>
      </w:r>
      <w:r w:rsidRPr="00B16BC6">
        <w:rPr>
          <w:rtl/>
          <w:lang w:val="en-US"/>
        </w:rPr>
        <w:t xml:space="preserve"> و</w:t>
      </w:r>
      <w:r w:rsidR="00BB198B">
        <w:rPr>
          <w:rFonts w:hint="cs"/>
          <w:rtl/>
          <w:lang w:val="en-US"/>
        </w:rPr>
        <w:t xml:space="preserve">صفحات </w:t>
      </w:r>
      <w:r w:rsidRPr="00B16BC6">
        <w:rPr>
          <w:rtl/>
          <w:lang w:val="en-US"/>
        </w:rPr>
        <w:t>معالجة الأخطاء</w:t>
      </w:r>
      <w:r w:rsidR="0002315C">
        <w:rPr>
          <w:rFonts w:hint="cs"/>
          <w:rtl/>
          <w:lang w:val="en-US"/>
        </w:rPr>
        <w:t xml:space="preserve"> والتحميل.</w:t>
      </w:r>
    </w:p>
    <w:p w14:paraId="7B8DE9AD" w14:textId="13A8F609" w:rsidR="00B16BC6" w:rsidRDefault="008B45BF">
      <w:pPr>
        <w:pStyle w:val="a9"/>
        <w:numPr>
          <w:ilvl w:val="0"/>
          <w:numId w:val="14"/>
        </w:numPr>
        <w:rPr>
          <w:lang w:val="en-US"/>
        </w:rPr>
      </w:pPr>
      <w:r w:rsidRPr="00021B1C">
        <w:rPr>
          <w:rtl/>
          <w:lang w:val="en-US"/>
        </w:rPr>
        <w:t>العرض</w:t>
      </w:r>
      <w:r w:rsidR="00646BBC">
        <w:rPr>
          <w:rFonts w:hint="cs"/>
          <w:rtl/>
          <w:lang w:val="en-US"/>
        </w:rPr>
        <w:t xml:space="preserve"> </w:t>
      </w:r>
      <w:r w:rsidR="004021BC" w:rsidRPr="00021B1C">
        <w:rPr>
          <w:lang w:val="en-US"/>
        </w:rPr>
        <w:t>(Rendering)</w:t>
      </w:r>
      <w:r w:rsidRPr="00021B1C">
        <w:rPr>
          <w:rFonts w:hint="cs"/>
          <w:rtl/>
          <w:lang w:val="en-US"/>
        </w:rPr>
        <w:t>:</w:t>
      </w:r>
      <w:r w:rsidR="00021B1C">
        <w:rPr>
          <w:lang w:val="en-US"/>
        </w:rPr>
        <w:t xml:space="preserve"> </w:t>
      </w:r>
      <w:r w:rsidR="00B16BC6" w:rsidRPr="00021B1C">
        <w:rPr>
          <w:rtl/>
          <w:lang w:val="en-US"/>
        </w:rPr>
        <w:t>يدعم العرض من جانب العميل</w:t>
      </w:r>
      <w:r w:rsidR="00331FFC">
        <w:rPr>
          <w:rFonts w:hint="cs"/>
          <w:rtl/>
          <w:lang w:val="en-US"/>
        </w:rPr>
        <w:t xml:space="preserve"> </w:t>
      </w:r>
      <w:r w:rsidR="00331FFC">
        <w:rPr>
          <w:lang w:val="en-US"/>
        </w:rPr>
        <w:t>(client-side)</w:t>
      </w:r>
      <w:r w:rsidR="00B16BC6" w:rsidRPr="00021B1C">
        <w:rPr>
          <w:rtl/>
          <w:lang w:val="en-US"/>
        </w:rPr>
        <w:t xml:space="preserve"> ومن جانب الخادم</w:t>
      </w:r>
      <w:r w:rsidR="00844409">
        <w:rPr>
          <w:lang w:val="en-US"/>
        </w:rPr>
        <w:t xml:space="preserve">(server-side) </w:t>
      </w:r>
      <w:r w:rsidR="00B16BC6" w:rsidRPr="00021B1C">
        <w:rPr>
          <w:rtl/>
          <w:lang w:val="en-US"/>
        </w:rPr>
        <w:t>، مع تحسينات للمحتوى الثابت والديناميكي</w:t>
      </w:r>
      <w:r w:rsidR="00F97C86">
        <w:rPr>
          <w:rFonts w:hint="cs"/>
          <w:rtl/>
          <w:lang w:val="en-US"/>
        </w:rPr>
        <w:t xml:space="preserve">، </w:t>
      </w:r>
      <w:r w:rsidR="002260BA">
        <w:rPr>
          <w:rFonts w:hint="cs"/>
          <w:rtl/>
          <w:lang w:val="en-US"/>
        </w:rPr>
        <w:t>بعكس</w:t>
      </w:r>
      <w:r w:rsidR="00F97C86">
        <w:rPr>
          <w:rFonts w:hint="cs"/>
          <w:rtl/>
          <w:lang w:val="en-US"/>
        </w:rPr>
        <w:t xml:space="preserve"> </w:t>
      </w:r>
      <w:r w:rsidR="00F97C86">
        <w:rPr>
          <w:lang w:val="en-US"/>
        </w:rPr>
        <w:t>React</w:t>
      </w:r>
      <w:r w:rsidR="00F97C86">
        <w:rPr>
          <w:rFonts w:hint="cs"/>
          <w:rtl/>
          <w:lang w:val="en-US"/>
        </w:rPr>
        <w:t xml:space="preserve"> </w:t>
      </w:r>
      <w:r w:rsidR="009E0A0F">
        <w:rPr>
          <w:rFonts w:hint="cs"/>
          <w:rtl/>
          <w:lang w:val="en-US"/>
        </w:rPr>
        <w:t xml:space="preserve">التي </w:t>
      </w:r>
      <w:r w:rsidR="00F97C86">
        <w:rPr>
          <w:rFonts w:hint="cs"/>
          <w:rtl/>
          <w:lang w:val="en-US"/>
        </w:rPr>
        <w:t xml:space="preserve">لا تدعم إلا </w:t>
      </w:r>
      <w:r w:rsidR="00630AD1">
        <w:rPr>
          <w:rFonts w:hint="cs"/>
          <w:rtl/>
          <w:lang w:val="en-US"/>
        </w:rPr>
        <w:t>طريقة ا</w:t>
      </w:r>
      <w:r w:rsidR="00F97C86">
        <w:rPr>
          <w:rFonts w:hint="cs"/>
          <w:rtl/>
          <w:lang w:val="en-US"/>
        </w:rPr>
        <w:t xml:space="preserve">لعرض من جانب </w:t>
      </w:r>
      <w:r w:rsidR="00630AD1">
        <w:rPr>
          <w:rFonts w:hint="cs"/>
          <w:rtl/>
          <w:lang w:val="en-US"/>
        </w:rPr>
        <w:t>العميل</w:t>
      </w:r>
      <w:r w:rsidR="00C50299">
        <w:rPr>
          <w:rFonts w:hint="cs"/>
          <w:rtl/>
          <w:lang w:val="en-US"/>
        </w:rPr>
        <w:t>.</w:t>
      </w:r>
    </w:p>
    <w:p w14:paraId="62E1CA5B" w14:textId="52EB131E" w:rsidR="004A108F" w:rsidRPr="005171BD" w:rsidRDefault="005171BD">
      <w:pPr>
        <w:pStyle w:val="a9"/>
        <w:numPr>
          <w:ilvl w:val="0"/>
          <w:numId w:val="14"/>
        </w:numPr>
        <w:rPr>
          <w:lang w:val="en-US"/>
        </w:rPr>
      </w:pPr>
      <w:r w:rsidRPr="005171BD">
        <w:rPr>
          <w:rtl/>
          <w:lang w:val="en-US"/>
        </w:rPr>
        <w:t>التحسينات</w:t>
      </w:r>
      <w:r w:rsidR="002824F0">
        <w:rPr>
          <w:rFonts w:hint="cs"/>
          <w:rtl/>
          <w:lang w:val="en-US"/>
        </w:rPr>
        <w:t xml:space="preserve"> </w:t>
      </w:r>
      <w:r w:rsidR="002824F0">
        <w:rPr>
          <w:lang w:val="en-US"/>
        </w:rPr>
        <w:t>(</w:t>
      </w:r>
      <w:r w:rsidR="003C5C5C">
        <w:rPr>
          <w:lang w:val="en-US"/>
        </w:rPr>
        <w:t>Optimization</w:t>
      </w:r>
      <w:r w:rsidR="003F3D6A">
        <w:rPr>
          <w:lang w:val="en-US"/>
        </w:rPr>
        <w:t>s</w:t>
      </w:r>
      <w:r w:rsidR="002824F0">
        <w:rPr>
          <w:lang w:val="en-US"/>
        </w:rPr>
        <w:t>)</w:t>
      </w:r>
      <w:r w:rsidRPr="005171BD">
        <w:rPr>
          <w:rtl/>
          <w:lang w:val="en-US"/>
        </w:rPr>
        <w:t xml:space="preserve">: توفر أدوات لتعزيز </w:t>
      </w:r>
      <w:r w:rsidR="003D0B4E">
        <w:rPr>
          <w:rFonts w:hint="cs"/>
          <w:rtl/>
          <w:lang w:val="en-US"/>
        </w:rPr>
        <w:t>ال</w:t>
      </w:r>
      <w:r w:rsidRPr="005171BD">
        <w:rPr>
          <w:rtl/>
          <w:lang w:val="en-US"/>
        </w:rPr>
        <w:t xml:space="preserve">أداء </w:t>
      </w:r>
      <w:r w:rsidR="003D0B4E">
        <w:rPr>
          <w:rFonts w:hint="cs"/>
          <w:rtl/>
          <w:lang w:val="en-US"/>
        </w:rPr>
        <w:t xml:space="preserve">عند التعامل </w:t>
      </w:r>
      <w:r w:rsidR="009409DE">
        <w:rPr>
          <w:rFonts w:hint="cs"/>
          <w:rtl/>
          <w:lang w:val="en-US"/>
        </w:rPr>
        <w:t xml:space="preserve">مع </w:t>
      </w:r>
      <w:r w:rsidRPr="005171BD">
        <w:rPr>
          <w:rtl/>
          <w:lang w:val="en-US"/>
        </w:rPr>
        <w:t>الصور والخطوط والبرامج النصية، مما يؤدي إلى تجربة مستخدم أفضل.</w:t>
      </w:r>
    </w:p>
    <w:p w14:paraId="71320619" w14:textId="77777777" w:rsidR="004A108F" w:rsidRDefault="004A108F" w:rsidP="006F2ABC">
      <w:pPr>
        <w:pStyle w:val="a9"/>
        <w:rPr>
          <w:lang w:val="en-US"/>
        </w:rPr>
      </w:pPr>
    </w:p>
    <w:p w14:paraId="3FBF5933" w14:textId="380267DC" w:rsidR="005D72DF" w:rsidRDefault="00000000" w:rsidP="005D72DF">
      <w:pPr>
        <w:pStyle w:val="a9"/>
        <w:rPr>
          <w:lang w:val="en-US"/>
        </w:rPr>
      </w:pPr>
      <w:hyperlink r:id="rId33" w:history="1">
        <w:r w:rsidR="005D72DF" w:rsidRPr="005D72DF">
          <w:rPr>
            <w:rStyle w:val="Hyperlink"/>
            <w:lang w:val="en-US"/>
          </w:rPr>
          <w:t>Docs | Next.js (nextjs.org)</w:t>
        </w:r>
      </w:hyperlink>
    </w:p>
    <w:p w14:paraId="343EE6A6" w14:textId="77777777" w:rsidR="004A108F" w:rsidRDefault="004A108F" w:rsidP="006F2ABC">
      <w:pPr>
        <w:pStyle w:val="a9"/>
        <w:rPr>
          <w:rtl/>
          <w:lang w:val="en-US"/>
        </w:rPr>
      </w:pPr>
    </w:p>
    <w:p w14:paraId="1E68BE13" w14:textId="77777777" w:rsidR="004A108F" w:rsidRDefault="004A108F" w:rsidP="006F2ABC">
      <w:pPr>
        <w:pStyle w:val="a9"/>
        <w:rPr>
          <w:lang w:val="en-US"/>
        </w:rPr>
      </w:pPr>
    </w:p>
    <w:p w14:paraId="5C85C376" w14:textId="6C48BDD2" w:rsidR="00D93935" w:rsidRPr="00086812" w:rsidRDefault="00D93935" w:rsidP="00D93935">
      <w:pPr>
        <w:pStyle w:val="1"/>
        <w:rPr>
          <w:lang w:val="en-US"/>
        </w:rPr>
      </w:pPr>
      <w:r>
        <w:t>-3.2</w:t>
      </w:r>
      <w:r>
        <w:rPr>
          <w:rFonts w:hint="cs"/>
          <w:rtl/>
        </w:rPr>
        <w:t xml:space="preserve"> </w:t>
      </w:r>
      <w:r>
        <w:rPr>
          <w:lang w:val="en-US"/>
        </w:rPr>
        <w:t>MongoDB</w:t>
      </w:r>
    </w:p>
    <w:p w14:paraId="5B6EE8E8" w14:textId="6DECBDA3" w:rsidR="00D93935" w:rsidRPr="00D93935" w:rsidRDefault="00D93935" w:rsidP="00D93935">
      <w:pPr>
        <w:pStyle w:val="a9"/>
        <w:rPr>
          <w:rtl/>
          <w:lang w:val="en-US"/>
        </w:rPr>
      </w:pPr>
      <w:r w:rsidRPr="00D93935">
        <w:rPr>
          <w:lang w:val="en-US"/>
        </w:rPr>
        <w:t>MongoDB</w:t>
      </w:r>
      <w:r w:rsidRPr="00D93935">
        <w:rPr>
          <w:rtl/>
          <w:lang w:val="en-US"/>
        </w:rPr>
        <w:t xml:space="preserve"> هو برنامج قاعدة بيانات </w:t>
      </w:r>
      <w:r w:rsidRPr="00D93935">
        <w:rPr>
          <w:lang w:val="en-US"/>
        </w:rPr>
        <w:t>NoSQL</w:t>
      </w:r>
      <w:r w:rsidRPr="00D93935">
        <w:rPr>
          <w:rtl/>
          <w:lang w:val="en-US"/>
        </w:rPr>
        <w:t xml:space="preserve"> مفتوح المصدر شائع</w:t>
      </w:r>
      <w:r>
        <w:rPr>
          <w:rFonts w:hint="cs"/>
          <w:rtl/>
          <w:lang w:val="en-US"/>
        </w:rPr>
        <w:t xml:space="preserve"> الاستخدام</w:t>
      </w:r>
      <w:r w:rsidRPr="00D93935">
        <w:rPr>
          <w:rtl/>
          <w:lang w:val="en-US"/>
        </w:rPr>
        <w:t>. يندرج ضمن فئة قواعد البيانات الموجهة للمستندات</w:t>
      </w:r>
      <w:r w:rsidR="00337565">
        <w:rPr>
          <w:rFonts w:hint="cs"/>
          <w:rtl/>
          <w:lang w:val="en-US"/>
        </w:rPr>
        <w:t xml:space="preserve"> </w:t>
      </w:r>
      <w:r w:rsidR="00337565">
        <w:rPr>
          <w:lang w:val="en-US"/>
        </w:rPr>
        <w:t>(</w:t>
      </w:r>
      <w:r w:rsidR="00337565" w:rsidRPr="00337565">
        <w:rPr>
          <w:lang w:val="en-US"/>
        </w:rPr>
        <w:t>document-oriented databases</w:t>
      </w:r>
      <w:r w:rsidR="00337565">
        <w:rPr>
          <w:lang w:val="en-US"/>
        </w:rPr>
        <w:t>)</w:t>
      </w:r>
      <w:r w:rsidRPr="00D93935">
        <w:rPr>
          <w:rtl/>
          <w:lang w:val="en-US"/>
        </w:rPr>
        <w:t xml:space="preserve">، مما يعني أنه يخزن البيانات بتنسيق يشبه </w:t>
      </w:r>
      <w:r w:rsidRPr="00D93935">
        <w:rPr>
          <w:lang w:val="en-US"/>
        </w:rPr>
        <w:t>JSON</w:t>
      </w:r>
      <w:r w:rsidRPr="00D93935">
        <w:rPr>
          <w:rtl/>
          <w:lang w:val="en-US"/>
        </w:rPr>
        <w:t xml:space="preserve"> يُعرف باسم </w:t>
      </w:r>
      <w:r w:rsidRPr="00D93935">
        <w:rPr>
          <w:lang w:val="en-US"/>
        </w:rPr>
        <w:t>BSON</w:t>
      </w:r>
      <w:r w:rsidRPr="00D93935">
        <w:rPr>
          <w:rtl/>
          <w:lang w:val="en-US"/>
        </w:rPr>
        <w:t xml:space="preserve"> </w:t>
      </w:r>
      <w:r w:rsidRPr="00D93935">
        <w:rPr>
          <w:rtl/>
          <w:lang w:val="en-US"/>
        </w:rPr>
        <w:lastRenderedPageBreak/>
        <w:t>(</w:t>
      </w:r>
      <w:r w:rsidRPr="00D93935">
        <w:rPr>
          <w:lang w:val="en-US"/>
        </w:rPr>
        <w:t>JSON</w:t>
      </w:r>
      <w:r w:rsidRPr="00D93935">
        <w:rPr>
          <w:rtl/>
          <w:lang w:val="en-US"/>
        </w:rPr>
        <w:t xml:space="preserve"> الثنائي). تم تصميم </w:t>
      </w:r>
      <w:r w:rsidRPr="00D93935">
        <w:rPr>
          <w:lang w:val="en-US"/>
        </w:rPr>
        <w:t>MongoDB</w:t>
      </w:r>
      <w:r w:rsidRPr="00D93935">
        <w:rPr>
          <w:rtl/>
          <w:lang w:val="en-US"/>
        </w:rPr>
        <w:t xml:space="preserve"> ليكون مرنًا وقابلًا </w:t>
      </w:r>
      <w:r w:rsidR="0014266D">
        <w:rPr>
          <w:rFonts w:hint="cs"/>
          <w:rtl/>
          <w:lang w:val="en-US"/>
        </w:rPr>
        <w:t>للتوسع</w:t>
      </w:r>
      <w:r w:rsidRPr="00D93935">
        <w:rPr>
          <w:rtl/>
          <w:lang w:val="en-US"/>
        </w:rPr>
        <w:t xml:space="preserve"> وسهل التعامل معه لكل من المطورين والمسؤولين</w:t>
      </w:r>
      <w:r w:rsidR="00952487">
        <w:rPr>
          <w:rFonts w:hint="cs"/>
          <w:rtl/>
          <w:lang w:val="en-US"/>
        </w:rPr>
        <w:t xml:space="preserve"> </w:t>
      </w:r>
      <w:r w:rsidR="00952487">
        <w:rPr>
          <w:lang w:val="en-US"/>
        </w:rPr>
        <w:t>(</w:t>
      </w:r>
      <w:r w:rsidR="00952487" w:rsidRPr="00952487">
        <w:rPr>
          <w:lang w:val="en-US"/>
        </w:rPr>
        <w:t>administrators</w:t>
      </w:r>
      <w:r w:rsidR="00952487">
        <w:rPr>
          <w:lang w:val="en-US"/>
        </w:rPr>
        <w:t>)</w:t>
      </w:r>
      <w:r w:rsidRPr="00D93935">
        <w:rPr>
          <w:rtl/>
          <w:lang w:val="en-US"/>
        </w:rPr>
        <w:t>.</w:t>
      </w:r>
    </w:p>
    <w:p w14:paraId="4D2D6830" w14:textId="204524B3" w:rsidR="004A108F" w:rsidRDefault="00000000" w:rsidP="005C2380">
      <w:pPr>
        <w:pStyle w:val="a9"/>
        <w:rPr>
          <w:lang w:val="en-US"/>
        </w:rPr>
      </w:pPr>
      <w:hyperlink r:id="rId34" w:history="1">
        <w:r w:rsidR="005C2380" w:rsidRPr="005C2380">
          <w:rPr>
            <w:rStyle w:val="Hyperlink"/>
            <w:lang w:val="en-US"/>
          </w:rPr>
          <w:t>NoSQL Vs SQL Databases | MongoDB</w:t>
        </w:r>
      </w:hyperlink>
    </w:p>
    <w:p w14:paraId="22E00BEA" w14:textId="77777777" w:rsidR="004A108F" w:rsidRDefault="004A108F" w:rsidP="006F2ABC">
      <w:pPr>
        <w:pStyle w:val="a9"/>
        <w:rPr>
          <w:rtl/>
          <w:lang w:val="en-US"/>
        </w:rPr>
      </w:pPr>
    </w:p>
    <w:p w14:paraId="0BB40A4B" w14:textId="77777777" w:rsidR="00C30267" w:rsidRDefault="00C30267" w:rsidP="006F2ABC">
      <w:pPr>
        <w:pStyle w:val="a9"/>
        <w:rPr>
          <w:rtl/>
          <w:lang w:val="en-US"/>
        </w:rPr>
      </w:pPr>
    </w:p>
    <w:p w14:paraId="13BCA36C" w14:textId="77777777" w:rsidR="00C30267" w:rsidRDefault="00C30267" w:rsidP="006F2ABC">
      <w:pPr>
        <w:pStyle w:val="a9"/>
        <w:rPr>
          <w:rtl/>
          <w:lang w:val="en-US"/>
        </w:rPr>
      </w:pPr>
    </w:p>
    <w:p w14:paraId="2170EC97" w14:textId="77777777" w:rsidR="00C30267" w:rsidRDefault="00C30267" w:rsidP="006F2ABC">
      <w:pPr>
        <w:pStyle w:val="a9"/>
        <w:rPr>
          <w:lang w:val="en-US"/>
        </w:rPr>
      </w:pPr>
    </w:p>
    <w:p w14:paraId="24678094" w14:textId="0343EC89" w:rsidR="00255929" w:rsidRDefault="00255929" w:rsidP="00255929">
      <w:pPr>
        <w:pStyle w:val="1"/>
        <w:rPr>
          <w:rtl/>
          <w:lang w:val="en-US"/>
        </w:rPr>
      </w:pPr>
      <w:r>
        <w:t>-3.2</w:t>
      </w:r>
      <w:r>
        <w:rPr>
          <w:rFonts w:hint="cs"/>
          <w:rtl/>
        </w:rPr>
        <w:t xml:space="preserve"> </w:t>
      </w:r>
      <w:r w:rsidR="00F47124">
        <w:rPr>
          <w:lang w:val="en-US"/>
        </w:rPr>
        <w:t>Go</w:t>
      </w:r>
      <w:r w:rsidR="00DD5C38">
        <w:rPr>
          <w:lang w:val="en-US"/>
        </w:rPr>
        <w:t xml:space="preserve"> (Golang)</w:t>
      </w:r>
    </w:p>
    <w:p w14:paraId="12F7EDF2" w14:textId="409B9DDF" w:rsidR="004A108F" w:rsidRDefault="00F47124" w:rsidP="006F2ABC">
      <w:pPr>
        <w:pStyle w:val="a9"/>
        <w:rPr>
          <w:rtl/>
          <w:lang w:val="en-US"/>
        </w:rPr>
      </w:pPr>
      <w:r>
        <w:rPr>
          <w:rFonts w:hint="cs"/>
          <w:rtl/>
          <w:lang w:val="en-US"/>
        </w:rPr>
        <w:t xml:space="preserve">هي لغة برمجة </w:t>
      </w:r>
      <w:r w:rsidR="004D4867">
        <w:rPr>
          <w:rFonts w:hint="cs"/>
          <w:rtl/>
          <w:lang w:val="en-US"/>
        </w:rPr>
        <w:t xml:space="preserve">ذات أنماط ثابتة </w:t>
      </w:r>
      <w:r w:rsidR="004D4867">
        <w:rPr>
          <w:lang w:val="en-US"/>
        </w:rPr>
        <w:t>(</w:t>
      </w:r>
      <w:r w:rsidR="001A2B54" w:rsidRPr="001A2B54">
        <w:rPr>
          <w:lang w:val="en-US"/>
        </w:rPr>
        <w:t xml:space="preserve">statically </w:t>
      </w:r>
      <w:r w:rsidR="004D4867">
        <w:rPr>
          <w:lang w:val="en-US"/>
        </w:rPr>
        <w:t>typed)</w:t>
      </w:r>
      <w:r w:rsidR="004D4867">
        <w:rPr>
          <w:rFonts w:hint="cs"/>
          <w:rtl/>
          <w:lang w:val="en-US"/>
        </w:rPr>
        <w:t xml:space="preserve"> </w:t>
      </w:r>
      <w:r w:rsidR="0065346F">
        <w:rPr>
          <w:rFonts w:hint="cs"/>
          <w:rtl/>
          <w:lang w:val="en-US"/>
        </w:rPr>
        <w:t xml:space="preserve">ومترجمة </w:t>
      </w:r>
      <w:r w:rsidR="0065346F">
        <w:rPr>
          <w:lang w:val="en-US"/>
        </w:rPr>
        <w:t>(compiled)</w:t>
      </w:r>
      <w:r w:rsidR="0065346F">
        <w:rPr>
          <w:rFonts w:hint="cs"/>
          <w:rtl/>
          <w:lang w:val="en-US"/>
        </w:rPr>
        <w:t xml:space="preserve"> </w:t>
      </w:r>
      <w:r w:rsidR="00086090">
        <w:rPr>
          <w:rFonts w:hint="cs"/>
          <w:rtl/>
          <w:lang w:val="en-US"/>
        </w:rPr>
        <w:t>كما</w:t>
      </w:r>
      <w:r w:rsidR="00196FFD">
        <w:rPr>
          <w:rFonts w:hint="cs"/>
          <w:rtl/>
          <w:lang w:val="en-US"/>
        </w:rPr>
        <w:t xml:space="preserve"> أنها مفتوحة المصدر</w:t>
      </w:r>
      <w:r w:rsidR="00455A12">
        <w:rPr>
          <w:rFonts w:hint="cs"/>
          <w:rtl/>
          <w:lang w:val="en-US"/>
        </w:rPr>
        <w:t>،</w:t>
      </w:r>
      <w:r w:rsidR="00196FFD">
        <w:rPr>
          <w:rFonts w:hint="cs"/>
          <w:rtl/>
          <w:lang w:val="en-US"/>
        </w:rPr>
        <w:t xml:space="preserve"> تم </w:t>
      </w:r>
      <w:r w:rsidR="00C10B89">
        <w:rPr>
          <w:rFonts w:hint="cs"/>
          <w:rtl/>
          <w:lang w:val="en-US"/>
        </w:rPr>
        <w:t xml:space="preserve">بناؤها بواسطة شركة </w:t>
      </w:r>
      <w:r w:rsidR="00C10B89">
        <w:rPr>
          <w:lang w:val="en-US"/>
        </w:rPr>
        <w:t>Google</w:t>
      </w:r>
      <w:r w:rsidR="00F544D3">
        <w:rPr>
          <w:rFonts w:hint="cs"/>
          <w:rtl/>
          <w:lang w:val="en-US"/>
        </w:rPr>
        <w:t xml:space="preserve">. </w:t>
      </w:r>
      <w:r w:rsidR="00F74701">
        <w:rPr>
          <w:rFonts w:hint="cs"/>
          <w:rtl/>
          <w:lang w:val="en-US"/>
        </w:rPr>
        <w:t xml:space="preserve">تتميز </w:t>
      </w:r>
      <w:r w:rsidR="002E7F79">
        <w:rPr>
          <w:rFonts w:hint="cs"/>
          <w:rtl/>
          <w:lang w:val="en-US"/>
        </w:rPr>
        <w:t>بدعمها للتزامن</w:t>
      </w:r>
      <w:r w:rsidR="008B4F89">
        <w:rPr>
          <w:rFonts w:hint="cs"/>
          <w:rtl/>
          <w:lang w:val="en-US"/>
        </w:rPr>
        <w:t xml:space="preserve"> </w:t>
      </w:r>
      <w:r w:rsidR="008B4F89">
        <w:rPr>
          <w:lang w:val="en-US"/>
        </w:rPr>
        <w:t>(</w:t>
      </w:r>
      <w:r w:rsidR="003E5EEC" w:rsidRPr="003E5EEC">
        <w:rPr>
          <w:lang w:val="en-US"/>
        </w:rPr>
        <w:t>Concurrency</w:t>
      </w:r>
      <w:r w:rsidR="008B4F89">
        <w:rPr>
          <w:lang w:val="en-US"/>
        </w:rPr>
        <w:t>)</w:t>
      </w:r>
      <w:r w:rsidR="002E7F79">
        <w:rPr>
          <w:rFonts w:hint="cs"/>
          <w:rtl/>
          <w:lang w:val="en-US"/>
        </w:rPr>
        <w:t xml:space="preserve"> </w:t>
      </w:r>
      <w:r w:rsidR="006D6A8E">
        <w:rPr>
          <w:rFonts w:hint="cs"/>
          <w:rtl/>
          <w:lang w:val="en-US"/>
        </w:rPr>
        <w:t>والتشغيل التفرعي</w:t>
      </w:r>
      <w:r w:rsidR="001230E2">
        <w:rPr>
          <w:rFonts w:hint="cs"/>
          <w:rtl/>
          <w:lang w:val="en-US"/>
        </w:rPr>
        <w:t xml:space="preserve">، </w:t>
      </w:r>
      <w:r w:rsidR="006F565F">
        <w:rPr>
          <w:rFonts w:hint="cs"/>
          <w:rtl/>
          <w:lang w:val="en-US"/>
        </w:rPr>
        <w:t>حيث</w:t>
      </w:r>
      <w:r w:rsidR="007B36CB">
        <w:rPr>
          <w:rFonts w:hint="cs"/>
          <w:rtl/>
          <w:lang w:val="en-US"/>
        </w:rPr>
        <w:t xml:space="preserve"> يمكن استخدامها </w:t>
      </w:r>
      <w:r w:rsidR="00D3666F">
        <w:rPr>
          <w:rFonts w:hint="cs"/>
          <w:rtl/>
          <w:lang w:val="en-US"/>
        </w:rPr>
        <w:t xml:space="preserve">لبناء تطبيقات </w:t>
      </w:r>
      <w:r w:rsidR="00804C0F" w:rsidRPr="00804C0F">
        <w:rPr>
          <w:rtl/>
          <w:lang w:val="en-US"/>
        </w:rPr>
        <w:t xml:space="preserve">يمكنها التعامل مع أعداد كبيرة من المستخدمين </w:t>
      </w:r>
      <w:r w:rsidR="0051472D">
        <w:rPr>
          <w:rFonts w:hint="cs"/>
          <w:rtl/>
          <w:lang w:val="en-US"/>
        </w:rPr>
        <w:t xml:space="preserve">مع </w:t>
      </w:r>
      <w:r w:rsidR="00804C0F" w:rsidRPr="00804C0F">
        <w:rPr>
          <w:rtl/>
          <w:lang w:val="en-US"/>
        </w:rPr>
        <w:t>حركة مرور عالية</w:t>
      </w:r>
      <w:r w:rsidR="00112FAF">
        <w:rPr>
          <w:rFonts w:hint="cs"/>
          <w:rtl/>
          <w:lang w:val="en-US"/>
        </w:rPr>
        <w:t xml:space="preserve"> </w:t>
      </w:r>
      <w:r w:rsidR="00112FAF">
        <w:rPr>
          <w:lang w:val="en-US"/>
        </w:rPr>
        <w:t>(</w:t>
      </w:r>
      <w:r w:rsidR="00112FAF" w:rsidRPr="00112FAF">
        <w:rPr>
          <w:lang w:val="en-US"/>
        </w:rPr>
        <w:t>high traffic</w:t>
      </w:r>
      <w:r w:rsidR="00112FAF">
        <w:rPr>
          <w:lang w:val="en-US"/>
        </w:rPr>
        <w:t>)</w:t>
      </w:r>
      <w:r w:rsidR="00804C0F" w:rsidRPr="00804C0F">
        <w:rPr>
          <w:rtl/>
          <w:lang w:val="en-US"/>
        </w:rPr>
        <w:t>.</w:t>
      </w:r>
    </w:p>
    <w:p w14:paraId="2741307B" w14:textId="77777777" w:rsidR="00496F5A" w:rsidRPr="0065346F" w:rsidRDefault="00496F5A" w:rsidP="006F2ABC">
      <w:pPr>
        <w:pStyle w:val="a9"/>
        <w:rPr>
          <w:rtl/>
          <w:lang w:val="en-US"/>
        </w:rPr>
      </w:pPr>
    </w:p>
    <w:p w14:paraId="455934F8" w14:textId="51C043FB" w:rsidR="001E7C74" w:rsidRPr="00086812" w:rsidRDefault="001E7C74" w:rsidP="001E7C74">
      <w:pPr>
        <w:pStyle w:val="1"/>
        <w:rPr>
          <w:lang w:val="en-US"/>
        </w:rPr>
      </w:pPr>
      <w:r>
        <w:t>-3.2</w:t>
      </w:r>
      <w:r>
        <w:rPr>
          <w:rFonts w:hint="cs"/>
          <w:rtl/>
        </w:rPr>
        <w:t xml:space="preserve"> </w:t>
      </w:r>
      <w:r>
        <w:rPr>
          <w:lang w:val="en-US"/>
        </w:rPr>
        <w:t>ASP.NET Web API</w:t>
      </w:r>
    </w:p>
    <w:p w14:paraId="018525C3" w14:textId="725E8C69" w:rsidR="004A108F" w:rsidRPr="001E7C74" w:rsidRDefault="001E7C74" w:rsidP="006F2ABC">
      <w:pPr>
        <w:pStyle w:val="a9"/>
        <w:rPr>
          <w:lang w:val="en-US"/>
        </w:rPr>
      </w:pPr>
      <w:r w:rsidRPr="001E7C74">
        <w:rPr>
          <w:rtl/>
          <w:lang w:val="en-US"/>
        </w:rPr>
        <w:t xml:space="preserve">هو إطار عمل طورته شركة </w:t>
      </w:r>
      <w:r w:rsidRPr="001E7C74">
        <w:rPr>
          <w:lang w:val="en-US"/>
        </w:rPr>
        <w:t>Microsoft</w:t>
      </w:r>
      <w:r w:rsidRPr="001E7C74">
        <w:rPr>
          <w:rtl/>
          <w:lang w:val="en-US"/>
        </w:rPr>
        <w:t xml:space="preserve"> يتيح إنشاء خدمات تعتمد على </w:t>
      </w:r>
      <w:r w:rsidRPr="001E7C74">
        <w:rPr>
          <w:lang w:val="en-US"/>
        </w:rPr>
        <w:t>HTTP</w:t>
      </w:r>
      <w:r w:rsidRPr="001E7C74">
        <w:rPr>
          <w:rtl/>
          <w:lang w:val="en-US"/>
        </w:rPr>
        <w:t xml:space="preserve">. يمكن استخدام هذه الخدمات بواسطة مجموعة متنوعة من العملاء، بما في ذلك متصفحات الويب وتطبيقات الأجهزة المحمولة وخدمات الويب الأخرى. إنه جزء من إطار عمل </w:t>
      </w:r>
      <w:r w:rsidRPr="001E7C74">
        <w:rPr>
          <w:lang w:val="en-US"/>
        </w:rPr>
        <w:t>ASP.NET</w:t>
      </w:r>
      <w:r w:rsidRPr="001E7C74">
        <w:rPr>
          <w:rtl/>
          <w:lang w:val="en-US"/>
        </w:rPr>
        <w:t xml:space="preserve"> الأكبر وهو مصمم خصيصًا لإنشاء واجهات برمجة تطبيقات </w:t>
      </w:r>
      <w:r w:rsidRPr="001E7C74">
        <w:rPr>
          <w:lang w:val="en-US"/>
        </w:rPr>
        <w:t>RESTful</w:t>
      </w:r>
      <w:r w:rsidRPr="001E7C74">
        <w:rPr>
          <w:rtl/>
          <w:lang w:val="en-US"/>
        </w:rPr>
        <w:t>.</w:t>
      </w:r>
    </w:p>
    <w:p w14:paraId="4DB4E163" w14:textId="77777777" w:rsidR="004A108F" w:rsidRDefault="004A108F" w:rsidP="006F2ABC">
      <w:pPr>
        <w:pStyle w:val="a9"/>
        <w:rPr>
          <w:rtl/>
          <w:lang w:val="en-US"/>
        </w:rPr>
      </w:pPr>
    </w:p>
    <w:p w14:paraId="52E855B5" w14:textId="1F052724" w:rsidR="0001324D" w:rsidRPr="0001324D" w:rsidRDefault="00284E2F" w:rsidP="007C08D2">
      <w:pPr>
        <w:pStyle w:val="1"/>
        <w:rPr>
          <w:lang w:val="en-US"/>
        </w:rPr>
      </w:pPr>
      <w:r>
        <w:t>-3.2</w:t>
      </w:r>
      <w:r>
        <w:rPr>
          <w:rFonts w:hint="cs"/>
          <w:rtl/>
        </w:rPr>
        <w:t xml:space="preserve"> </w:t>
      </w:r>
      <w:r w:rsidR="00B07479" w:rsidRPr="0001324D">
        <w:rPr>
          <w:lang w:val="en-US"/>
        </w:rPr>
        <w:t>Json Web Token (JWT)</w:t>
      </w:r>
      <w:bookmarkStart w:id="16" w:name="_Toc144363136"/>
      <w:r w:rsidR="0001324D" w:rsidRPr="0001324D">
        <w:rPr>
          <w:rtl/>
        </w:rPr>
        <w:t xml:space="preserve"> </w:t>
      </w:r>
      <w:bookmarkEnd w:id="16"/>
    </w:p>
    <w:p w14:paraId="362CDB58" w14:textId="77777777" w:rsidR="0001324D" w:rsidRPr="0001324D" w:rsidRDefault="0001324D" w:rsidP="0001324D">
      <w:pPr>
        <w:pStyle w:val="a9"/>
        <w:rPr>
          <w:lang w:val="en-US"/>
        </w:rPr>
      </w:pPr>
      <w:r w:rsidRPr="0001324D">
        <w:rPr>
          <w:rtl/>
        </w:rPr>
        <w:t xml:space="preserve">الرمز </w:t>
      </w:r>
      <w:r w:rsidRPr="0001324D">
        <w:rPr>
          <w:lang w:val="en-US"/>
        </w:rPr>
        <w:t>(JWT)</w:t>
      </w:r>
      <w:r w:rsidRPr="0001324D">
        <w:rPr>
          <w:rtl/>
        </w:rPr>
        <w:t xml:space="preserve"> هو غرض </w:t>
      </w:r>
      <w:r w:rsidRPr="0001324D">
        <w:rPr>
          <w:lang w:val="en-US"/>
        </w:rPr>
        <w:t>JSON</w:t>
      </w:r>
      <w:r w:rsidRPr="0001324D">
        <w:rPr>
          <w:rtl/>
        </w:rPr>
        <w:t xml:space="preserve"> يُستخدم لنقل المعلومات بين طرفين بشكل آمن عبر الويب،</w:t>
      </w:r>
      <w:r w:rsidRPr="0001324D">
        <w:rPr>
          <w:rFonts w:hint="cs"/>
          <w:lang w:val="en-US"/>
        </w:rPr>
        <w:t xml:space="preserve"> </w:t>
      </w:r>
      <w:r w:rsidRPr="0001324D">
        <w:rPr>
          <w:rtl/>
        </w:rPr>
        <w:t xml:space="preserve">يتم استخدام </w:t>
      </w:r>
      <w:r w:rsidRPr="0001324D">
        <w:rPr>
          <w:lang w:val="en-US"/>
        </w:rPr>
        <w:t>JWT</w:t>
      </w:r>
      <w:r w:rsidRPr="0001324D">
        <w:rPr>
          <w:rtl/>
        </w:rPr>
        <w:t xml:space="preserve"> على نطاق واسع في التطبيقات الحديثة كآلية مصادقة عديمة الحالة. بعكس </w:t>
      </w:r>
      <w:r w:rsidRPr="0001324D">
        <w:rPr>
          <w:lang w:val="en-US"/>
        </w:rPr>
        <w:t>cookies</w:t>
      </w:r>
      <w:r w:rsidRPr="0001324D">
        <w:rPr>
          <w:rtl/>
        </w:rPr>
        <w:t xml:space="preserve"> رموز </w:t>
      </w:r>
      <w:r w:rsidRPr="0001324D">
        <w:rPr>
          <w:lang w:val="en-US"/>
        </w:rPr>
        <w:t>JWT</w:t>
      </w:r>
      <w:r w:rsidRPr="0001324D">
        <w:rPr>
          <w:rtl/>
        </w:rPr>
        <w:t xml:space="preserve"> </w:t>
      </w:r>
      <w:r w:rsidRPr="0001324D">
        <w:rPr>
          <w:lang w:val="en-US"/>
        </w:rPr>
        <w:t xml:space="preserve"> </w:t>
      </w:r>
      <w:r w:rsidRPr="0001324D">
        <w:rPr>
          <w:rtl/>
        </w:rPr>
        <w:t xml:space="preserve">يمكن استخدامها للمصادقة في تطبيقات الويب، تطبيقات الجوال وتطبيقات سطح المكتب </w:t>
      </w:r>
      <w:r w:rsidRPr="0001324D">
        <w:rPr>
          <w:lang w:val="en-US"/>
        </w:rPr>
        <w:t>(Desktop application)</w:t>
      </w:r>
      <w:r w:rsidRPr="0001324D">
        <w:rPr>
          <w:rtl/>
        </w:rPr>
        <w:t>.</w:t>
      </w:r>
    </w:p>
    <w:p w14:paraId="71E78998" w14:textId="05305D80" w:rsidR="0001324D" w:rsidRPr="0001324D" w:rsidRDefault="0001324D" w:rsidP="0001324D">
      <w:pPr>
        <w:pStyle w:val="a9"/>
        <w:rPr>
          <w:rtl/>
        </w:rPr>
      </w:pPr>
    </w:p>
    <w:p w14:paraId="4A7BE58B" w14:textId="711699CF" w:rsidR="00C237D9" w:rsidRPr="00C237D9" w:rsidRDefault="006347C5" w:rsidP="00C237D9">
      <w:pPr>
        <w:pStyle w:val="1"/>
        <w:rPr>
          <w:rtl/>
          <w:lang w:val="en-US"/>
        </w:rPr>
      </w:pPr>
      <w:r>
        <w:lastRenderedPageBreak/>
        <w:t>-3.2</w:t>
      </w:r>
      <w:r>
        <w:rPr>
          <w:rFonts w:hint="cs"/>
          <w:rtl/>
        </w:rPr>
        <w:t xml:space="preserve"> </w:t>
      </w:r>
      <w:r>
        <w:rPr>
          <w:lang w:val="en-US"/>
        </w:rPr>
        <w:t>ReactFlow</w:t>
      </w:r>
    </w:p>
    <w:p w14:paraId="7EDF8F47" w14:textId="739FFE15" w:rsidR="004A108F" w:rsidRDefault="00C237D9" w:rsidP="00C237D9">
      <w:pPr>
        <w:pStyle w:val="a9"/>
        <w:rPr>
          <w:lang w:val="en-US"/>
        </w:rPr>
      </w:pPr>
      <w:r w:rsidRPr="00C237D9">
        <w:rPr>
          <w:lang w:val="en-US"/>
        </w:rPr>
        <w:t>React Flow</w:t>
      </w:r>
      <w:r w:rsidRPr="00C237D9">
        <w:rPr>
          <w:rtl/>
          <w:lang w:val="en-US"/>
        </w:rPr>
        <w:t xml:space="preserve"> هي مكتبة لبناء تطبيقات تعتمد على </w:t>
      </w:r>
      <w:r w:rsidR="0087714B">
        <w:rPr>
          <w:rFonts w:hint="cs"/>
          <w:rtl/>
          <w:lang w:val="en-US"/>
        </w:rPr>
        <w:t xml:space="preserve">القعد </w:t>
      </w:r>
      <w:r w:rsidR="0087714B">
        <w:rPr>
          <w:lang w:val="en-US"/>
        </w:rPr>
        <w:t>(Nodes)</w:t>
      </w:r>
      <w:r w:rsidR="0087714B">
        <w:rPr>
          <w:rFonts w:hint="cs"/>
          <w:rtl/>
          <w:lang w:val="en-US"/>
        </w:rPr>
        <w:t xml:space="preserve"> </w:t>
      </w:r>
      <w:r w:rsidR="009D0DDE">
        <w:rPr>
          <w:rFonts w:hint="cs"/>
          <w:rtl/>
          <w:lang w:val="en-US"/>
        </w:rPr>
        <w:t xml:space="preserve">باستخدام المكتبة </w:t>
      </w:r>
      <w:r w:rsidR="009D0DDE">
        <w:rPr>
          <w:lang w:val="en-US"/>
        </w:rPr>
        <w:t>React</w:t>
      </w:r>
      <w:r w:rsidRPr="00C237D9">
        <w:rPr>
          <w:rtl/>
          <w:lang w:val="en-US"/>
        </w:rPr>
        <w:t xml:space="preserve">. ويمكن أن تكون هذه التطبيقات مخططات بسيطة </w:t>
      </w:r>
      <w:r w:rsidR="00C07394">
        <w:rPr>
          <w:rFonts w:hint="cs"/>
          <w:rtl/>
          <w:lang w:val="en-US"/>
        </w:rPr>
        <w:t xml:space="preserve">أو </w:t>
      </w:r>
      <w:r w:rsidRPr="00C237D9">
        <w:rPr>
          <w:rtl/>
          <w:lang w:val="en-US"/>
        </w:rPr>
        <w:t xml:space="preserve">تصورات </w:t>
      </w:r>
      <w:r w:rsidR="00CF19FA">
        <w:rPr>
          <w:rFonts w:hint="cs"/>
          <w:rtl/>
          <w:lang w:val="en-US"/>
        </w:rPr>
        <w:t>لل</w:t>
      </w:r>
      <w:r w:rsidRPr="00C237D9">
        <w:rPr>
          <w:rtl/>
          <w:lang w:val="en-US"/>
        </w:rPr>
        <w:t xml:space="preserve">بيانات </w:t>
      </w:r>
      <w:r w:rsidR="007D5E02">
        <w:rPr>
          <w:lang w:val="en-US"/>
        </w:rPr>
        <w:t>(data visualization)</w:t>
      </w:r>
      <w:r w:rsidR="007D5E02">
        <w:rPr>
          <w:rFonts w:hint="cs"/>
          <w:rtl/>
          <w:lang w:val="en-US"/>
        </w:rPr>
        <w:t xml:space="preserve"> </w:t>
      </w:r>
      <w:r w:rsidR="00BE2773">
        <w:rPr>
          <w:rFonts w:hint="cs"/>
          <w:rtl/>
          <w:lang w:val="en-US"/>
        </w:rPr>
        <w:t>أ</w:t>
      </w:r>
      <w:r w:rsidR="007F4FC7">
        <w:rPr>
          <w:rFonts w:hint="cs"/>
          <w:rtl/>
          <w:lang w:val="en-US"/>
        </w:rPr>
        <w:t>و</w:t>
      </w:r>
      <w:r w:rsidR="00BE2773">
        <w:rPr>
          <w:rFonts w:hint="cs"/>
          <w:rtl/>
          <w:lang w:val="en-US"/>
        </w:rPr>
        <w:t xml:space="preserve"> </w:t>
      </w:r>
      <w:r w:rsidR="007F4FC7">
        <w:rPr>
          <w:rFonts w:hint="cs"/>
          <w:rtl/>
          <w:lang w:val="en-US"/>
        </w:rPr>
        <w:t>حتى</w:t>
      </w:r>
      <w:r w:rsidRPr="00C237D9">
        <w:rPr>
          <w:rtl/>
          <w:lang w:val="en-US"/>
        </w:rPr>
        <w:t xml:space="preserve"> </w:t>
      </w:r>
      <w:r w:rsidR="006D694B">
        <w:rPr>
          <w:rFonts w:hint="cs"/>
          <w:rtl/>
          <w:lang w:val="en-US"/>
        </w:rPr>
        <w:t>محررات</w:t>
      </w:r>
      <w:r w:rsidRPr="00C237D9">
        <w:rPr>
          <w:rtl/>
          <w:lang w:val="en-US"/>
        </w:rPr>
        <w:t xml:space="preserve"> </w:t>
      </w:r>
      <w:r w:rsidR="006D694B">
        <w:rPr>
          <w:rFonts w:hint="cs"/>
          <w:rtl/>
          <w:lang w:val="en-US"/>
        </w:rPr>
        <w:t xml:space="preserve">مرئية </w:t>
      </w:r>
      <w:r w:rsidRPr="00C237D9">
        <w:rPr>
          <w:rtl/>
          <w:lang w:val="en-US"/>
        </w:rPr>
        <w:t>معقدة</w:t>
      </w:r>
      <w:r w:rsidR="006F0037">
        <w:rPr>
          <w:rFonts w:hint="cs"/>
          <w:rtl/>
          <w:lang w:val="en-US"/>
        </w:rPr>
        <w:t>.</w:t>
      </w:r>
      <w:r w:rsidRPr="00C237D9">
        <w:rPr>
          <w:rtl/>
          <w:lang w:val="en-US"/>
        </w:rPr>
        <w:t xml:space="preserve"> </w:t>
      </w:r>
      <w:r w:rsidR="00F138D0">
        <w:rPr>
          <w:rFonts w:hint="cs"/>
          <w:rtl/>
          <w:lang w:val="en-US"/>
        </w:rPr>
        <w:t xml:space="preserve">تقدم المكتبة مجموعة جيدة من المكونات التي تسرع عملية </w:t>
      </w:r>
      <w:r w:rsidR="007E4C78">
        <w:rPr>
          <w:rFonts w:hint="cs"/>
          <w:rtl/>
          <w:lang w:val="en-US"/>
        </w:rPr>
        <w:t>ال</w:t>
      </w:r>
      <w:r w:rsidR="00F138D0">
        <w:rPr>
          <w:rFonts w:hint="cs"/>
          <w:rtl/>
          <w:lang w:val="en-US"/>
        </w:rPr>
        <w:t>تطوير</w:t>
      </w:r>
      <w:r w:rsidR="00BF01C9">
        <w:rPr>
          <w:rFonts w:hint="cs"/>
          <w:rtl/>
          <w:lang w:val="en-US"/>
        </w:rPr>
        <w:t>، كما تسمح بإضافة مكونات</w:t>
      </w:r>
      <w:r w:rsidR="006F73E0">
        <w:rPr>
          <w:rFonts w:hint="cs"/>
          <w:rtl/>
          <w:lang w:val="en-US"/>
        </w:rPr>
        <w:t xml:space="preserve"> مخصصة</w:t>
      </w:r>
      <w:r w:rsidR="00CF65B0">
        <w:rPr>
          <w:rFonts w:hint="cs"/>
          <w:rtl/>
          <w:lang w:val="en-US"/>
        </w:rPr>
        <w:t xml:space="preserve"> حسب الحاجة</w:t>
      </w:r>
      <w:r w:rsidRPr="00C237D9">
        <w:rPr>
          <w:rtl/>
          <w:lang w:val="en-US"/>
        </w:rPr>
        <w:t>.</w:t>
      </w:r>
    </w:p>
    <w:p w14:paraId="4E6C1986" w14:textId="77777777" w:rsidR="004A108F" w:rsidRDefault="004A108F" w:rsidP="006F2ABC">
      <w:pPr>
        <w:pStyle w:val="a9"/>
        <w:rPr>
          <w:lang w:val="en-US"/>
        </w:rPr>
      </w:pPr>
    </w:p>
    <w:p w14:paraId="2B0EB429" w14:textId="77777777" w:rsidR="00043E79" w:rsidRDefault="00043E79" w:rsidP="00043E79">
      <w:pPr>
        <w:pStyle w:val="1"/>
        <w:rPr>
          <w:rtl/>
          <w:lang w:val="en-US"/>
        </w:rPr>
      </w:pPr>
      <w:r>
        <w:t>-3.2</w:t>
      </w:r>
      <w:r>
        <w:rPr>
          <w:rFonts w:hint="cs"/>
          <w:rtl/>
        </w:rPr>
        <w:t xml:space="preserve"> </w:t>
      </w:r>
      <w:r>
        <w:rPr>
          <w:lang w:val="en-US"/>
        </w:rPr>
        <w:t>Git</w:t>
      </w:r>
    </w:p>
    <w:p w14:paraId="6E225E3C" w14:textId="02ADD77F" w:rsidR="00043E79" w:rsidRPr="00160C3A" w:rsidRDefault="00043E79" w:rsidP="00043E79">
      <w:pPr>
        <w:pStyle w:val="a9"/>
        <w:rPr>
          <w:lang w:val="en-US"/>
        </w:rPr>
      </w:pPr>
      <w:r w:rsidRPr="00160C3A">
        <w:rPr>
          <w:rFonts w:hint="cs"/>
          <w:rtl/>
          <w:lang w:bidi="ar"/>
        </w:rPr>
        <w:t xml:space="preserve">هو نظام تحكم في الإصدارات </w:t>
      </w:r>
      <w:r>
        <w:rPr>
          <w:lang w:bidi="ar"/>
        </w:rPr>
        <w:t>(version control system)</w:t>
      </w:r>
      <w:r w:rsidR="00C773B2">
        <w:rPr>
          <w:rFonts w:hint="cs"/>
          <w:rtl/>
          <w:lang w:bidi="ar"/>
        </w:rPr>
        <w:t xml:space="preserve"> مفتوح المصدر</w:t>
      </w:r>
      <w:r w:rsidRPr="00160C3A">
        <w:rPr>
          <w:rFonts w:hint="cs"/>
          <w:rtl/>
          <w:lang w:bidi="ar"/>
        </w:rPr>
        <w:t xml:space="preserve"> يستخدم لتتبع التغييرات في </w:t>
      </w:r>
      <w:r>
        <w:rPr>
          <w:rFonts w:hint="cs"/>
          <w:rtl/>
          <w:lang w:bidi="ar"/>
        </w:rPr>
        <w:t xml:space="preserve">الرماز المصدري </w:t>
      </w:r>
      <w:r>
        <w:rPr>
          <w:lang w:val="en-US" w:bidi="ar"/>
        </w:rPr>
        <w:t>(source code)</w:t>
      </w:r>
      <w:r w:rsidRPr="00160C3A">
        <w:rPr>
          <w:rFonts w:hint="cs"/>
          <w:rtl/>
          <w:lang w:bidi="ar"/>
        </w:rPr>
        <w:t xml:space="preserve"> أثناء تطوير البرمجيات. </w:t>
      </w:r>
      <w:r>
        <w:rPr>
          <w:rFonts w:hint="cs"/>
          <w:rtl/>
        </w:rPr>
        <w:t xml:space="preserve">حيث </w:t>
      </w:r>
      <w:r w:rsidRPr="00160C3A">
        <w:rPr>
          <w:rFonts w:hint="cs"/>
          <w:rtl/>
          <w:lang w:bidi="ar"/>
        </w:rPr>
        <w:t xml:space="preserve">يسمح </w:t>
      </w:r>
      <w:r>
        <w:rPr>
          <w:lang w:val="en-US" w:bidi="ar"/>
        </w:rPr>
        <w:t>Git</w:t>
      </w:r>
      <w:r>
        <w:rPr>
          <w:rFonts w:hint="cs"/>
          <w:rtl/>
          <w:lang w:val="en-US"/>
        </w:rPr>
        <w:t xml:space="preserve"> </w:t>
      </w:r>
      <w:r w:rsidRPr="00160C3A">
        <w:rPr>
          <w:rFonts w:hint="cs"/>
          <w:rtl/>
          <w:lang w:bidi="ar"/>
        </w:rPr>
        <w:t>لمطورين متعددين بالتعاون في مشروع</w:t>
      </w:r>
      <w:r>
        <w:rPr>
          <w:rFonts w:hint="cs"/>
          <w:rtl/>
          <w:lang w:bidi="ar"/>
        </w:rPr>
        <w:t xml:space="preserve"> واحد</w:t>
      </w:r>
      <w:r w:rsidRPr="00160C3A">
        <w:rPr>
          <w:rFonts w:hint="cs"/>
          <w:rtl/>
          <w:lang w:bidi="ar"/>
        </w:rPr>
        <w:t xml:space="preserve"> من خلال إدارة التغييرات التي تم إجراؤها على </w:t>
      </w:r>
      <w:r>
        <w:rPr>
          <w:rFonts w:hint="cs"/>
          <w:rtl/>
          <w:lang w:bidi="ar"/>
        </w:rPr>
        <w:t>الرماز المصدري</w:t>
      </w:r>
      <w:r w:rsidRPr="00160C3A">
        <w:rPr>
          <w:rFonts w:hint="cs"/>
          <w:rtl/>
          <w:lang w:bidi="ar"/>
        </w:rPr>
        <w:t xml:space="preserve">، مما يجعل من السهل تنسيق العمل وتتبع </w:t>
      </w:r>
      <w:r>
        <w:rPr>
          <w:rFonts w:hint="cs"/>
          <w:rtl/>
          <w:lang w:bidi="ar"/>
        </w:rPr>
        <w:t>التغيرات ضمن</w:t>
      </w:r>
      <w:r w:rsidRPr="00160C3A">
        <w:rPr>
          <w:rFonts w:hint="cs"/>
          <w:rtl/>
          <w:lang w:bidi="ar"/>
        </w:rPr>
        <w:t xml:space="preserve"> المشروع.</w:t>
      </w:r>
    </w:p>
    <w:p w14:paraId="591D6528" w14:textId="77777777" w:rsidR="002143A4" w:rsidRPr="0001324D" w:rsidRDefault="002143A4" w:rsidP="001A4719">
      <w:pPr>
        <w:pStyle w:val="a9"/>
        <w:rPr>
          <w:rtl/>
        </w:rPr>
      </w:pPr>
    </w:p>
    <w:p w14:paraId="47FA0692" w14:textId="767065CC" w:rsidR="004A108F" w:rsidRDefault="001A4719" w:rsidP="002143A4">
      <w:pPr>
        <w:pStyle w:val="1"/>
        <w:rPr>
          <w:rtl/>
          <w:lang w:val="en-US"/>
        </w:rPr>
      </w:pPr>
      <w:r>
        <w:t>-3.2</w:t>
      </w:r>
      <w:r>
        <w:rPr>
          <w:rFonts w:hint="cs"/>
          <w:rtl/>
        </w:rPr>
        <w:t xml:space="preserve"> </w:t>
      </w:r>
      <w:r w:rsidR="006174FE">
        <w:rPr>
          <w:lang w:val="en-US"/>
        </w:rPr>
        <w:t>Jenkins</w:t>
      </w:r>
    </w:p>
    <w:p w14:paraId="31F9B35A" w14:textId="59F8031A" w:rsidR="004A108F" w:rsidRDefault="002143A4" w:rsidP="006F2ABC">
      <w:pPr>
        <w:pStyle w:val="a9"/>
        <w:rPr>
          <w:lang w:val="en-US"/>
        </w:rPr>
      </w:pPr>
      <w:r w:rsidRPr="002143A4">
        <w:rPr>
          <w:rtl/>
          <w:lang w:val="en-US"/>
        </w:rPr>
        <w:t>هو خادم أتمتة مفتوح المصدر يستخدم على نطاق للتكامل المستمر (</w:t>
      </w:r>
      <w:r w:rsidRPr="002143A4">
        <w:rPr>
          <w:lang w:val="en-US"/>
        </w:rPr>
        <w:t>CI</w:t>
      </w:r>
      <w:r w:rsidRPr="002143A4">
        <w:rPr>
          <w:rtl/>
          <w:lang w:val="en-US"/>
        </w:rPr>
        <w:t>) والتسليم المستمر (</w:t>
      </w:r>
      <w:r w:rsidRPr="002143A4">
        <w:rPr>
          <w:lang w:val="en-US"/>
        </w:rPr>
        <w:t>CD</w:t>
      </w:r>
      <w:r w:rsidRPr="002143A4">
        <w:rPr>
          <w:rtl/>
          <w:lang w:val="en-US"/>
        </w:rPr>
        <w:t>) في تطوير البرمجيات. فهو يساعد في أتمتة أجزاء من عملية تطوير البرمجيات من خلال</w:t>
      </w:r>
      <w:r w:rsidR="00835463">
        <w:rPr>
          <w:rFonts w:hint="cs"/>
          <w:rtl/>
          <w:lang w:val="en-US"/>
        </w:rPr>
        <w:t xml:space="preserve"> إنشاء خطوط أنابيب</w:t>
      </w:r>
      <w:r w:rsidRPr="002143A4">
        <w:rPr>
          <w:rtl/>
          <w:lang w:val="en-US"/>
        </w:rPr>
        <w:t xml:space="preserve"> </w:t>
      </w:r>
      <w:r w:rsidR="00835463">
        <w:rPr>
          <w:lang w:val="en-US"/>
        </w:rPr>
        <w:t>(Pipelines)</w:t>
      </w:r>
      <w:r w:rsidR="00835463">
        <w:rPr>
          <w:rFonts w:hint="cs"/>
          <w:rtl/>
          <w:lang w:val="en-US"/>
        </w:rPr>
        <w:t xml:space="preserve"> </w:t>
      </w:r>
      <w:r w:rsidR="00D0585A">
        <w:rPr>
          <w:rFonts w:hint="cs"/>
          <w:rtl/>
          <w:lang w:val="en-US"/>
        </w:rPr>
        <w:t xml:space="preserve">تعمل على </w:t>
      </w:r>
      <w:r w:rsidRPr="002143A4">
        <w:rPr>
          <w:rtl/>
          <w:lang w:val="en-US"/>
        </w:rPr>
        <w:t xml:space="preserve">بناء واختبار ونشر </w:t>
      </w:r>
      <w:r w:rsidR="00EB38C9">
        <w:rPr>
          <w:rFonts w:hint="cs"/>
          <w:rtl/>
          <w:lang w:val="en-US"/>
        </w:rPr>
        <w:t>الرماز البرمجي</w:t>
      </w:r>
      <w:r w:rsidRPr="002143A4">
        <w:rPr>
          <w:rtl/>
          <w:lang w:val="en-US"/>
        </w:rPr>
        <w:t xml:space="preserve"> تلقائيًا عند اكتشاف التغييرات في نظام التحكم في الإصدار</w:t>
      </w:r>
      <w:r w:rsidR="0037688D">
        <w:rPr>
          <w:rFonts w:hint="cs"/>
          <w:rtl/>
          <w:lang w:val="en-US"/>
        </w:rPr>
        <w:t xml:space="preserve"> </w:t>
      </w:r>
      <w:r w:rsidR="0037688D">
        <w:rPr>
          <w:lang w:val="en-US"/>
        </w:rPr>
        <w:t>(source control system)</w:t>
      </w:r>
      <w:r w:rsidRPr="002143A4">
        <w:rPr>
          <w:rtl/>
          <w:lang w:val="en-US"/>
        </w:rPr>
        <w:t xml:space="preserve"> مثل </w:t>
      </w:r>
      <w:r w:rsidRPr="002143A4">
        <w:rPr>
          <w:lang w:val="en-US"/>
        </w:rPr>
        <w:t>Git</w:t>
      </w:r>
      <w:r w:rsidR="005F4E89">
        <w:rPr>
          <w:rFonts w:hint="cs"/>
          <w:rtl/>
          <w:lang w:val="en-US"/>
        </w:rPr>
        <w:t>، حيث</w:t>
      </w:r>
      <w:r w:rsidR="00107AF7">
        <w:rPr>
          <w:rFonts w:hint="cs"/>
          <w:rtl/>
          <w:lang w:val="en-US"/>
        </w:rPr>
        <w:t xml:space="preserve"> يقدم </w:t>
      </w:r>
      <w:r w:rsidR="00107AF7">
        <w:rPr>
          <w:lang w:val="en-US"/>
        </w:rPr>
        <w:t>Jenkins</w:t>
      </w:r>
      <w:r w:rsidR="00107AF7">
        <w:rPr>
          <w:rFonts w:hint="cs"/>
          <w:rtl/>
          <w:lang w:val="en-US"/>
        </w:rPr>
        <w:t xml:space="preserve"> واجهة ويب يمكن إدارة </w:t>
      </w:r>
      <w:r w:rsidR="009F4C0A">
        <w:rPr>
          <w:rFonts w:hint="cs"/>
          <w:rtl/>
          <w:lang w:val="en-US"/>
        </w:rPr>
        <w:t>عمليات الأتمتة من خلالها</w:t>
      </w:r>
      <w:r w:rsidR="001750E7">
        <w:rPr>
          <w:rFonts w:hint="cs"/>
          <w:rtl/>
          <w:lang w:val="en-US"/>
        </w:rPr>
        <w:t>.</w:t>
      </w:r>
    </w:p>
    <w:p w14:paraId="2E579505" w14:textId="77777777" w:rsidR="004A108F" w:rsidRPr="00160C3A" w:rsidRDefault="004A108F" w:rsidP="006F2ABC">
      <w:pPr>
        <w:pStyle w:val="a9"/>
        <w:rPr>
          <w:lang w:val="en-US"/>
        </w:rPr>
      </w:pPr>
    </w:p>
    <w:p w14:paraId="31FE27AF" w14:textId="4D0A6E3C" w:rsidR="00DC0463" w:rsidRDefault="00DC0463" w:rsidP="00DC0463">
      <w:pPr>
        <w:pStyle w:val="1"/>
        <w:rPr>
          <w:rtl/>
          <w:lang w:val="en-US"/>
        </w:rPr>
      </w:pPr>
      <w:r>
        <w:t>-3.2</w:t>
      </w:r>
      <w:r>
        <w:rPr>
          <w:rFonts w:hint="cs"/>
          <w:rtl/>
        </w:rPr>
        <w:t xml:space="preserve"> </w:t>
      </w:r>
      <w:r>
        <w:rPr>
          <w:lang w:val="en-US"/>
        </w:rPr>
        <w:t>Ubuntu Server</w:t>
      </w:r>
    </w:p>
    <w:p w14:paraId="25D1A769" w14:textId="4B3BA995" w:rsidR="004A108F" w:rsidRDefault="00DC0463" w:rsidP="006F2ABC">
      <w:pPr>
        <w:pStyle w:val="a9"/>
        <w:rPr>
          <w:lang w:val="en-US"/>
        </w:rPr>
      </w:pPr>
      <w:r w:rsidRPr="00DC0463">
        <w:rPr>
          <w:rtl/>
          <w:lang w:val="en-US"/>
        </w:rPr>
        <w:t xml:space="preserve">هو </w:t>
      </w:r>
      <w:r>
        <w:rPr>
          <w:rFonts w:hint="cs"/>
          <w:rtl/>
          <w:lang w:val="en-US"/>
        </w:rPr>
        <w:t>أحد إصدارات</w:t>
      </w:r>
      <w:r w:rsidRPr="00DC0463">
        <w:rPr>
          <w:rtl/>
          <w:lang w:val="en-US"/>
        </w:rPr>
        <w:t xml:space="preserve"> نظام التشغيل </w:t>
      </w:r>
      <w:r w:rsidRPr="00DC0463">
        <w:rPr>
          <w:lang w:val="en-US"/>
        </w:rPr>
        <w:t>Ubuntu</w:t>
      </w:r>
      <w:r w:rsidRPr="00DC0463">
        <w:rPr>
          <w:rtl/>
          <w:lang w:val="en-US"/>
        </w:rPr>
        <w:t xml:space="preserve"> مخصص لل</w:t>
      </w:r>
      <w:r w:rsidR="00ED0BFE">
        <w:rPr>
          <w:rFonts w:hint="cs"/>
          <w:rtl/>
          <w:lang w:val="en-US"/>
        </w:rPr>
        <w:t>إ</w:t>
      </w:r>
      <w:r w:rsidRPr="00DC0463">
        <w:rPr>
          <w:rtl/>
          <w:lang w:val="en-US"/>
        </w:rPr>
        <w:t xml:space="preserve">ستخدام </w:t>
      </w:r>
      <w:r w:rsidR="00975828">
        <w:rPr>
          <w:rFonts w:hint="cs"/>
          <w:rtl/>
          <w:lang w:val="en-US"/>
        </w:rPr>
        <w:t xml:space="preserve">ضمن المخدمات </w:t>
      </w:r>
      <w:r w:rsidR="00975828">
        <w:rPr>
          <w:lang w:val="en-US"/>
        </w:rPr>
        <w:t>(Servers)</w:t>
      </w:r>
      <w:r w:rsidR="00975828">
        <w:rPr>
          <w:rFonts w:hint="cs"/>
          <w:rtl/>
          <w:lang w:val="en-US"/>
        </w:rPr>
        <w:t>،</w:t>
      </w:r>
      <w:r w:rsidRPr="00DC0463">
        <w:rPr>
          <w:rtl/>
          <w:lang w:val="en-US"/>
        </w:rPr>
        <w:t xml:space="preserve"> يوفر منصة مستقرة وموثوقة ل</w:t>
      </w:r>
      <w:r w:rsidR="00F83712">
        <w:rPr>
          <w:rFonts w:hint="cs"/>
          <w:rtl/>
          <w:lang w:val="en-US"/>
        </w:rPr>
        <w:t>إ</w:t>
      </w:r>
      <w:r w:rsidRPr="00DC0463">
        <w:rPr>
          <w:rtl/>
          <w:lang w:val="en-US"/>
        </w:rPr>
        <w:t xml:space="preserve">ستضافة تطبيقات </w:t>
      </w:r>
      <w:r w:rsidR="00BD4351">
        <w:rPr>
          <w:rFonts w:hint="cs"/>
          <w:rtl/>
          <w:lang w:val="en-US"/>
        </w:rPr>
        <w:t>المخدمات</w:t>
      </w:r>
      <w:r w:rsidRPr="00DC0463">
        <w:rPr>
          <w:rtl/>
          <w:lang w:val="en-US"/>
        </w:rPr>
        <w:t xml:space="preserve"> المختلفة مثل خوادم الويب وقواعد البيانات. </w:t>
      </w:r>
      <w:r w:rsidR="009671F8">
        <w:rPr>
          <w:rFonts w:hint="cs"/>
          <w:rtl/>
          <w:lang w:val="en-US"/>
        </w:rPr>
        <w:t xml:space="preserve">يقدم </w:t>
      </w:r>
      <w:r w:rsidRPr="00DC0463">
        <w:rPr>
          <w:rtl/>
          <w:lang w:val="en-US"/>
        </w:rPr>
        <w:t>إدارة قوية</w:t>
      </w:r>
      <w:r w:rsidR="00A63189">
        <w:rPr>
          <w:rFonts w:hint="cs"/>
          <w:rtl/>
          <w:lang w:val="en-US"/>
        </w:rPr>
        <w:t xml:space="preserve"> للحزم</w:t>
      </w:r>
      <w:r w:rsidRPr="00DC0463">
        <w:rPr>
          <w:rtl/>
          <w:lang w:val="en-US"/>
        </w:rPr>
        <w:t xml:space="preserve"> </w:t>
      </w:r>
      <w:r w:rsidR="00705944">
        <w:rPr>
          <w:rFonts w:hint="cs"/>
          <w:rtl/>
          <w:lang w:val="en-US"/>
        </w:rPr>
        <w:t>ويركز بشكل أساسي</w:t>
      </w:r>
      <w:r w:rsidRPr="00DC0463">
        <w:rPr>
          <w:rtl/>
          <w:lang w:val="en-US"/>
        </w:rPr>
        <w:t xml:space="preserve"> على الأمان، </w:t>
      </w:r>
      <w:r w:rsidR="00153426">
        <w:rPr>
          <w:rFonts w:hint="cs"/>
          <w:rtl/>
          <w:lang w:val="en-US"/>
        </w:rPr>
        <w:t xml:space="preserve">مما </w:t>
      </w:r>
      <w:r w:rsidR="009048FA">
        <w:rPr>
          <w:rFonts w:hint="cs"/>
          <w:rtl/>
          <w:lang w:val="en-US"/>
        </w:rPr>
        <w:t xml:space="preserve">جعله مستخدماً </w:t>
      </w:r>
      <w:r w:rsidRPr="00DC0463">
        <w:rPr>
          <w:rtl/>
          <w:lang w:val="en-US"/>
        </w:rPr>
        <w:t xml:space="preserve">على نطاق واسع </w:t>
      </w:r>
      <w:r w:rsidR="00415725">
        <w:rPr>
          <w:rFonts w:hint="cs"/>
          <w:rtl/>
          <w:lang w:val="en-US"/>
        </w:rPr>
        <w:t>في مجال المخدمات</w:t>
      </w:r>
      <w:r w:rsidRPr="00DC0463">
        <w:rPr>
          <w:rtl/>
          <w:lang w:val="en-US"/>
        </w:rPr>
        <w:t xml:space="preserve">. يتم إدارته بشكل أساسي من خلال واجهة سطر الأوامر </w:t>
      </w:r>
      <w:r w:rsidR="001A08F3">
        <w:rPr>
          <w:lang w:val="en-US"/>
        </w:rPr>
        <w:t>(command line interface)</w:t>
      </w:r>
      <w:r w:rsidRPr="00DC0463">
        <w:rPr>
          <w:rtl/>
          <w:lang w:val="en-US"/>
        </w:rPr>
        <w:t>.</w:t>
      </w:r>
    </w:p>
    <w:p w14:paraId="42527AFB" w14:textId="77777777" w:rsidR="004A108F" w:rsidRDefault="004A108F" w:rsidP="006F2ABC">
      <w:pPr>
        <w:pStyle w:val="a9"/>
        <w:rPr>
          <w:lang w:val="en-US"/>
        </w:rPr>
      </w:pPr>
    </w:p>
    <w:p w14:paraId="78F1A50D" w14:textId="77777777" w:rsidR="004A108F" w:rsidRDefault="004A108F" w:rsidP="006F2ABC">
      <w:pPr>
        <w:pStyle w:val="a9"/>
        <w:rPr>
          <w:lang w:val="en-US"/>
        </w:rPr>
      </w:pPr>
    </w:p>
    <w:p w14:paraId="20633DD8" w14:textId="77777777" w:rsidR="004A108F" w:rsidRDefault="004A108F" w:rsidP="006F2ABC">
      <w:pPr>
        <w:pStyle w:val="a9"/>
        <w:rPr>
          <w:lang w:val="en-US"/>
        </w:rPr>
      </w:pPr>
    </w:p>
    <w:p w14:paraId="641D98A4" w14:textId="77777777" w:rsidR="004A108F" w:rsidRDefault="004A108F" w:rsidP="006F2ABC">
      <w:pPr>
        <w:pStyle w:val="a9"/>
        <w:rPr>
          <w:lang w:val="en-US"/>
        </w:rPr>
      </w:pPr>
    </w:p>
    <w:p w14:paraId="624F2BEE" w14:textId="77777777" w:rsidR="004A108F" w:rsidRDefault="004A108F" w:rsidP="006F2ABC">
      <w:pPr>
        <w:pStyle w:val="a9"/>
        <w:rPr>
          <w:lang w:val="en-US"/>
        </w:rPr>
      </w:pPr>
    </w:p>
    <w:p w14:paraId="69011E14" w14:textId="77777777" w:rsidR="004A108F" w:rsidRDefault="004A108F" w:rsidP="006F2ABC">
      <w:pPr>
        <w:pStyle w:val="a9"/>
        <w:rPr>
          <w:lang w:val="en-US"/>
        </w:rPr>
      </w:pPr>
    </w:p>
    <w:p w14:paraId="7647E457" w14:textId="77777777" w:rsidR="004A108F" w:rsidRDefault="004A108F" w:rsidP="006F2ABC">
      <w:pPr>
        <w:pStyle w:val="a9"/>
        <w:rPr>
          <w:lang w:val="en-US"/>
        </w:rPr>
      </w:pPr>
    </w:p>
    <w:p w14:paraId="5EF69D5C" w14:textId="77777777" w:rsidR="004A108F" w:rsidRPr="00EA4555" w:rsidRDefault="004A108F" w:rsidP="006F2ABC">
      <w:pPr>
        <w:pStyle w:val="a9"/>
        <w:rPr>
          <w:color w:val="0000FF" w:themeColor="hyperlink"/>
          <w:u w:val="single"/>
          <w:rtl/>
          <w:lang w:val="en-US"/>
        </w:rPr>
      </w:pPr>
    </w:p>
    <w:p w14:paraId="72CAEE05" w14:textId="77777777" w:rsidR="008C4281" w:rsidRDefault="00097ABC" w:rsidP="007C1489">
      <w:pPr>
        <w:pStyle w:val="ad"/>
        <w:rPr>
          <w:rtl/>
        </w:rPr>
      </w:pPr>
      <w:r>
        <w:rPr>
          <w:rFonts w:asciiTheme="minorHAnsi" w:hAnsiTheme="minorHAnsi"/>
          <w:rtl/>
        </w:rPr>
        <w:br w:type="page"/>
      </w:r>
      <w:bookmarkStart w:id="17" w:name="_Toc242697840"/>
      <w:bookmarkStart w:id="18" w:name="_Toc242002684"/>
      <w:bookmarkStart w:id="19" w:name="_Toc242012328"/>
      <w:r w:rsidR="008C4281" w:rsidRPr="00C64AA7">
        <w:rPr>
          <w:rFonts w:hint="cs"/>
          <w:rtl/>
        </w:rPr>
        <w:lastRenderedPageBreak/>
        <w:t>الفصل ال</w:t>
      </w:r>
      <w:r w:rsidR="008C4281">
        <w:rPr>
          <w:rFonts w:hint="cs"/>
          <w:rtl/>
        </w:rPr>
        <w:t>ثاني</w:t>
      </w:r>
      <w:bookmarkEnd w:id="17"/>
      <w:r w:rsidR="008C4281">
        <w:rPr>
          <w:rFonts w:hint="cs"/>
          <w:rtl/>
        </w:rPr>
        <w:t xml:space="preserve"> </w:t>
      </w:r>
    </w:p>
    <w:bookmarkEnd w:id="18"/>
    <w:bookmarkEnd w:id="19"/>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20" w:name="_Toc242436678"/>
      <w:bookmarkStart w:id="21" w:name="_Toc242697103"/>
      <w:bookmarkStart w:id="22" w:name="_Toc242697841"/>
      <w:bookmarkStart w:id="23" w:name="_Toc242697932"/>
      <w:bookmarkStart w:id="24"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20"/>
      <w:bookmarkEnd w:id="21"/>
      <w:bookmarkEnd w:id="22"/>
      <w:bookmarkEnd w:id="23"/>
      <w:bookmarkEnd w:id="24"/>
    </w:p>
    <w:p w14:paraId="15105189" w14:textId="77777777" w:rsidR="00097ABC" w:rsidRDefault="002E4020" w:rsidP="002E4020">
      <w:pPr>
        <w:pStyle w:val="1"/>
        <w:rPr>
          <w:rtl/>
        </w:rPr>
      </w:pPr>
      <w:bookmarkStart w:id="25" w:name="_Toc242002686"/>
      <w:bookmarkStart w:id="26" w:name="_Toc242012329"/>
      <w:bookmarkStart w:id="27" w:name="_Toc242088960"/>
      <w:bookmarkStart w:id="28" w:name="_Toc290126551"/>
      <w:r>
        <w:t>-1.2</w:t>
      </w:r>
      <w:r>
        <w:rPr>
          <w:rFonts w:hint="cs"/>
          <w:rtl/>
        </w:rPr>
        <w:t xml:space="preserve"> </w:t>
      </w:r>
      <w:r w:rsidR="00097ABC" w:rsidRPr="00694BCC">
        <w:rPr>
          <w:rFonts w:hint="cs"/>
          <w:rtl/>
        </w:rPr>
        <w:t>مقدمة</w:t>
      </w:r>
      <w:bookmarkEnd w:id="25"/>
      <w:bookmarkEnd w:id="26"/>
      <w:bookmarkEnd w:id="27"/>
      <w:bookmarkEnd w:id="28"/>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48B6D90F" w:rsidR="00C21F01" w:rsidRPr="00086812" w:rsidRDefault="002E4020" w:rsidP="00086812">
      <w:pPr>
        <w:pStyle w:val="1"/>
        <w:rPr>
          <w:rtl/>
          <w:lang w:val="en-US"/>
        </w:rPr>
      </w:pPr>
      <w:bookmarkStart w:id="29" w:name="_Toc290126552"/>
      <w:r>
        <w:t>-2.2</w:t>
      </w:r>
      <w:r>
        <w:rPr>
          <w:rFonts w:hint="cs"/>
          <w:rtl/>
        </w:rPr>
        <w:t xml:space="preserve"> </w:t>
      </w:r>
      <w:bookmarkEnd w:id="29"/>
      <w:r w:rsidR="006B5C37">
        <w:rPr>
          <w:rFonts w:hint="cs"/>
          <w:rtl/>
          <w:lang w:val="en-US"/>
        </w:rPr>
        <w:t>استخدام</w:t>
      </w:r>
      <w:r w:rsidR="00780E0C">
        <w:rPr>
          <w:rFonts w:hint="cs"/>
          <w:rtl/>
          <w:lang w:val="en-US"/>
        </w:rPr>
        <w:t xml:space="preserve"> نماذج اللغات الكبيرة </w:t>
      </w:r>
      <w:r w:rsidR="00544197">
        <w:rPr>
          <w:rFonts w:hint="cs"/>
          <w:rtl/>
          <w:lang w:val="en-US"/>
        </w:rPr>
        <w:t>في</w:t>
      </w:r>
      <w:r w:rsidR="00780E0C">
        <w:rPr>
          <w:rFonts w:hint="cs"/>
          <w:rtl/>
          <w:lang w:val="en-US"/>
        </w:rPr>
        <w:t xml:space="preserve">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35" w:history="1">
        <w:r w:rsidR="007356A9" w:rsidRPr="007356A9">
          <w:rPr>
            <w:rStyle w:val="Hyperlink"/>
            <w:lang w:val="en-US"/>
          </w:rPr>
          <w:t>2307.09923 (arxiv.org)</w:t>
        </w:r>
      </w:hyperlink>
    </w:p>
    <w:p w14:paraId="66298F52" w14:textId="77777777" w:rsidR="00AB5D49" w:rsidRDefault="00AB5D49" w:rsidP="007356A9">
      <w:pPr>
        <w:pStyle w:val="a9"/>
      </w:pPr>
    </w:p>
    <w:p w14:paraId="6CA172F6" w14:textId="27394068" w:rsidR="00853EE9" w:rsidRPr="006B1462" w:rsidRDefault="00F74560" w:rsidP="006B1462">
      <w:pPr>
        <w:pStyle w:val="1"/>
        <w:rPr>
          <w:rtl/>
        </w:rPr>
      </w:pPr>
      <w:r>
        <w:t>-3.2</w:t>
      </w:r>
      <w:r>
        <w:rPr>
          <w:rFonts w:hint="cs"/>
          <w:rtl/>
        </w:rPr>
        <w:t xml:space="preserve"> </w:t>
      </w:r>
      <w:r>
        <w:t xml:space="preserve">PET </w:t>
      </w:r>
      <w:proofErr w:type="spellStart"/>
      <w:r>
        <w:t>Dataset</w:t>
      </w:r>
      <w:proofErr w:type="spellEnd"/>
    </w:p>
    <w:p w14:paraId="4FA1F1A9" w14:textId="4F240B55" w:rsidR="00853EE9" w:rsidRPr="00853EE9" w:rsidRDefault="00853EE9" w:rsidP="0053139A">
      <w:pPr>
        <w:pStyle w:val="a9"/>
        <w:rPr>
          <w:rtl/>
          <w:lang w:val="en-US"/>
        </w:rPr>
      </w:pPr>
      <w:r w:rsidRPr="00853EE9">
        <w:rPr>
          <w:rtl/>
          <w:lang w:val="en-US"/>
        </w:rPr>
        <w:t xml:space="preserve">تمثل مجموعة بيانات </w:t>
      </w:r>
      <w:r w:rsidRPr="00853EE9">
        <w:rPr>
          <w:lang w:val="en-US"/>
        </w:rPr>
        <w:t>PET</w:t>
      </w:r>
      <w:r w:rsidRPr="00853EE9">
        <w:rPr>
          <w:rtl/>
          <w:lang w:val="en-US"/>
        </w:rPr>
        <w:t xml:space="preserve">  أحد الأصول المحورية التي تهدف إلى تعزيز البحث العلمي في استخراج عمليات ال</w:t>
      </w:r>
      <w:r w:rsidR="00133330">
        <w:rPr>
          <w:rFonts w:hint="cs"/>
          <w:rtl/>
          <w:lang w:val="en-US"/>
        </w:rPr>
        <w:t>أعمال</w:t>
      </w:r>
      <w:r w:rsidRPr="00853EE9">
        <w:rPr>
          <w:rtl/>
          <w:lang w:val="en-US"/>
        </w:rPr>
        <w:t xml:space="preserve"> من المصادر النصية للغة الطبيعية. تشتمل مجموعة بيانات </w:t>
      </w:r>
      <w:r w:rsidRPr="00853EE9">
        <w:rPr>
          <w:lang w:val="en-US"/>
        </w:rPr>
        <w:t>PET</w:t>
      </w:r>
      <w:r w:rsidRPr="00853EE9">
        <w:rPr>
          <w:rtl/>
          <w:lang w:val="en-US"/>
        </w:rPr>
        <w:t xml:space="preserve"> على مجموعة من </w:t>
      </w:r>
      <w:r w:rsidR="001031DD">
        <w:rPr>
          <w:lang w:val="en-US"/>
        </w:rPr>
        <w:t>45</w:t>
      </w:r>
      <w:r w:rsidR="001031DD">
        <w:rPr>
          <w:rFonts w:hint="cs"/>
          <w:rtl/>
          <w:lang w:val="en-US"/>
        </w:rPr>
        <w:t xml:space="preserve"> </w:t>
      </w:r>
      <w:r w:rsidRPr="00853EE9">
        <w:rPr>
          <w:rtl/>
          <w:lang w:val="en-US"/>
        </w:rPr>
        <w:t>وثيقة تتميز بالتوضيحات السردية لعمليات الأعمال المتنوعة. يتم شرح كل وثيقة بدقة للتأكيد على المكونات الهامة مثل الأنشطة والبوابات والجهات الفاعلة ومعلومات التدفق، وكلها لا غنى عنها لفهم العمليات الموضحة في النص.</w:t>
      </w:r>
      <w:r w:rsidR="0053139A">
        <w:rPr>
          <w:rFonts w:hint="cs"/>
          <w:rtl/>
          <w:lang w:val="en-US"/>
        </w:rPr>
        <w:t xml:space="preserve"> </w:t>
      </w:r>
      <w:r w:rsidRPr="00853EE9">
        <w:rPr>
          <w:rtl/>
          <w:lang w:val="en-US"/>
        </w:rPr>
        <w:t xml:space="preserve">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w:t>
      </w:r>
      <w:r w:rsidRPr="00853EE9">
        <w:rPr>
          <w:rtl/>
          <w:lang w:val="en-US"/>
        </w:rPr>
        <w:lastRenderedPageBreak/>
        <w:t>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p>
    <w:p w14:paraId="2C9A4D39" w14:textId="5899471E" w:rsidR="00F74560" w:rsidRPr="00BC30BD" w:rsidRDefault="00000000" w:rsidP="00B00417">
      <w:pPr>
        <w:pStyle w:val="a9"/>
        <w:rPr>
          <w:lang w:val="en-US"/>
        </w:rPr>
      </w:pPr>
      <w:hyperlink r:id="rId36" w:history="1">
        <w:r w:rsidR="00B00417" w:rsidRPr="00B00417">
          <w:rPr>
            <w:rStyle w:val="Hyperlink"/>
            <w:lang w:val="en-US"/>
          </w:rPr>
          <w:t>2203.04860 (arxiv.org)</w:t>
        </w:r>
      </w:hyperlink>
    </w:p>
    <w:p w14:paraId="77F56619" w14:textId="7E26A5E3" w:rsidR="00AB5D49" w:rsidRDefault="00AB5D49" w:rsidP="00AB5D49">
      <w:pPr>
        <w:pStyle w:val="1"/>
      </w:pPr>
      <w:r>
        <w:t>-</w:t>
      </w:r>
      <w:r w:rsidR="00085D36">
        <w:t>4</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30" w:name="_Toc290126553"/>
    </w:p>
    <w:p w14:paraId="0A9C8985" w14:textId="77777777" w:rsidR="00252EA1" w:rsidRDefault="00000000" w:rsidP="00252EA1">
      <w:pPr>
        <w:pStyle w:val="a9"/>
        <w:rPr>
          <w:lang w:val="en-US"/>
        </w:rPr>
      </w:pPr>
      <w:hyperlink r:id="rId37"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9554946" w:rsidR="008A4F27" w:rsidRPr="007356A9" w:rsidRDefault="002E4020" w:rsidP="002E4020">
      <w:pPr>
        <w:pStyle w:val="1"/>
        <w:rPr>
          <w:rtl/>
          <w:lang w:val="en-US"/>
        </w:rPr>
      </w:pPr>
      <w:r>
        <w:t>-</w:t>
      </w:r>
      <w:r w:rsidR="00AE3586">
        <w:t>5</w:t>
      </w:r>
      <w:r>
        <w:t>.2</w:t>
      </w:r>
      <w:r>
        <w:rPr>
          <w:rFonts w:hint="cs"/>
          <w:rtl/>
        </w:rPr>
        <w:t xml:space="preserve"> </w:t>
      </w:r>
      <w:bookmarkEnd w:id="30"/>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0BD5B282" w:rsidR="006C2A30" w:rsidRDefault="006C2A30" w:rsidP="006C2A30">
      <w:pPr>
        <w:pStyle w:val="2"/>
        <w:rPr>
          <w:rtl/>
        </w:rPr>
      </w:pPr>
      <w:r>
        <w:t>-1.</w:t>
      </w:r>
      <w:r w:rsidR="00AE3586">
        <w:t>5</w:t>
      </w:r>
      <w:r>
        <w:t>.</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pPr>
        <w:pStyle w:val="a9"/>
        <w:numPr>
          <w:ilvl w:val="0"/>
          <w:numId w:val="5"/>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pPr>
        <w:pStyle w:val="a9"/>
        <w:numPr>
          <w:ilvl w:val="0"/>
          <w:numId w:val="5"/>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pPr>
        <w:pStyle w:val="a9"/>
        <w:numPr>
          <w:ilvl w:val="0"/>
          <w:numId w:val="5"/>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pPr>
        <w:pStyle w:val="a9"/>
        <w:numPr>
          <w:ilvl w:val="0"/>
          <w:numId w:val="5"/>
        </w:numPr>
        <w:rPr>
          <w:lang w:val="en-US"/>
        </w:rPr>
      </w:pPr>
      <w:r w:rsidRPr="0069533D">
        <w:rPr>
          <w:rtl/>
          <w:lang w:val="en-US"/>
        </w:rPr>
        <w:lastRenderedPageBreak/>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pPr>
        <w:pStyle w:val="a9"/>
        <w:numPr>
          <w:ilvl w:val="0"/>
          <w:numId w:val="5"/>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r w:rsidR="00000000">
        <w:fldChar w:fldCharType="begin"/>
      </w:r>
      <w:r w:rsidR="00000000">
        <w:instrText>HYPERLINK "https://arxiv.org/pdf/2307.09923"</w:instrText>
      </w:r>
      <w:r w:rsidR="00000000">
        <w:fldChar w:fldCharType="separate"/>
      </w:r>
      <w:r w:rsidRPr="00155D5D">
        <w:rPr>
          <w:rStyle w:val="Hyperlink"/>
          <w:lang w:val="en-US"/>
        </w:rPr>
        <w:t>2307.09923 (arxiv.org)</w:t>
      </w:r>
      <w:r w:rsidR="00000000">
        <w:rPr>
          <w:rStyle w:val="Hyperlink"/>
          <w:lang w:val="en-US"/>
        </w:rPr>
        <w:fldChar w:fldCharType="end"/>
      </w:r>
    </w:p>
    <w:p w14:paraId="33FA1D20" w14:textId="77777777" w:rsidR="00285CE5" w:rsidRDefault="00285CE5" w:rsidP="006C2A30">
      <w:pPr>
        <w:pStyle w:val="a9"/>
        <w:rPr>
          <w:rtl/>
        </w:rPr>
      </w:pPr>
    </w:p>
    <w:p w14:paraId="6117BC30" w14:textId="0F6A3A98" w:rsidR="003A4B90" w:rsidRDefault="003A4B90" w:rsidP="003A4B90">
      <w:pPr>
        <w:pStyle w:val="2"/>
        <w:rPr>
          <w:rtl/>
        </w:rPr>
      </w:pPr>
      <w:r>
        <w:t>-</w:t>
      </w:r>
      <w:r w:rsidR="006D7D2F">
        <w:t>2</w:t>
      </w:r>
      <w:r>
        <w:t>.</w:t>
      </w:r>
      <w:r w:rsidR="00AE3586">
        <w:t>5</w:t>
      </w:r>
      <w:r>
        <w:t>.</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lastRenderedPageBreak/>
        <w:t>مرجع:</w:t>
      </w:r>
    </w:p>
    <w:p w14:paraId="23C47751" w14:textId="77777777" w:rsidR="005C7E27" w:rsidRPr="00825987" w:rsidRDefault="005C7E27" w:rsidP="005C7E27">
      <w:pPr>
        <w:pStyle w:val="a9"/>
        <w:rPr>
          <w:rtl/>
          <w:lang w:val="en-US"/>
        </w:rPr>
      </w:pPr>
      <w:proofErr w:type="spellStart"/>
      <w:r w:rsidRPr="00825987">
        <w:rPr>
          <w:lang w:val="en-US"/>
        </w:rPr>
        <w:t>Zirnstein</w:t>
      </w:r>
      <w:proofErr w:type="spellEnd"/>
      <w:r w:rsidRPr="00825987">
        <w:rPr>
          <w:lang w:val="en-US"/>
        </w:rPr>
        <w:t>,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38"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3B9FF076" w:rsidR="00733F0A" w:rsidRPr="00FE5DD1" w:rsidRDefault="00733F0A" w:rsidP="00733F0A">
      <w:pPr>
        <w:pStyle w:val="1"/>
        <w:rPr>
          <w:rtl/>
          <w:lang w:val="en-US"/>
        </w:rPr>
      </w:pPr>
      <w:r>
        <w:t>-</w:t>
      </w:r>
      <w:r w:rsidR="003C2669">
        <w:t>6</w:t>
      </w:r>
      <w:r>
        <w:t>.</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lastRenderedPageBreak/>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39">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w:t>
                            </w:r>
                            <w:r>
                              <w:rPr>
                                <w:rFonts w:hint="cs"/>
                                <w:rtl/>
                              </w:rPr>
                              <w:t>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w:t>
                      </w:r>
                      <w:r>
                        <w:rPr>
                          <w:rFonts w:hint="cs"/>
                          <w:rtl/>
                        </w:rPr>
                        <w:t>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40"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proofErr w:type="spellStart"/>
      <w:r w:rsidRPr="006A4AA9">
        <w:rPr>
          <w:lang w:val="en-US"/>
        </w:rPr>
        <w:t>Kourani</w:t>
      </w:r>
      <w:proofErr w:type="spellEnd"/>
      <w:r w:rsidRPr="006A4AA9">
        <w:rPr>
          <w:lang w:val="en-US"/>
        </w:rPr>
        <w:t xml:space="preserve">, H., Berti, A., Schuster, D., &amp; van der Aalst, W. M. (2024, May). Process Modeling </w:t>
      </w:r>
      <w:proofErr w:type="gramStart"/>
      <w:r w:rsidRPr="006A4AA9">
        <w:rPr>
          <w:lang w:val="en-US"/>
        </w:rPr>
        <w:t>With</w:t>
      </w:r>
      <w:proofErr w:type="gramEnd"/>
      <w:r w:rsidRPr="006A4AA9">
        <w:rPr>
          <w:lang w:val="en-US"/>
        </w:rPr>
        <w:t xml:space="preserve">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6D415A03" w14:textId="05E52617" w:rsidR="007F7AAD" w:rsidRPr="00FE5DD1" w:rsidRDefault="007F7AAD" w:rsidP="007F7AAD">
      <w:pPr>
        <w:pStyle w:val="1"/>
        <w:rPr>
          <w:lang w:val="en-US"/>
        </w:rPr>
      </w:pPr>
      <w:r>
        <w:t>-6.2</w:t>
      </w:r>
      <w:r>
        <w:rPr>
          <w:rFonts w:hint="cs"/>
          <w:rtl/>
        </w:rPr>
        <w:t xml:space="preserve"> </w:t>
      </w:r>
      <w:r w:rsidR="00CC1FE2">
        <w:rPr>
          <w:rFonts w:hint="cs"/>
          <w:rtl/>
          <w:lang w:val="en-US"/>
        </w:rPr>
        <w:t>منصات</w:t>
      </w:r>
      <w:r>
        <w:rPr>
          <w:rFonts w:hint="cs"/>
          <w:rtl/>
          <w:lang w:val="en-US"/>
        </w:rPr>
        <w:t xml:space="preserve"> </w:t>
      </w:r>
      <w:r>
        <w:rPr>
          <w:lang w:val="en-US"/>
        </w:rPr>
        <w:t>BPMN</w:t>
      </w:r>
      <w:r>
        <w:rPr>
          <w:rFonts w:hint="cs"/>
          <w:rtl/>
          <w:lang w:val="en-US"/>
        </w:rPr>
        <w:t xml:space="preserve"> المتاحة</w:t>
      </w:r>
    </w:p>
    <w:p w14:paraId="5DC9DA66" w14:textId="43234969" w:rsidR="00183D2D" w:rsidRDefault="00183D2D" w:rsidP="00494D20">
      <w:pPr>
        <w:pStyle w:val="a9"/>
        <w:rPr>
          <w:rtl/>
          <w:lang w:val="en-US"/>
        </w:rPr>
      </w:pPr>
      <w:r>
        <w:rPr>
          <w:rFonts w:hint="cs"/>
          <w:rtl/>
          <w:lang w:val="en-US"/>
        </w:rPr>
        <w:t xml:space="preserve">يوجد مجموعة من </w:t>
      </w:r>
      <w:r w:rsidR="00FC68C1">
        <w:rPr>
          <w:rFonts w:hint="cs"/>
          <w:rtl/>
          <w:lang w:val="en-US"/>
        </w:rPr>
        <w:t>المنصات</w:t>
      </w:r>
      <w:r>
        <w:rPr>
          <w:rFonts w:hint="cs"/>
          <w:rtl/>
          <w:lang w:val="en-US"/>
        </w:rPr>
        <w:t xml:space="preserve"> </w:t>
      </w:r>
      <w:r w:rsidR="00327DEC">
        <w:rPr>
          <w:rFonts w:hint="cs"/>
          <w:rtl/>
          <w:lang w:val="en-US"/>
        </w:rPr>
        <w:t xml:space="preserve">التي </w:t>
      </w:r>
      <w:r w:rsidR="002715B7">
        <w:rPr>
          <w:rFonts w:hint="cs"/>
          <w:rtl/>
          <w:lang w:val="en-US"/>
        </w:rPr>
        <w:t xml:space="preserve">تساعد </w:t>
      </w:r>
      <w:r w:rsidR="008F6AE5">
        <w:rPr>
          <w:rFonts w:hint="cs"/>
          <w:rtl/>
          <w:lang w:val="en-US"/>
        </w:rPr>
        <w:t xml:space="preserve">في التعامل مع </w:t>
      </w:r>
      <w:r w:rsidR="008F6AE5">
        <w:rPr>
          <w:lang w:val="en-US"/>
        </w:rPr>
        <w:t>BPMN</w:t>
      </w:r>
      <w:r w:rsidR="008F6AE5">
        <w:rPr>
          <w:rFonts w:hint="cs"/>
          <w:rtl/>
          <w:lang w:val="en-US"/>
        </w:rPr>
        <w:t>، نستعرض في الفقرات التالية مجموعة منها.</w:t>
      </w:r>
    </w:p>
    <w:p w14:paraId="03093AD8" w14:textId="15A6B35C" w:rsidR="001126F7" w:rsidRDefault="001126F7" w:rsidP="001126F7">
      <w:pPr>
        <w:pStyle w:val="2"/>
        <w:rPr>
          <w:rtl/>
        </w:rPr>
      </w:pPr>
      <w:r>
        <w:t>-1.5.</w:t>
      </w:r>
      <w:r w:rsidRPr="00201D55">
        <w:t>2</w:t>
      </w:r>
      <w:r w:rsidRPr="00201D55">
        <w:rPr>
          <w:rFonts w:hint="cs"/>
          <w:rtl/>
        </w:rPr>
        <w:t xml:space="preserve"> </w:t>
      </w:r>
      <w:r>
        <w:t>Camunda</w:t>
      </w:r>
    </w:p>
    <w:p w14:paraId="692B1385" w14:textId="1F71FF86" w:rsidR="00183D2D" w:rsidRDefault="006D070A" w:rsidP="00AA0877">
      <w:pPr>
        <w:pStyle w:val="a9"/>
        <w:rPr>
          <w:rtl/>
          <w:lang w:val="en-US"/>
        </w:rPr>
      </w:pPr>
      <w:r>
        <w:rPr>
          <w:rFonts w:hint="cs"/>
          <w:rtl/>
          <w:lang w:val="en-US"/>
        </w:rPr>
        <w:t xml:space="preserve">هي </w:t>
      </w:r>
      <w:r w:rsidR="00AA0877" w:rsidRPr="00AA0877">
        <w:rPr>
          <w:rtl/>
          <w:lang w:val="en-US"/>
        </w:rPr>
        <w:t>عبارة عن منصة</w:t>
      </w:r>
      <w:r w:rsidR="00AA0877" w:rsidRPr="00AA0877">
        <w:rPr>
          <w:lang w:val="en-US"/>
        </w:rPr>
        <w:t xml:space="preserve"> </w:t>
      </w:r>
      <w:r w:rsidR="00AA0877" w:rsidRPr="00AA0877">
        <w:rPr>
          <w:rtl/>
          <w:lang w:val="en-US"/>
        </w:rPr>
        <w:t>مفتوحة المصدر تدعم معايير</w:t>
      </w:r>
      <w:r w:rsidR="00AA0877" w:rsidRPr="00AA0877">
        <w:rPr>
          <w:lang w:val="en-US"/>
        </w:rPr>
        <w:t xml:space="preserve"> BPMN </w:t>
      </w:r>
      <w:r w:rsidR="00AA0877" w:rsidRPr="00AA0877">
        <w:rPr>
          <w:rtl/>
          <w:lang w:val="en-US"/>
        </w:rPr>
        <w:t xml:space="preserve">لنمذجة وتنفيذ ومراقبة </w:t>
      </w:r>
      <w:r w:rsidR="002F4A0A">
        <w:rPr>
          <w:rFonts w:hint="cs"/>
          <w:rtl/>
          <w:lang w:val="en-US"/>
        </w:rPr>
        <w:t xml:space="preserve">عمليات الأعمال. </w:t>
      </w:r>
      <w:r w:rsidR="00AA0877" w:rsidRPr="00AA0877">
        <w:rPr>
          <w:rtl/>
          <w:lang w:val="en-US"/>
        </w:rPr>
        <w:t>وهي توفر أدوات مثل</w:t>
      </w:r>
      <w:r w:rsidR="00AA0877" w:rsidRPr="00AA0877">
        <w:rPr>
          <w:lang w:val="en-US"/>
        </w:rPr>
        <w:t xml:space="preserve"> Web Modeler</w:t>
      </w:r>
      <w:r w:rsidR="00445B46">
        <w:rPr>
          <w:rFonts w:hint="cs"/>
          <w:rtl/>
          <w:lang w:val="en-US"/>
        </w:rPr>
        <w:t xml:space="preserve"> </w:t>
      </w:r>
      <w:r w:rsidR="00AA0877" w:rsidRPr="00AA0877">
        <w:rPr>
          <w:lang w:val="en-US"/>
        </w:rPr>
        <w:t xml:space="preserve"> </w:t>
      </w:r>
      <w:r w:rsidR="00AA0877" w:rsidRPr="00AA0877">
        <w:rPr>
          <w:rtl/>
          <w:lang w:val="en-US"/>
        </w:rPr>
        <w:t>و</w:t>
      </w:r>
      <w:r w:rsidR="00AA0877" w:rsidRPr="00AA0877">
        <w:rPr>
          <w:lang w:val="en-US"/>
        </w:rPr>
        <w:t xml:space="preserve">Desktop Modeler </w:t>
      </w:r>
      <w:r w:rsidR="00914627">
        <w:rPr>
          <w:rFonts w:hint="cs"/>
          <w:rtl/>
          <w:lang w:val="en-US"/>
        </w:rPr>
        <w:t xml:space="preserve"> </w:t>
      </w:r>
      <w:r w:rsidR="00AA0877" w:rsidRPr="00AA0877">
        <w:rPr>
          <w:rtl/>
          <w:lang w:val="en-US"/>
        </w:rPr>
        <w:t>لتصميم العمليات</w:t>
      </w:r>
      <w:r w:rsidR="0037298A">
        <w:rPr>
          <w:rFonts w:hint="cs"/>
          <w:rtl/>
          <w:lang w:val="en-US"/>
        </w:rPr>
        <w:t xml:space="preserve">. </w:t>
      </w:r>
      <w:r w:rsidR="00AA0877" w:rsidRPr="00AA0877">
        <w:rPr>
          <w:rtl/>
          <w:lang w:val="en-US"/>
        </w:rPr>
        <w:t>تضمن</w:t>
      </w:r>
      <w:r w:rsidR="00AA0877" w:rsidRPr="00AA0877">
        <w:rPr>
          <w:lang w:val="en-US"/>
        </w:rPr>
        <w:t xml:space="preserve"> Camunda </w:t>
      </w:r>
      <w:r w:rsidR="00AA0877" w:rsidRPr="00AA0877">
        <w:rPr>
          <w:rtl/>
          <w:lang w:val="en-US"/>
        </w:rPr>
        <w:t>إمكانية التوسع والمرونة والتكامل مع أنظمة مختلفة، مما يجعلها مثالية لتنسيق العمليات والتطبيقات عبر الخدما</w:t>
      </w:r>
      <w:r w:rsidR="00AE6E24">
        <w:rPr>
          <w:rFonts w:hint="cs"/>
          <w:rtl/>
          <w:lang w:val="en-US"/>
        </w:rPr>
        <w:t>ت</w:t>
      </w:r>
      <w:r w:rsidR="000A3FF4">
        <w:rPr>
          <w:rFonts w:hint="cs"/>
          <w:rtl/>
          <w:lang w:val="en-US"/>
        </w:rPr>
        <w:t>.</w:t>
      </w:r>
      <w:r w:rsidR="00AE6E24">
        <w:rPr>
          <w:rFonts w:hint="cs"/>
          <w:rtl/>
          <w:lang w:val="en-US"/>
        </w:rPr>
        <w:t xml:space="preserve"> </w:t>
      </w:r>
      <w:r w:rsidR="001C1206">
        <w:rPr>
          <w:rFonts w:hint="cs"/>
          <w:rtl/>
          <w:lang w:val="en-US"/>
        </w:rPr>
        <w:t>ي</w:t>
      </w:r>
      <w:r w:rsidR="00AA0877" w:rsidRPr="00AA0877">
        <w:rPr>
          <w:rtl/>
          <w:lang w:val="en-US"/>
        </w:rPr>
        <w:t>ضمن التزامها بمعايير</w:t>
      </w:r>
      <w:r w:rsidR="00AA0877" w:rsidRPr="00AA0877">
        <w:rPr>
          <w:lang w:val="en-US"/>
        </w:rPr>
        <w:t xml:space="preserve"> BPMN </w:t>
      </w:r>
      <w:r w:rsidR="00AA0877" w:rsidRPr="00AA0877">
        <w:rPr>
          <w:rtl/>
          <w:lang w:val="en-US"/>
        </w:rPr>
        <w:t>نماذج عملية واضحة وقابلة للنقل</w:t>
      </w:r>
      <w:r w:rsidR="00AA0877" w:rsidRPr="00AA0877">
        <w:rPr>
          <w:lang w:val="en-US"/>
        </w:rPr>
        <w:t>.</w:t>
      </w:r>
    </w:p>
    <w:p w14:paraId="343FC681" w14:textId="77777777" w:rsidR="007F7AAD" w:rsidRDefault="007F7AAD" w:rsidP="00733F0A">
      <w:pPr>
        <w:pStyle w:val="a9"/>
        <w:rPr>
          <w:rtl/>
          <w:lang w:val="en-US"/>
        </w:rPr>
      </w:pPr>
    </w:p>
    <w:p w14:paraId="104C8464" w14:textId="77777777" w:rsidR="0008792B" w:rsidRPr="0008792B" w:rsidRDefault="0008792B" w:rsidP="0008792B">
      <w:pPr>
        <w:pStyle w:val="a9"/>
        <w:rPr>
          <w:lang w:val="en-US"/>
        </w:rPr>
      </w:pPr>
      <w:r w:rsidRPr="0008792B">
        <w:rPr>
          <w:rtl/>
          <w:lang w:val="en-US"/>
        </w:rPr>
        <w:lastRenderedPageBreak/>
        <w:t xml:space="preserve">[1] </w:t>
      </w:r>
      <w:r w:rsidRPr="0008792B">
        <w:rPr>
          <w:lang w:val="en-US"/>
        </w:rPr>
        <w:t>https://pretius.com/blog/camunda-bpm</w:t>
      </w:r>
      <w:r w:rsidRPr="0008792B">
        <w:rPr>
          <w:rtl/>
          <w:lang w:val="en-US"/>
        </w:rPr>
        <w:t>/</w:t>
      </w:r>
    </w:p>
    <w:p w14:paraId="627F9F62" w14:textId="77777777" w:rsidR="0008792B" w:rsidRPr="0008792B" w:rsidRDefault="0008792B" w:rsidP="0008792B">
      <w:pPr>
        <w:pStyle w:val="a9"/>
        <w:rPr>
          <w:lang w:val="en-US"/>
        </w:rPr>
      </w:pPr>
      <w:r w:rsidRPr="0008792B">
        <w:rPr>
          <w:rtl/>
          <w:lang w:val="en-US"/>
        </w:rPr>
        <w:t xml:space="preserve">[2] </w:t>
      </w:r>
      <w:r w:rsidRPr="0008792B">
        <w:rPr>
          <w:lang w:val="en-US"/>
        </w:rPr>
        <w:t>https://www.youtube.com/watch?v=n49huhV2Lag</w:t>
      </w:r>
    </w:p>
    <w:p w14:paraId="55124F23" w14:textId="77777777" w:rsidR="0008792B" w:rsidRPr="0008792B" w:rsidRDefault="0008792B" w:rsidP="0008792B">
      <w:pPr>
        <w:pStyle w:val="a9"/>
        <w:rPr>
          <w:lang w:val="en-US"/>
        </w:rPr>
      </w:pPr>
      <w:r w:rsidRPr="0008792B">
        <w:rPr>
          <w:rtl/>
          <w:lang w:val="en-US"/>
        </w:rPr>
        <w:t xml:space="preserve">[3] </w:t>
      </w:r>
      <w:r w:rsidRPr="0008792B">
        <w:rPr>
          <w:lang w:val="en-US"/>
        </w:rPr>
        <w:t>https://www.youtube.com/watch?v=YOgYvzF1DRM</w:t>
      </w:r>
    </w:p>
    <w:p w14:paraId="3A72D811" w14:textId="77777777" w:rsidR="0008792B" w:rsidRPr="0008792B" w:rsidRDefault="0008792B" w:rsidP="0008792B">
      <w:pPr>
        <w:pStyle w:val="a9"/>
        <w:rPr>
          <w:lang w:val="en-US"/>
        </w:rPr>
      </w:pPr>
      <w:r w:rsidRPr="0008792B">
        <w:rPr>
          <w:rtl/>
          <w:lang w:val="en-US"/>
        </w:rPr>
        <w:t xml:space="preserve">[4] </w:t>
      </w:r>
      <w:r w:rsidRPr="0008792B">
        <w:rPr>
          <w:lang w:val="en-US"/>
        </w:rPr>
        <w:t>https://futurice.com/blog/a-detailed-look-at-camunda-bpmn-application-development</w:t>
      </w:r>
    </w:p>
    <w:p w14:paraId="62D7E2A9" w14:textId="77777777" w:rsidR="0008792B" w:rsidRPr="0008792B" w:rsidRDefault="0008792B" w:rsidP="0008792B">
      <w:pPr>
        <w:pStyle w:val="a9"/>
        <w:rPr>
          <w:lang w:val="en-US"/>
        </w:rPr>
      </w:pPr>
      <w:r w:rsidRPr="0008792B">
        <w:rPr>
          <w:rtl/>
          <w:lang w:val="en-US"/>
        </w:rPr>
        <w:t xml:space="preserve">[5] </w:t>
      </w:r>
      <w:r w:rsidRPr="0008792B">
        <w:rPr>
          <w:lang w:val="en-US"/>
        </w:rPr>
        <w:t>https://positivethinking.tech/insights/hello-camunda-8</w:t>
      </w:r>
      <w:r w:rsidRPr="0008792B">
        <w:rPr>
          <w:rtl/>
          <w:lang w:val="en-US"/>
        </w:rPr>
        <w:t>/</w:t>
      </w:r>
    </w:p>
    <w:p w14:paraId="0F1F491C" w14:textId="77777777" w:rsidR="0008792B" w:rsidRPr="0008792B" w:rsidRDefault="0008792B" w:rsidP="0008792B">
      <w:pPr>
        <w:pStyle w:val="a9"/>
        <w:rPr>
          <w:lang w:val="en-US"/>
        </w:rPr>
      </w:pPr>
      <w:r w:rsidRPr="0008792B">
        <w:rPr>
          <w:rtl/>
          <w:lang w:val="en-US"/>
        </w:rPr>
        <w:t xml:space="preserve">[6] </w:t>
      </w:r>
      <w:r w:rsidRPr="0008792B">
        <w:rPr>
          <w:lang w:val="en-US"/>
        </w:rPr>
        <w:t>https://camunda.com/bpmn</w:t>
      </w:r>
      <w:r w:rsidRPr="0008792B">
        <w:rPr>
          <w:rtl/>
          <w:lang w:val="en-US"/>
        </w:rPr>
        <w:t>/</w:t>
      </w:r>
    </w:p>
    <w:p w14:paraId="3E44773C" w14:textId="77777777" w:rsidR="0008792B" w:rsidRPr="0008792B" w:rsidRDefault="0008792B" w:rsidP="0008792B">
      <w:pPr>
        <w:pStyle w:val="a9"/>
        <w:rPr>
          <w:lang w:val="en-US"/>
        </w:rPr>
      </w:pPr>
      <w:r w:rsidRPr="0008792B">
        <w:rPr>
          <w:rtl/>
          <w:lang w:val="en-US"/>
        </w:rPr>
        <w:t xml:space="preserve">[7] </w:t>
      </w:r>
      <w:r w:rsidRPr="0008792B">
        <w:rPr>
          <w:lang w:val="en-US"/>
        </w:rPr>
        <w:t>https://docs.camunda.io/docs/components/modeler/bpmn</w:t>
      </w:r>
      <w:r w:rsidRPr="0008792B">
        <w:rPr>
          <w:rtl/>
          <w:lang w:val="en-US"/>
        </w:rPr>
        <w:t>/</w:t>
      </w:r>
    </w:p>
    <w:p w14:paraId="1AB3261C" w14:textId="639F1E3F" w:rsidR="0008792B" w:rsidRDefault="0008792B" w:rsidP="0008792B">
      <w:pPr>
        <w:pStyle w:val="a9"/>
        <w:rPr>
          <w:lang w:val="en-US"/>
        </w:rPr>
      </w:pPr>
      <w:r w:rsidRPr="0008792B">
        <w:rPr>
          <w:rtl/>
          <w:lang w:val="en-US"/>
        </w:rPr>
        <w:t xml:space="preserve">[8] </w:t>
      </w:r>
      <w:r w:rsidRPr="0008792B">
        <w:rPr>
          <w:lang w:val="en-US"/>
        </w:rPr>
        <w:t>https://camunda.com/bpmn/reference</w:t>
      </w:r>
      <w:r w:rsidRPr="0008792B">
        <w:rPr>
          <w:rtl/>
          <w:lang w:val="en-US"/>
        </w:rPr>
        <w:t>/</w:t>
      </w:r>
    </w:p>
    <w:p w14:paraId="3C12AFFF" w14:textId="77777777" w:rsidR="0008792B" w:rsidRDefault="0008792B" w:rsidP="00733F0A">
      <w:pPr>
        <w:pStyle w:val="a9"/>
        <w:rPr>
          <w:rtl/>
          <w:lang w:val="en-US"/>
        </w:rPr>
      </w:pPr>
    </w:p>
    <w:p w14:paraId="71ACF95A" w14:textId="77777777" w:rsidR="0008792B" w:rsidRDefault="0008792B" w:rsidP="00733F0A">
      <w:pPr>
        <w:pStyle w:val="a9"/>
        <w:rPr>
          <w:rtl/>
          <w:lang w:val="en-US"/>
        </w:rPr>
      </w:pPr>
    </w:p>
    <w:p w14:paraId="4DCB09F1" w14:textId="77777777" w:rsidR="0008792B" w:rsidRDefault="0008792B" w:rsidP="00733F0A">
      <w:pPr>
        <w:pStyle w:val="a9"/>
        <w:rPr>
          <w:rtl/>
          <w:lang w:val="en-US"/>
        </w:rPr>
      </w:pPr>
    </w:p>
    <w:p w14:paraId="17BF32EF" w14:textId="77777777" w:rsidR="0008792B" w:rsidRDefault="0008792B" w:rsidP="00733F0A">
      <w:pPr>
        <w:pStyle w:val="a9"/>
        <w:rPr>
          <w:lang w:val="en-US"/>
        </w:rPr>
      </w:pPr>
    </w:p>
    <w:p w14:paraId="10C7C442" w14:textId="25EA5161" w:rsidR="007F7AAD" w:rsidRDefault="00C10049" w:rsidP="00190EBD">
      <w:pPr>
        <w:pStyle w:val="2"/>
      </w:pPr>
      <w:r>
        <w:t>-1.5.</w:t>
      </w:r>
      <w:r w:rsidRPr="00201D55">
        <w:t>2</w:t>
      </w:r>
      <w:r w:rsidRPr="00201D55">
        <w:rPr>
          <w:rFonts w:hint="cs"/>
          <w:rtl/>
        </w:rPr>
        <w:t xml:space="preserve"> </w:t>
      </w:r>
      <w:r>
        <w:t>bpmn.io</w:t>
      </w:r>
    </w:p>
    <w:p w14:paraId="32EE24B9" w14:textId="4DCA1109" w:rsidR="00890AF1" w:rsidRDefault="00B564B9" w:rsidP="00890AF1">
      <w:pPr>
        <w:pStyle w:val="a9"/>
        <w:rPr>
          <w:rtl/>
          <w:lang w:val="en-US"/>
        </w:rPr>
      </w:pPr>
      <w:r>
        <w:rPr>
          <w:rFonts w:hint="cs"/>
          <w:rtl/>
          <w:lang w:val="en-US"/>
        </w:rPr>
        <w:t xml:space="preserve">هي </w:t>
      </w:r>
      <w:r w:rsidRPr="00B564B9">
        <w:rPr>
          <w:rtl/>
          <w:lang w:val="en-US"/>
        </w:rPr>
        <w:t>عبارة عن مجموعة أدوات مفتوحة المصدر مصممة للعمل مع مخططات</w:t>
      </w:r>
      <w:r w:rsidR="00C83799">
        <w:rPr>
          <w:rFonts w:hint="cs"/>
          <w:rtl/>
          <w:lang w:val="en-US"/>
        </w:rPr>
        <w:t xml:space="preserve"> </w:t>
      </w:r>
      <w:r w:rsidRPr="00B564B9">
        <w:rPr>
          <w:lang w:val="en-US"/>
        </w:rPr>
        <w:t>BPMN 2.0</w:t>
      </w:r>
      <w:r w:rsidRPr="00B564B9">
        <w:rPr>
          <w:rtl/>
          <w:lang w:val="en-US"/>
        </w:rPr>
        <w:t xml:space="preserve">، وتهدف في المقام الأول إلى تسهيل إنشاء نماذج </w:t>
      </w:r>
      <w:r w:rsidR="00D54143">
        <w:rPr>
          <w:rFonts w:hint="cs"/>
          <w:rtl/>
          <w:lang w:val="en-US"/>
        </w:rPr>
        <w:t xml:space="preserve">عمليات الأعمال </w:t>
      </w:r>
      <w:r w:rsidRPr="00B564B9">
        <w:rPr>
          <w:rtl/>
          <w:lang w:val="en-US"/>
        </w:rPr>
        <w:t>ومشاركتها ودمجها</w:t>
      </w:r>
      <w:r w:rsidR="003D0060">
        <w:rPr>
          <w:rFonts w:hint="cs"/>
          <w:rtl/>
          <w:lang w:val="en-US"/>
        </w:rPr>
        <w:t>.</w:t>
      </w:r>
      <w:r w:rsidR="00890AF1">
        <w:rPr>
          <w:rFonts w:hint="cs"/>
          <w:rtl/>
          <w:lang w:val="en-US"/>
        </w:rPr>
        <w:t xml:space="preserve"> من أهم ميزاتها:</w:t>
      </w:r>
    </w:p>
    <w:p w14:paraId="71073A57" w14:textId="3B1389F6" w:rsidR="00890AF1" w:rsidRDefault="00890AF1" w:rsidP="00901AF6">
      <w:pPr>
        <w:pStyle w:val="a9"/>
        <w:numPr>
          <w:ilvl w:val="0"/>
          <w:numId w:val="23"/>
        </w:numPr>
        <w:rPr>
          <w:lang w:val="en-US"/>
        </w:rPr>
      </w:pPr>
      <w:r w:rsidRPr="00890AF1">
        <w:rPr>
          <w:rtl/>
          <w:lang w:val="en-US"/>
        </w:rPr>
        <w:t xml:space="preserve">النمذجة المستندة إلى الويب: تقدم مكون نمذجة مجانيًا قائمًا على الويب لإنشاء وتعديل مخططات </w:t>
      </w:r>
      <w:r w:rsidRPr="00890AF1">
        <w:rPr>
          <w:lang w:val="en-US"/>
        </w:rPr>
        <w:t>BPMN 2.0</w:t>
      </w:r>
      <w:r w:rsidRPr="00890AF1">
        <w:rPr>
          <w:rtl/>
          <w:lang w:val="en-US"/>
        </w:rPr>
        <w:t>، مع التركيز على قابلية الاستخدام الجيدة</w:t>
      </w:r>
      <w:r w:rsidR="001179AD">
        <w:rPr>
          <w:rFonts w:hint="cs"/>
          <w:rtl/>
          <w:lang w:val="en-US"/>
        </w:rPr>
        <w:t>.</w:t>
      </w:r>
    </w:p>
    <w:p w14:paraId="3D561CA2" w14:textId="4BDC3025" w:rsidR="00890AF1" w:rsidRDefault="00890AF1" w:rsidP="00901AF6">
      <w:pPr>
        <w:pStyle w:val="a9"/>
        <w:numPr>
          <w:ilvl w:val="0"/>
          <w:numId w:val="23"/>
        </w:numPr>
        <w:rPr>
          <w:lang w:val="en-US"/>
        </w:rPr>
      </w:pPr>
      <w:r w:rsidRPr="00901AF6">
        <w:rPr>
          <w:rtl/>
          <w:lang w:val="en-US"/>
        </w:rPr>
        <w:t xml:space="preserve">مجموعة أدوات المطورين: بالنسبة للمطورين، توفر </w:t>
      </w:r>
      <w:r w:rsidRPr="00901AF6">
        <w:rPr>
          <w:lang w:val="en-US"/>
        </w:rPr>
        <w:t>bpmn.io</w:t>
      </w:r>
      <w:r w:rsidRPr="00901AF6">
        <w:rPr>
          <w:rtl/>
          <w:lang w:val="en-US"/>
        </w:rPr>
        <w:t xml:space="preserve"> مجموعة أدوات خفيفة الوزن لتضمين مخططات </w:t>
      </w:r>
      <w:r w:rsidRPr="00901AF6">
        <w:rPr>
          <w:lang w:val="en-US"/>
        </w:rPr>
        <w:t>BPMN 2.0</w:t>
      </w:r>
      <w:r w:rsidRPr="00901AF6">
        <w:rPr>
          <w:rtl/>
          <w:lang w:val="en-US"/>
        </w:rPr>
        <w:t xml:space="preserve"> في تطبيقات الويب، مما يسمح بالرسم والتفاعل وشرح البيانات</w:t>
      </w:r>
      <w:r w:rsidR="00E91E78">
        <w:rPr>
          <w:rFonts w:hint="cs"/>
          <w:rtl/>
          <w:lang w:val="en-US"/>
        </w:rPr>
        <w:t>.</w:t>
      </w:r>
    </w:p>
    <w:p w14:paraId="7CCAF514" w14:textId="731421C3" w:rsidR="001179AD" w:rsidRDefault="00890AF1" w:rsidP="001179AD">
      <w:pPr>
        <w:pStyle w:val="a9"/>
        <w:numPr>
          <w:ilvl w:val="0"/>
          <w:numId w:val="23"/>
        </w:numPr>
        <w:rPr>
          <w:lang w:val="en-US"/>
        </w:rPr>
      </w:pPr>
      <w:r w:rsidRPr="001179AD">
        <w:rPr>
          <w:rtl/>
          <w:lang w:val="en-US"/>
        </w:rPr>
        <w:t>إمكانية التوسع: تتضمن مجموعة الأدوات واجهة برمجة تطبيقات</w:t>
      </w:r>
      <w:r w:rsidR="007B2A1C">
        <w:rPr>
          <w:rFonts w:hint="cs"/>
          <w:rtl/>
          <w:lang w:val="en-US"/>
        </w:rPr>
        <w:t xml:space="preserve"> </w:t>
      </w:r>
      <w:r w:rsidR="007B2A1C">
        <w:rPr>
          <w:lang w:val="en-US"/>
        </w:rPr>
        <w:t>(APIs)</w:t>
      </w:r>
      <w:r w:rsidRPr="001179AD">
        <w:rPr>
          <w:rtl/>
          <w:lang w:val="en-US"/>
        </w:rPr>
        <w:t xml:space="preserve"> قابلة للتوسع، مما يتيح تخصيص المكتبة وتحسينها</w:t>
      </w:r>
      <w:r w:rsidR="007B2A1C">
        <w:rPr>
          <w:rFonts w:hint="cs"/>
          <w:rtl/>
          <w:lang w:val="en-US"/>
        </w:rPr>
        <w:t>.</w:t>
      </w:r>
    </w:p>
    <w:p w14:paraId="6818B045" w14:textId="37EEE586" w:rsidR="00890AF1" w:rsidRPr="001179AD" w:rsidRDefault="00890AF1" w:rsidP="001179AD">
      <w:pPr>
        <w:pStyle w:val="a9"/>
        <w:numPr>
          <w:ilvl w:val="0"/>
          <w:numId w:val="23"/>
        </w:numPr>
        <w:rPr>
          <w:lang w:val="en-US"/>
        </w:rPr>
      </w:pPr>
      <w:r w:rsidRPr="001179AD">
        <w:rPr>
          <w:rtl/>
          <w:lang w:val="en-US"/>
        </w:rPr>
        <w:t xml:space="preserve">التوافر: مجموعة الأدوات مفتوحة المصدر ومجانية الاستخدام، ومتوفرة على </w:t>
      </w:r>
      <w:r w:rsidRPr="001179AD">
        <w:rPr>
          <w:lang w:val="en-US"/>
        </w:rPr>
        <w:t>GitHub</w:t>
      </w:r>
      <w:r w:rsidRPr="001179AD">
        <w:rPr>
          <w:rtl/>
          <w:lang w:val="en-US"/>
        </w:rPr>
        <w:t>، ويمكن تضمينها في تطبيقات الويب</w:t>
      </w:r>
      <w:r w:rsidR="005B02CF">
        <w:rPr>
          <w:rFonts w:hint="cs"/>
          <w:rtl/>
          <w:lang w:val="en-US"/>
        </w:rPr>
        <w:t>.</w:t>
      </w:r>
    </w:p>
    <w:p w14:paraId="6CBD4F17" w14:textId="77777777" w:rsidR="009F6846" w:rsidRPr="001179AD" w:rsidRDefault="009F6846" w:rsidP="00733F0A">
      <w:pPr>
        <w:pStyle w:val="a9"/>
        <w:rPr>
          <w:rtl/>
          <w:lang w:val="en-US"/>
        </w:rPr>
      </w:pPr>
    </w:p>
    <w:p w14:paraId="712F680B" w14:textId="77777777" w:rsidR="009F6846" w:rsidRDefault="009F6846" w:rsidP="00733F0A">
      <w:pPr>
        <w:pStyle w:val="a9"/>
        <w:rPr>
          <w:rtl/>
          <w:lang w:val="en-US"/>
        </w:rPr>
      </w:pPr>
    </w:p>
    <w:p w14:paraId="12E302A7" w14:textId="77777777" w:rsidR="009F6846" w:rsidRDefault="009F6846" w:rsidP="00733F0A">
      <w:pPr>
        <w:pStyle w:val="a9"/>
        <w:rPr>
          <w:rtl/>
          <w:lang w:val="en-US"/>
        </w:rPr>
      </w:pPr>
    </w:p>
    <w:p w14:paraId="7DCB8D95" w14:textId="77777777" w:rsidR="009F6846" w:rsidRDefault="009F6846" w:rsidP="00733F0A">
      <w:pPr>
        <w:pStyle w:val="a9"/>
        <w:rPr>
          <w:lang w:val="en-US"/>
        </w:rPr>
      </w:pPr>
    </w:p>
    <w:p w14:paraId="6B9F92E9" w14:textId="77777777" w:rsidR="009D3F52" w:rsidRDefault="009D3F52" w:rsidP="00733F0A">
      <w:pPr>
        <w:pStyle w:val="a9"/>
        <w:rPr>
          <w:lang w:val="en-US"/>
        </w:rPr>
      </w:pPr>
    </w:p>
    <w:p w14:paraId="510C8C8D" w14:textId="77777777" w:rsidR="009D3F52" w:rsidRDefault="009D3F52" w:rsidP="00733F0A">
      <w:pPr>
        <w:pStyle w:val="a9"/>
        <w:rPr>
          <w:lang w:val="en-US"/>
        </w:rPr>
      </w:pPr>
    </w:p>
    <w:p w14:paraId="5F184D5E" w14:textId="77777777" w:rsidR="009D3F52" w:rsidRDefault="009D3F52" w:rsidP="00733F0A">
      <w:pPr>
        <w:pStyle w:val="a9"/>
        <w:rPr>
          <w:lang w:val="en-US"/>
        </w:rPr>
      </w:pPr>
    </w:p>
    <w:p w14:paraId="024BD91C" w14:textId="77777777" w:rsidR="009D3F52" w:rsidRDefault="009D3F52" w:rsidP="00733F0A">
      <w:pPr>
        <w:pStyle w:val="a9"/>
        <w:rPr>
          <w:lang w:val="en-US"/>
        </w:rPr>
      </w:pPr>
    </w:p>
    <w:p w14:paraId="0D3D16F3" w14:textId="77777777" w:rsidR="009D3F52" w:rsidRDefault="009D3F52" w:rsidP="00733F0A">
      <w:pPr>
        <w:pStyle w:val="a9"/>
        <w:rPr>
          <w:lang w:val="en-US"/>
        </w:rPr>
      </w:pPr>
    </w:p>
    <w:p w14:paraId="2F6F422F" w14:textId="77777777" w:rsidR="009D3F52" w:rsidRDefault="009D3F52" w:rsidP="00733F0A">
      <w:pPr>
        <w:pStyle w:val="a9"/>
        <w:rPr>
          <w:lang w:val="en-US"/>
        </w:rPr>
      </w:pPr>
    </w:p>
    <w:p w14:paraId="009F3F00" w14:textId="77777777" w:rsidR="009D3F52" w:rsidRDefault="009D3F52" w:rsidP="00733F0A">
      <w:pPr>
        <w:pStyle w:val="a9"/>
        <w:rPr>
          <w:lang w:val="en-US"/>
        </w:rPr>
      </w:pPr>
    </w:p>
    <w:p w14:paraId="6174D102" w14:textId="77777777" w:rsidR="009D3F52" w:rsidRDefault="009D3F52" w:rsidP="00733F0A">
      <w:pPr>
        <w:pStyle w:val="a9"/>
        <w:rPr>
          <w:lang w:val="en-US"/>
        </w:rPr>
      </w:pPr>
    </w:p>
    <w:p w14:paraId="17611305" w14:textId="77777777" w:rsidR="009D3F52" w:rsidRDefault="009D3F52" w:rsidP="00733F0A">
      <w:pPr>
        <w:pStyle w:val="a9"/>
        <w:rPr>
          <w:lang w:val="en-US"/>
        </w:rPr>
      </w:pPr>
    </w:p>
    <w:p w14:paraId="220F3820" w14:textId="77777777" w:rsidR="009D3F52" w:rsidRDefault="009D3F52" w:rsidP="00733F0A">
      <w:pPr>
        <w:pStyle w:val="a9"/>
        <w:rPr>
          <w:lang w:val="en-US"/>
        </w:rPr>
      </w:pPr>
    </w:p>
    <w:p w14:paraId="4F7EFBDB" w14:textId="77777777" w:rsidR="009D3F52" w:rsidRDefault="009D3F52" w:rsidP="00733F0A">
      <w:pPr>
        <w:pStyle w:val="a9"/>
        <w:rPr>
          <w:lang w:val="en-US"/>
        </w:rPr>
      </w:pPr>
    </w:p>
    <w:p w14:paraId="31FA6283" w14:textId="77777777" w:rsidR="009D3F52" w:rsidRDefault="009D3F52" w:rsidP="00733F0A">
      <w:pPr>
        <w:pStyle w:val="a9"/>
        <w:rPr>
          <w:lang w:val="en-US"/>
        </w:rPr>
      </w:pPr>
    </w:p>
    <w:p w14:paraId="7B3FEF9C" w14:textId="77777777" w:rsidR="009D3F52" w:rsidRDefault="009D3F52" w:rsidP="00733F0A">
      <w:pPr>
        <w:pStyle w:val="a9"/>
        <w:rPr>
          <w:lang w:val="en-US"/>
        </w:rPr>
      </w:pPr>
    </w:p>
    <w:p w14:paraId="23BE92FE" w14:textId="77777777" w:rsidR="009D3F52" w:rsidRDefault="009D3F52" w:rsidP="00733F0A">
      <w:pPr>
        <w:pStyle w:val="a9"/>
        <w:rPr>
          <w:lang w:val="en-US"/>
        </w:rPr>
      </w:pPr>
    </w:p>
    <w:p w14:paraId="36A0A8CB" w14:textId="77777777" w:rsidR="009D3F52" w:rsidRDefault="009D3F52" w:rsidP="00733F0A">
      <w:pPr>
        <w:pStyle w:val="a9"/>
        <w:rPr>
          <w:lang w:val="en-US"/>
        </w:rPr>
      </w:pPr>
    </w:p>
    <w:p w14:paraId="3C42BC50" w14:textId="77777777" w:rsidR="009D3F52" w:rsidRDefault="009D3F52" w:rsidP="00733F0A">
      <w:pPr>
        <w:pStyle w:val="a9"/>
        <w:rPr>
          <w:lang w:val="en-US"/>
        </w:rPr>
      </w:pPr>
    </w:p>
    <w:p w14:paraId="41FB78A2" w14:textId="77777777" w:rsidR="009D3F52" w:rsidRPr="009D3F52" w:rsidRDefault="009D3F52" w:rsidP="009D3F52">
      <w:pPr>
        <w:pStyle w:val="a9"/>
        <w:rPr>
          <w:rtl/>
          <w:lang w:val="en-US"/>
        </w:rPr>
      </w:pPr>
    </w:p>
    <w:p w14:paraId="674FC0DB" w14:textId="77777777" w:rsidR="009D3F52" w:rsidRPr="009D3F52" w:rsidRDefault="009D3F52" w:rsidP="009D3F52">
      <w:pPr>
        <w:pStyle w:val="a9"/>
        <w:rPr>
          <w:lang w:val="en-US"/>
        </w:rPr>
      </w:pPr>
      <w:r w:rsidRPr="009D3F52">
        <w:rPr>
          <w:lang w:val="en-US"/>
        </w:rPr>
        <w:t>Citations</w:t>
      </w:r>
      <w:r w:rsidRPr="009D3F52">
        <w:rPr>
          <w:rtl/>
          <w:lang w:val="en-US"/>
        </w:rPr>
        <w:t>:</w:t>
      </w:r>
    </w:p>
    <w:p w14:paraId="79A681DF" w14:textId="77777777" w:rsidR="009D3F52" w:rsidRPr="009D3F52" w:rsidRDefault="009D3F52" w:rsidP="009D3F52">
      <w:pPr>
        <w:pStyle w:val="a9"/>
        <w:rPr>
          <w:lang w:val="en-US"/>
        </w:rPr>
      </w:pPr>
      <w:r w:rsidRPr="009D3F52">
        <w:rPr>
          <w:rtl/>
          <w:lang w:val="en-US"/>
        </w:rPr>
        <w:t xml:space="preserve">[1] </w:t>
      </w:r>
      <w:r w:rsidRPr="009D3F52">
        <w:rPr>
          <w:lang w:val="en-US"/>
        </w:rPr>
        <w:t>https://bpmn.io/blog/posts/2014-announcing-bpmn-io</w:t>
      </w:r>
    </w:p>
    <w:p w14:paraId="03D152EF" w14:textId="77777777" w:rsidR="009D3F52" w:rsidRPr="009D3F52" w:rsidRDefault="009D3F52" w:rsidP="009D3F52">
      <w:pPr>
        <w:pStyle w:val="a9"/>
        <w:rPr>
          <w:lang w:val="en-US"/>
        </w:rPr>
      </w:pPr>
      <w:r w:rsidRPr="009D3F52">
        <w:rPr>
          <w:rtl/>
          <w:lang w:val="en-US"/>
        </w:rPr>
        <w:t xml:space="preserve">[2] </w:t>
      </w:r>
      <w:r w:rsidRPr="009D3F52">
        <w:rPr>
          <w:lang w:val="en-US"/>
        </w:rPr>
        <w:t>https://bpmn.io/about</w:t>
      </w:r>
      <w:r w:rsidRPr="009D3F52">
        <w:rPr>
          <w:rtl/>
          <w:lang w:val="en-US"/>
        </w:rPr>
        <w:t>/</w:t>
      </w:r>
    </w:p>
    <w:p w14:paraId="10674550" w14:textId="77777777" w:rsidR="009D3F52" w:rsidRPr="009D3F52" w:rsidRDefault="009D3F52" w:rsidP="009D3F52">
      <w:pPr>
        <w:pStyle w:val="a9"/>
        <w:rPr>
          <w:lang w:val="en-US"/>
        </w:rPr>
      </w:pPr>
      <w:r w:rsidRPr="009D3F52">
        <w:rPr>
          <w:rtl/>
          <w:lang w:val="en-US"/>
        </w:rPr>
        <w:t xml:space="preserve">[3] </w:t>
      </w:r>
      <w:r w:rsidRPr="009D3F52">
        <w:rPr>
          <w:lang w:val="en-US"/>
        </w:rPr>
        <w:t>https://www.youtube.com/watch?v=n49huhV2Lag</w:t>
      </w:r>
    </w:p>
    <w:p w14:paraId="64DAC129" w14:textId="77777777" w:rsidR="009D3F52" w:rsidRPr="009D3F52" w:rsidRDefault="009D3F52" w:rsidP="009D3F52">
      <w:pPr>
        <w:pStyle w:val="a9"/>
        <w:rPr>
          <w:lang w:val="en-US"/>
        </w:rPr>
      </w:pPr>
      <w:r w:rsidRPr="009D3F52">
        <w:rPr>
          <w:rtl/>
          <w:lang w:val="en-US"/>
        </w:rPr>
        <w:t xml:space="preserve">[4] </w:t>
      </w:r>
      <w:r w:rsidRPr="009D3F52">
        <w:rPr>
          <w:lang w:val="en-US"/>
        </w:rPr>
        <w:t>https://camunda.com/bpmn/reference</w:t>
      </w:r>
      <w:r w:rsidRPr="009D3F52">
        <w:rPr>
          <w:rtl/>
          <w:lang w:val="en-US"/>
        </w:rPr>
        <w:t>/</w:t>
      </w:r>
    </w:p>
    <w:p w14:paraId="37313D74" w14:textId="77777777" w:rsidR="009D3F52" w:rsidRPr="009D3F52" w:rsidRDefault="009D3F52" w:rsidP="009D3F52">
      <w:pPr>
        <w:pStyle w:val="a9"/>
        <w:rPr>
          <w:lang w:val="en-US"/>
        </w:rPr>
      </w:pPr>
      <w:r w:rsidRPr="009D3F52">
        <w:rPr>
          <w:rtl/>
          <w:lang w:val="en-US"/>
        </w:rPr>
        <w:lastRenderedPageBreak/>
        <w:t xml:space="preserve">[5] </w:t>
      </w:r>
      <w:r w:rsidRPr="009D3F52">
        <w:rPr>
          <w:lang w:val="en-US"/>
        </w:rPr>
        <w:t>https://bpmn.io/toolkit/bpmn-js</w:t>
      </w:r>
      <w:r w:rsidRPr="009D3F52">
        <w:rPr>
          <w:rtl/>
          <w:lang w:val="en-US"/>
        </w:rPr>
        <w:t>/</w:t>
      </w:r>
    </w:p>
    <w:p w14:paraId="770F52C5" w14:textId="77777777" w:rsidR="009D3F52" w:rsidRPr="009D3F52" w:rsidRDefault="009D3F52" w:rsidP="009D3F52">
      <w:pPr>
        <w:pStyle w:val="a9"/>
        <w:rPr>
          <w:lang w:val="en-US"/>
        </w:rPr>
      </w:pPr>
      <w:r w:rsidRPr="009D3F52">
        <w:rPr>
          <w:rtl/>
          <w:lang w:val="en-US"/>
        </w:rPr>
        <w:t xml:space="preserve">[6] </w:t>
      </w:r>
      <w:r w:rsidRPr="009D3F52">
        <w:rPr>
          <w:lang w:val="en-US"/>
        </w:rPr>
        <w:t>https://docs.camunda.io/docs/components/modeler/bpmn</w:t>
      </w:r>
      <w:r w:rsidRPr="009D3F52">
        <w:rPr>
          <w:rtl/>
          <w:lang w:val="en-US"/>
        </w:rPr>
        <w:t>/</w:t>
      </w:r>
    </w:p>
    <w:p w14:paraId="21E74249" w14:textId="77777777" w:rsidR="009D3F52" w:rsidRPr="009D3F52" w:rsidRDefault="009D3F52" w:rsidP="009D3F52">
      <w:pPr>
        <w:pStyle w:val="a9"/>
        <w:rPr>
          <w:lang w:val="en-US"/>
        </w:rPr>
      </w:pPr>
      <w:r w:rsidRPr="009D3F52">
        <w:rPr>
          <w:rtl/>
          <w:lang w:val="en-US"/>
        </w:rPr>
        <w:t xml:space="preserve">[7] </w:t>
      </w:r>
      <w:r w:rsidRPr="009D3F52">
        <w:rPr>
          <w:lang w:val="en-US"/>
        </w:rPr>
        <w:t>https://camunda.com/bpmn</w:t>
      </w:r>
      <w:r w:rsidRPr="009D3F52">
        <w:rPr>
          <w:rtl/>
          <w:lang w:val="en-US"/>
        </w:rPr>
        <w:t>/</w:t>
      </w:r>
    </w:p>
    <w:p w14:paraId="7D69DB3B" w14:textId="3FE6A198" w:rsidR="009D3F52" w:rsidRDefault="009D3F52" w:rsidP="009D3F52">
      <w:pPr>
        <w:pStyle w:val="a9"/>
        <w:rPr>
          <w:lang w:val="en-US"/>
        </w:rPr>
      </w:pPr>
      <w:r w:rsidRPr="009D3F52">
        <w:rPr>
          <w:rtl/>
          <w:lang w:val="en-US"/>
        </w:rPr>
        <w:t xml:space="preserve">[8] </w:t>
      </w:r>
      <w:r w:rsidRPr="009D3F52">
        <w:rPr>
          <w:lang w:val="en-US"/>
        </w:rPr>
        <w:t>https://bpmn.io/toolkit/bpmn-js/walkthrough</w:t>
      </w:r>
      <w:r w:rsidRPr="009D3F52">
        <w:rPr>
          <w:rtl/>
          <w:lang w:val="en-US"/>
        </w:rPr>
        <w:t>/</w:t>
      </w:r>
    </w:p>
    <w:p w14:paraId="3429289F" w14:textId="77777777" w:rsidR="009D3F52" w:rsidRDefault="009D3F52" w:rsidP="00733F0A">
      <w:pPr>
        <w:pStyle w:val="a9"/>
        <w:rPr>
          <w:lang w:val="en-US"/>
        </w:rPr>
      </w:pPr>
    </w:p>
    <w:p w14:paraId="14C9EB7A" w14:textId="77777777" w:rsidR="009D3F52" w:rsidRDefault="009D3F52" w:rsidP="00733F0A">
      <w:pPr>
        <w:pStyle w:val="a9"/>
        <w:rPr>
          <w:lang w:val="en-US"/>
        </w:rPr>
      </w:pPr>
    </w:p>
    <w:p w14:paraId="4C2F4DD2" w14:textId="77777777" w:rsidR="009D3F52" w:rsidRDefault="009D3F52" w:rsidP="00733F0A">
      <w:pPr>
        <w:pStyle w:val="a9"/>
        <w:rPr>
          <w:lang w:val="en-US"/>
        </w:rPr>
      </w:pPr>
    </w:p>
    <w:p w14:paraId="3D26303D" w14:textId="77777777" w:rsidR="009D3F52" w:rsidRDefault="009D3F52" w:rsidP="00733F0A">
      <w:pPr>
        <w:pStyle w:val="a9"/>
        <w:rPr>
          <w:lang w:val="en-US"/>
        </w:rPr>
      </w:pPr>
    </w:p>
    <w:p w14:paraId="3BB395F4" w14:textId="77777777" w:rsidR="009D3F52" w:rsidRDefault="009D3F52" w:rsidP="00733F0A">
      <w:pPr>
        <w:pStyle w:val="a9"/>
        <w:rPr>
          <w:lang w:val="en-US"/>
        </w:rPr>
      </w:pPr>
    </w:p>
    <w:p w14:paraId="73622D3F" w14:textId="77777777" w:rsidR="009D3F52" w:rsidRDefault="009D3F52" w:rsidP="00733F0A">
      <w:pPr>
        <w:pStyle w:val="a9"/>
        <w:rPr>
          <w:lang w:val="en-US"/>
        </w:rPr>
      </w:pPr>
    </w:p>
    <w:p w14:paraId="27AFD0F8" w14:textId="77777777" w:rsidR="009D3F52" w:rsidRDefault="009D3F52" w:rsidP="00733F0A">
      <w:pPr>
        <w:pStyle w:val="a9"/>
        <w:rPr>
          <w:rtl/>
          <w:lang w:val="en-US"/>
        </w:rPr>
      </w:pPr>
    </w:p>
    <w:p w14:paraId="72FBB6F0" w14:textId="77777777" w:rsidR="009F6846" w:rsidRDefault="009F6846" w:rsidP="00733F0A">
      <w:pPr>
        <w:pStyle w:val="a9"/>
        <w:rPr>
          <w:rtl/>
          <w:lang w:val="en-US"/>
        </w:rPr>
      </w:pPr>
    </w:p>
    <w:p w14:paraId="263F1E48" w14:textId="77777777" w:rsidR="009F6846" w:rsidRDefault="009F6846" w:rsidP="00733F0A">
      <w:pPr>
        <w:pStyle w:val="a9"/>
        <w:rPr>
          <w:rtl/>
          <w:lang w:val="en-US"/>
        </w:rPr>
      </w:pPr>
    </w:p>
    <w:p w14:paraId="7739F29C" w14:textId="77777777" w:rsidR="009F6846" w:rsidRDefault="009F6846" w:rsidP="00733F0A">
      <w:pPr>
        <w:pStyle w:val="a9"/>
        <w:rPr>
          <w:rtl/>
          <w:lang w:val="en-US"/>
        </w:rPr>
      </w:pPr>
    </w:p>
    <w:p w14:paraId="23D370C6" w14:textId="77777777" w:rsidR="009F6846" w:rsidRPr="00A82CF0" w:rsidRDefault="009F6846" w:rsidP="009F6846">
      <w:pPr>
        <w:bidi w:val="0"/>
        <w:spacing w:after="200" w:line="276" w:lineRule="auto"/>
        <w:ind w:firstLine="720"/>
        <w:jc w:val="both"/>
        <w:rPr>
          <w:lang w:val="fr-FR"/>
        </w:rPr>
      </w:pPr>
    </w:p>
    <w:p w14:paraId="019A2B35" w14:textId="77777777" w:rsidR="009F6846" w:rsidRDefault="009F6846" w:rsidP="009F6846">
      <w:pPr>
        <w:pStyle w:val="a9"/>
      </w:pPr>
    </w:p>
    <w:p w14:paraId="12784A7A" w14:textId="77777777" w:rsidR="009F6846" w:rsidRDefault="009F6846" w:rsidP="009F6846">
      <w:pPr>
        <w:pStyle w:val="ad"/>
        <w:rPr>
          <w:rtl/>
        </w:rPr>
      </w:pPr>
      <w:r w:rsidRPr="00C64AA7">
        <w:rPr>
          <w:rFonts w:hint="cs"/>
          <w:rtl/>
        </w:rPr>
        <w:t xml:space="preserve">الفصل </w:t>
      </w:r>
      <w:r>
        <w:rPr>
          <w:rFonts w:hint="cs"/>
          <w:rtl/>
        </w:rPr>
        <w:t xml:space="preserve">الثالث </w:t>
      </w:r>
    </w:p>
    <w:p w14:paraId="2BCDE2F8" w14:textId="7267747B" w:rsidR="009F6846" w:rsidRPr="008A4F27" w:rsidRDefault="009F6846" w:rsidP="009F6846">
      <w:pPr>
        <w:pStyle w:val="ae"/>
      </w:pPr>
      <w:r>
        <w:rPr>
          <w:rFonts w:hint="cs"/>
          <w:rtl/>
        </w:rPr>
        <w:t xml:space="preserve">الدراسة التحليلة </w:t>
      </w:r>
    </w:p>
    <w:p w14:paraId="14890F5D" w14:textId="0902AA57" w:rsidR="009F6846" w:rsidRDefault="00B34D5C" w:rsidP="00B34D5C">
      <w:pPr>
        <w:pStyle w:val="ac"/>
        <w:rPr>
          <w:rtl/>
        </w:rPr>
      </w:pPr>
      <w:r w:rsidRPr="00B34D5C">
        <w:rPr>
          <w:rtl/>
        </w:rPr>
        <w:t>يوضح هذا الفصل عملية تحليل النظام ودراسة متطلباته وصولاً للتصميم</w:t>
      </w:r>
      <w:r w:rsidR="009F6846">
        <w:rPr>
          <w:rFonts w:hint="cs"/>
          <w:rtl/>
        </w:rPr>
        <w:t>.</w:t>
      </w:r>
    </w:p>
    <w:p w14:paraId="6E376FC5" w14:textId="3254156F" w:rsidR="00920548" w:rsidRPr="00920548" w:rsidRDefault="00920548" w:rsidP="00920548">
      <w:pPr>
        <w:pStyle w:val="a9"/>
        <w:rPr>
          <w:b/>
          <w:bCs/>
          <w:sz w:val="38"/>
          <w:szCs w:val="44"/>
        </w:rPr>
      </w:pPr>
      <w:bookmarkStart w:id="31" w:name="_Toc144363091"/>
      <w:r w:rsidRPr="00920548">
        <w:rPr>
          <w:b/>
          <w:bCs/>
          <w:sz w:val="38"/>
          <w:szCs w:val="44"/>
        </w:rPr>
        <w:t>-1.3</w:t>
      </w:r>
      <w:r w:rsidRPr="00920548">
        <w:rPr>
          <w:b/>
          <w:bCs/>
          <w:sz w:val="38"/>
          <w:szCs w:val="44"/>
          <w:rtl/>
        </w:rPr>
        <w:t xml:space="preserve"> مخططات حالات الاستخدام</w:t>
      </w:r>
      <w:bookmarkEnd w:id="31"/>
      <w:r>
        <w:rPr>
          <w:rFonts w:hint="cs"/>
          <w:b/>
          <w:bCs/>
          <w:sz w:val="38"/>
          <w:szCs w:val="44"/>
          <w:rtl/>
        </w:rPr>
        <w:t xml:space="preserve"> الخاصة بالمستخدم</w:t>
      </w:r>
    </w:p>
    <w:p w14:paraId="4C504D44" w14:textId="77777777" w:rsidR="009F6846" w:rsidRDefault="009F6846" w:rsidP="00733F0A">
      <w:pPr>
        <w:pStyle w:val="a9"/>
        <w:rPr>
          <w:rtl/>
          <w:lang w:val="en-US"/>
        </w:rPr>
      </w:pPr>
    </w:p>
    <w:p w14:paraId="072942EB" w14:textId="77777777" w:rsidR="009F6846" w:rsidRDefault="009F6846" w:rsidP="00733F0A">
      <w:pPr>
        <w:pStyle w:val="a9"/>
        <w:rPr>
          <w:rtl/>
          <w:lang w:val="en-US"/>
        </w:rPr>
      </w:pPr>
    </w:p>
    <w:p w14:paraId="6C7B7E79" w14:textId="77777777" w:rsidR="009F6846" w:rsidRDefault="009F6846" w:rsidP="00733F0A">
      <w:pPr>
        <w:pStyle w:val="a9"/>
        <w:rPr>
          <w:rtl/>
          <w:lang w:val="en-US"/>
        </w:rPr>
      </w:pPr>
    </w:p>
    <w:p w14:paraId="263A9700" w14:textId="77777777" w:rsidR="00546B55" w:rsidRDefault="00546B55" w:rsidP="00733F0A">
      <w:pPr>
        <w:pStyle w:val="a9"/>
        <w:rPr>
          <w:rtl/>
          <w:lang w:val="en-US"/>
        </w:rPr>
      </w:pPr>
    </w:p>
    <w:p w14:paraId="41565E25" w14:textId="77777777" w:rsidR="00546B55" w:rsidRDefault="00546B55" w:rsidP="00733F0A">
      <w:pPr>
        <w:pStyle w:val="a9"/>
        <w:rPr>
          <w:rtl/>
          <w:lang w:val="en-US"/>
        </w:rPr>
      </w:pPr>
    </w:p>
    <w:p w14:paraId="5EEB8FF7" w14:textId="77777777" w:rsidR="00546B55" w:rsidRDefault="00546B55" w:rsidP="00733F0A">
      <w:pPr>
        <w:pStyle w:val="a9"/>
        <w:rPr>
          <w:rtl/>
          <w:lang w:val="en-US"/>
        </w:rPr>
      </w:pPr>
    </w:p>
    <w:p w14:paraId="0360850B" w14:textId="77777777" w:rsidR="00546B55" w:rsidRDefault="00546B55" w:rsidP="00733F0A">
      <w:pPr>
        <w:pStyle w:val="a9"/>
        <w:rPr>
          <w:rtl/>
          <w:lang w:val="en-US"/>
        </w:rPr>
      </w:pPr>
    </w:p>
    <w:p w14:paraId="3411BACE" w14:textId="77777777" w:rsidR="00546B55" w:rsidRDefault="00546B55" w:rsidP="00733F0A">
      <w:pPr>
        <w:pStyle w:val="a9"/>
        <w:rPr>
          <w:rtl/>
          <w:lang w:val="en-US"/>
        </w:rPr>
      </w:pPr>
    </w:p>
    <w:p w14:paraId="31798FDB" w14:textId="77777777" w:rsidR="00546B55" w:rsidRDefault="00546B55" w:rsidP="00733F0A">
      <w:pPr>
        <w:pStyle w:val="a9"/>
        <w:rPr>
          <w:rtl/>
          <w:lang w:val="en-US"/>
        </w:rPr>
      </w:pPr>
    </w:p>
    <w:p w14:paraId="061A2EC5" w14:textId="77777777" w:rsidR="00546B55" w:rsidRDefault="00546B55" w:rsidP="00733F0A">
      <w:pPr>
        <w:pStyle w:val="a9"/>
        <w:rPr>
          <w:rtl/>
          <w:lang w:val="en-US"/>
        </w:rPr>
      </w:pPr>
    </w:p>
    <w:p w14:paraId="2FB27B69" w14:textId="77777777" w:rsidR="00546B55" w:rsidRDefault="00546B55" w:rsidP="00733F0A">
      <w:pPr>
        <w:pStyle w:val="a9"/>
        <w:rPr>
          <w:rtl/>
          <w:lang w:val="en-US"/>
        </w:rPr>
      </w:pPr>
    </w:p>
    <w:p w14:paraId="28174044" w14:textId="77777777" w:rsidR="00546B55" w:rsidRDefault="00546B55" w:rsidP="00546B55">
      <w:pPr>
        <w:bidi w:val="0"/>
        <w:spacing w:after="200" w:line="276" w:lineRule="auto"/>
        <w:jc w:val="both"/>
        <w:rPr>
          <w:rtl/>
        </w:rPr>
      </w:pPr>
    </w:p>
    <w:p w14:paraId="1F094393" w14:textId="77777777" w:rsidR="00546B55" w:rsidRPr="00A82CF0" w:rsidRDefault="00546B55" w:rsidP="00546B55">
      <w:pPr>
        <w:bidi w:val="0"/>
        <w:spacing w:after="200" w:line="276" w:lineRule="auto"/>
        <w:ind w:firstLine="720"/>
        <w:jc w:val="both"/>
        <w:rPr>
          <w:lang w:val="fr-FR"/>
        </w:rPr>
      </w:pPr>
    </w:p>
    <w:p w14:paraId="41723432" w14:textId="77777777" w:rsidR="00546B55" w:rsidRDefault="00546B55" w:rsidP="00546B55">
      <w:pPr>
        <w:pStyle w:val="a9"/>
      </w:pPr>
    </w:p>
    <w:p w14:paraId="55493B2E" w14:textId="77777777" w:rsidR="00546B55" w:rsidRDefault="00546B55" w:rsidP="00546B55">
      <w:pPr>
        <w:pStyle w:val="ad"/>
        <w:rPr>
          <w:rtl/>
        </w:rPr>
      </w:pPr>
      <w:r w:rsidRPr="00C64AA7">
        <w:rPr>
          <w:rFonts w:hint="cs"/>
          <w:rtl/>
        </w:rPr>
        <w:t xml:space="preserve">الفصل </w:t>
      </w:r>
      <w:r>
        <w:rPr>
          <w:rFonts w:hint="cs"/>
          <w:rtl/>
        </w:rPr>
        <w:t xml:space="preserve">الثالث </w:t>
      </w:r>
    </w:p>
    <w:p w14:paraId="75702574" w14:textId="145256AF" w:rsidR="00546B55" w:rsidRPr="008A4F27" w:rsidRDefault="00546B55" w:rsidP="00546B55">
      <w:pPr>
        <w:pStyle w:val="ae"/>
      </w:pPr>
      <w:r>
        <w:rPr>
          <w:rFonts w:hint="cs"/>
          <w:rtl/>
        </w:rPr>
        <w:t xml:space="preserve">المنهجية المقترحة </w:t>
      </w:r>
    </w:p>
    <w:p w14:paraId="6A59D9DC" w14:textId="7D9EDBC5" w:rsidR="00546B55" w:rsidRDefault="00546B55" w:rsidP="00546B55">
      <w:pPr>
        <w:pStyle w:val="ac"/>
        <w:rPr>
          <w:rtl/>
        </w:rPr>
      </w:pPr>
      <w:r>
        <w:rPr>
          <w:rFonts w:hint="cs"/>
          <w:rtl/>
        </w:rPr>
        <w:t>يَعرض هذا الفصل</w:t>
      </w:r>
      <w:r w:rsidR="00AD2A54">
        <w:rPr>
          <w:rFonts w:hint="cs"/>
          <w:rtl/>
        </w:rPr>
        <w:t xml:space="preserve"> المنهجية المقترحة ضمن المشروع لتوليد مخططات </w:t>
      </w:r>
      <w:r w:rsidR="00AD2A54">
        <w:t>BPMN</w:t>
      </w:r>
      <w:r>
        <w:rPr>
          <w:rFonts w:hint="cs"/>
          <w:rtl/>
        </w:rPr>
        <w:t>.</w:t>
      </w:r>
    </w:p>
    <w:p w14:paraId="1407BD8B" w14:textId="15188F68" w:rsidR="00546B55" w:rsidRPr="00820FD2" w:rsidRDefault="00546B55" w:rsidP="00546B55">
      <w:pPr>
        <w:pStyle w:val="1"/>
        <w:rPr>
          <w:rtl/>
          <w:lang w:val="en-US"/>
        </w:rPr>
      </w:pPr>
      <w:r>
        <w:lastRenderedPageBreak/>
        <w:t>-</w:t>
      </w:r>
      <w:r w:rsidR="002E2320">
        <w:t>1</w:t>
      </w:r>
      <w:r>
        <w:t>.2</w:t>
      </w:r>
      <w:r>
        <w:rPr>
          <w:rFonts w:hint="cs"/>
          <w:rtl/>
        </w:rPr>
        <w:t xml:space="preserve"> </w:t>
      </w:r>
      <w:r w:rsidR="002E2D95">
        <w:rPr>
          <w:rFonts w:hint="cs"/>
          <w:rtl/>
        </w:rPr>
        <w:t>مقدمة</w:t>
      </w:r>
    </w:p>
    <w:p w14:paraId="07FF3133" w14:textId="77777777" w:rsidR="00546B55" w:rsidRDefault="00546B55" w:rsidP="00546B55">
      <w:pPr>
        <w:pStyle w:val="a9"/>
        <w:rPr>
          <w:rtl/>
          <w:lang w:val="en-US"/>
        </w:rPr>
      </w:pPr>
      <w:r>
        <w:rPr>
          <w:rFonts w:hint="cs"/>
          <w:rtl/>
        </w:rPr>
        <w:t xml:space="preserve">بعد النظر إلى الأبحاث في مجال توليد مخططات </w:t>
      </w:r>
      <w:r>
        <w:rPr>
          <w:lang w:val="en-US"/>
        </w:rPr>
        <w:t>BPMN</w:t>
      </w:r>
      <w:r>
        <w:rPr>
          <w:rFonts w:hint="cs"/>
          <w:rtl/>
          <w:lang w:val="en-US"/>
        </w:rPr>
        <w:t xml:space="preserve"> تم إتخاذ منهجية استخدام هندسة التوجيه لتوليد هذه المخططات انطلاقاً من توصيف العملية النصي وذلك لعدة أسباب أهمها:</w:t>
      </w:r>
    </w:p>
    <w:p w14:paraId="640F31BD" w14:textId="77777777" w:rsidR="00546B55" w:rsidRDefault="00546B55" w:rsidP="00546B55">
      <w:pPr>
        <w:pStyle w:val="a9"/>
        <w:numPr>
          <w:ilvl w:val="0"/>
          <w:numId w:val="8"/>
        </w:numPr>
        <w:rPr>
          <w:lang w:val="en-US"/>
        </w:rPr>
      </w:pPr>
      <w:r>
        <w:rPr>
          <w:rFonts w:hint="cs"/>
          <w:rtl/>
          <w:lang w:val="en-US"/>
        </w:rPr>
        <w:t xml:space="preserve">عدم توفر مجموعة بيانات كبيرة لتدريب نموذج من البداية، حيث تم توضيح أن أكبر مجموعة بيانات </w:t>
      </w:r>
      <w:r>
        <w:rPr>
          <w:lang w:val="en-US"/>
        </w:rPr>
        <w:t>(</w:t>
      </w:r>
      <w:r w:rsidRPr="00931FEA">
        <w:rPr>
          <w:lang w:val="en-US"/>
        </w:rPr>
        <w:t>annotated</w:t>
      </w:r>
      <w:r>
        <w:rPr>
          <w:lang w:val="en-US"/>
        </w:rPr>
        <w:t>)</w:t>
      </w:r>
      <w:r>
        <w:rPr>
          <w:rFonts w:hint="cs"/>
          <w:rtl/>
          <w:lang w:val="en-US"/>
        </w:rPr>
        <w:t xml:space="preserve"> لهذه المسألة تحتوي على </w:t>
      </w:r>
      <w:r>
        <w:rPr>
          <w:lang w:val="en-US"/>
        </w:rPr>
        <w:t>45</w:t>
      </w:r>
      <w:r>
        <w:rPr>
          <w:rFonts w:hint="cs"/>
          <w:rtl/>
          <w:lang w:val="en-US"/>
        </w:rPr>
        <w:t xml:space="preserve"> عملية فقط.</w:t>
      </w:r>
      <w:r>
        <w:rPr>
          <w:lang w:val="en-US"/>
        </w:rPr>
        <w:t xml:space="preserve">[PET </w:t>
      </w:r>
      <w:proofErr w:type="spellStart"/>
      <w:r>
        <w:rPr>
          <w:lang w:val="en-US"/>
        </w:rPr>
        <w:t>refrerence</w:t>
      </w:r>
      <w:proofErr w:type="spellEnd"/>
      <w:r>
        <w:rPr>
          <w:lang w:val="en-US"/>
        </w:rPr>
        <w:t>]</w:t>
      </w:r>
    </w:p>
    <w:p w14:paraId="35F4130D" w14:textId="77777777" w:rsidR="00546B55" w:rsidRDefault="00546B55" w:rsidP="00546B55">
      <w:pPr>
        <w:pStyle w:val="a9"/>
        <w:numPr>
          <w:ilvl w:val="0"/>
          <w:numId w:val="8"/>
        </w:numPr>
        <w:rPr>
          <w:lang w:val="en-US"/>
        </w:rPr>
      </w:pPr>
      <w:r>
        <w:rPr>
          <w:rFonts w:hint="cs"/>
          <w:rtl/>
          <w:lang w:val="en-US"/>
        </w:rPr>
        <w:t>بعد أن أظهرت الأبحاث قدرة النماذج اللغوية الكبيرة على حل مسائل استخراج معلومات العمليات من التوصيف النصي مباشرة نجد أن استثمار هذه النماذج مباشرة مفيد لحل هذه المسألة.</w:t>
      </w:r>
      <w:r>
        <w:rPr>
          <w:lang w:val="en-US"/>
        </w:rPr>
        <w:t>[LLMs can accomplish</w:t>
      </w:r>
      <w:proofErr w:type="gramStart"/>
      <w:r>
        <w:rPr>
          <w:lang w:val="en-US"/>
        </w:rPr>
        <w:t xml:space="preserve"> ..</w:t>
      </w:r>
      <w:proofErr w:type="gramEnd"/>
      <w:r>
        <w:rPr>
          <w:lang w:val="en-US"/>
        </w:rPr>
        <w:t xml:space="preserve"> reference]</w:t>
      </w:r>
    </w:p>
    <w:p w14:paraId="6F8BA912" w14:textId="77777777" w:rsidR="00546B55" w:rsidRPr="00153D00" w:rsidRDefault="00546B55" w:rsidP="00546B55">
      <w:pPr>
        <w:pStyle w:val="a9"/>
        <w:numPr>
          <w:ilvl w:val="0"/>
          <w:numId w:val="8"/>
        </w:numPr>
        <w:rPr>
          <w:rtl/>
          <w:lang w:val="en-US"/>
        </w:rPr>
      </w:pPr>
      <w:r>
        <w:rPr>
          <w:rFonts w:hint="cs"/>
          <w:rtl/>
          <w:lang w:val="en-US"/>
        </w:rPr>
        <w:t xml:space="preserve">لم يتم استخدام منهجية تحسين النموذج اللغوي لملائمة المسألة </w:t>
      </w:r>
      <w:r>
        <w:rPr>
          <w:lang w:val="en-US"/>
        </w:rPr>
        <w:t>(fine-tuning)</w:t>
      </w:r>
      <w:r>
        <w:rPr>
          <w:rFonts w:hint="cs"/>
          <w:rtl/>
          <w:lang w:val="en-US"/>
        </w:rPr>
        <w:t xml:space="preserve"> بسبب عدم توفر البيانات والموارد الحاسوبية الكافية، حيث تم توجيه النموذج لأداء المهام من خلال منهجية التعلم من خلال عدد قليل من الأمثلة </w:t>
      </w:r>
      <w:r>
        <w:rPr>
          <w:lang w:val="en-US"/>
        </w:rPr>
        <w:t>(Few-shot learning)</w:t>
      </w:r>
      <w:r>
        <w:rPr>
          <w:rFonts w:hint="cs"/>
          <w:rtl/>
          <w:lang w:val="en-US"/>
        </w:rPr>
        <w:t xml:space="preserve">. </w:t>
      </w:r>
    </w:p>
    <w:p w14:paraId="5BE1FF17" w14:textId="77777777" w:rsidR="00546B55" w:rsidRDefault="00546B55" w:rsidP="00546B55">
      <w:pPr>
        <w:pStyle w:val="a9"/>
        <w:rPr>
          <w:rtl/>
          <w:lang w:val="en-US"/>
        </w:rPr>
      </w:pPr>
    </w:p>
    <w:p w14:paraId="34E545F9" w14:textId="77777777" w:rsidR="006E21B0" w:rsidRDefault="006E21B0" w:rsidP="00546B55">
      <w:pPr>
        <w:pStyle w:val="a9"/>
        <w:rPr>
          <w:rtl/>
          <w:lang w:val="en-US"/>
        </w:rPr>
      </w:pPr>
    </w:p>
    <w:p w14:paraId="345C7179" w14:textId="77777777" w:rsidR="006E21B0" w:rsidRDefault="006E21B0" w:rsidP="00546B55">
      <w:pPr>
        <w:pStyle w:val="a9"/>
        <w:rPr>
          <w:rtl/>
          <w:lang w:val="en-US"/>
        </w:rPr>
      </w:pPr>
    </w:p>
    <w:p w14:paraId="16C47173" w14:textId="60858EB7" w:rsidR="002E2320" w:rsidRPr="00820FD2" w:rsidRDefault="002E2320" w:rsidP="002E2320">
      <w:pPr>
        <w:pStyle w:val="1"/>
        <w:rPr>
          <w:rtl/>
          <w:lang w:val="en-US"/>
        </w:rPr>
      </w:pPr>
      <w:r>
        <w:t>-</w:t>
      </w:r>
      <w:r w:rsidR="00AD07D1">
        <w:t>2</w:t>
      </w:r>
      <w:r>
        <w:t>.2</w:t>
      </w:r>
      <w:r>
        <w:rPr>
          <w:rFonts w:hint="cs"/>
          <w:rtl/>
        </w:rPr>
        <w:t xml:space="preserve"> </w:t>
      </w:r>
      <w:r w:rsidR="00AD07D1">
        <w:rPr>
          <w:rFonts w:hint="cs"/>
          <w:rtl/>
        </w:rPr>
        <w:t>النموذج المقترح</w:t>
      </w:r>
    </w:p>
    <w:p w14:paraId="0C6C52D0" w14:textId="7B69FC8E" w:rsidR="00B55A32" w:rsidRDefault="00546B55" w:rsidP="00B55A32">
      <w:pPr>
        <w:pStyle w:val="a9"/>
        <w:rPr>
          <w:rtl/>
          <w:lang w:val="en-US"/>
        </w:rPr>
      </w:pPr>
      <w:r>
        <w:rPr>
          <w:rFonts w:hint="cs"/>
          <w:rtl/>
          <w:lang w:val="en-US"/>
        </w:rPr>
        <w:t>بدايةً نعرف دخل النموذج</w:t>
      </w:r>
      <w:r w:rsidR="00D60FA5">
        <w:rPr>
          <w:rFonts w:hint="cs"/>
          <w:rtl/>
          <w:lang w:val="en-US"/>
        </w:rPr>
        <w:t>،</w:t>
      </w:r>
      <w:r>
        <w:rPr>
          <w:rFonts w:hint="cs"/>
          <w:rtl/>
          <w:lang w:val="en-US"/>
        </w:rPr>
        <w:t xml:space="preserve"> حيث يتكون الدخل من التوصيف النصي للعملية المراد توليد مخطط </w:t>
      </w:r>
      <w:r>
        <w:rPr>
          <w:lang w:val="en-US"/>
        </w:rPr>
        <w:t>BPMN</w:t>
      </w:r>
      <w:r>
        <w:rPr>
          <w:rFonts w:hint="cs"/>
          <w:rtl/>
          <w:lang w:val="en-US"/>
        </w:rPr>
        <w:t xml:space="preserve"> خاص بها</w:t>
      </w:r>
      <w:r w:rsidR="00A83D4C">
        <w:rPr>
          <w:rFonts w:hint="cs"/>
          <w:rtl/>
          <w:lang w:val="en-US"/>
        </w:rPr>
        <w:t>،</w:t>
      </w:r>
      <w:r>
        <w:rPr>
          <w:rFonts w:hint="cs"/>
          <w:rtl/>
          <w:lang w:val="en-US"/>
        </w:rPr>
        <w:t xml:space="preserve"> ومجموعة من الملاحظات التي يحددها المستخدم</w:t>
      </w:r>
      <w:r w:rsidR="00917D40">
        <w:rPr>
          <w:rFonts w:hint="cs"/>
          <w:rtl/>
          <w:lang w:val="en-US"/>
        </w:rPr>
        <w:t xml:space="preserve"> (في حال أراد ذلك)</w:t>
      </w:r>
      <w:r>
        <w:rPr>
          <w:rFonts w:hint="cs"/>
          <w:rtl/>
          <w:lang w:val="en-US"/>
        </w:rPr>
        <w:t xml:space="preserve"> </w:t>
      </w:r>
      <w:r w:rsidR="00A83D4C">
        <w:rPr>
          <w:rFonts w:hint="cs"/>
          <w:rtl/>
          <w:lang w:val="en-US"/>
        </w:rPr>
        <w:t>ل</w:t>
      </w:r>
      <w:r>
        <w:rPr>
          <w:rFonts w:hint="cs"/>
          <w:rtl/>
          <w:lang w:val="en-US"/>
        </w:rPr>
        <w:t xml:space="preserve">تساعد النموذج </w:t>
      </w:r>
      <w:r w:rsidR="00A83D4C">
        <w:rPr>
          <w:rFonts w:hint="cs"/>
          <w:rtl/>
          <w:lang w:val="en-US"/>
        </w:rPr>
        <w:t xml:space="preserve">في </w:t>
      </w:r>
      <w:r>
        <w:rPr>
          <w:rFonts w:hint="cs"/>
          <w:rtl/>
          <w:lang w:val="en-US"/>
        </w:rPr>
        <w:t>فهم العملية.</w:t>
      </w:r>
      <w:r w:rsidR="000D44F1">
        <w:rPr>
          <w:rFonts w:hint="cs"/>
          <w:rtl/>
          <w:lang w:val="en-US"/>
        </w:rPr>
        <w:t xml:space="preserve"> </w:t>
      </w:r>
      <w:r w:rsidR="00BE270C">
        <w:rPr>
          <w:rFonts w:hint="cs"/>
          <w:rtl/>
          <w:lang w:val="en-US"/>
        </w:rPr>
        <w:t xml:space="preserve">يتم التوليد على عدة </w:t>
      </w:r>
      <w:r w:rsidR="00AD39AF">
        <w:rPr>
          <w:rFonts w:hint="cs"/>
          <w:rtl/>
          <w:lang w:val="en-US"/>
        </w:rPr>
        <w:t>خطوات</w:t>
      </w:r>
      <w:r w:rsidR="00BE270C">
        <w:rPr>
          <w:rFonts w:hint="cs"/>
          <w:rtl/>
          <w:lang w:val="en-US"/>
        </w:rPr>
        <w:t>، سيتم توضيحها في الفقرات التالية</w:t>
      </w:r>
      <w:r w:rsidR="00B55A32">
        <w:rPr>
          <w:rFonts w:hint="cs"/>
          <w:rtl/>
          <w:lang w:val="en-US"/>
        </w:rPr>
        <w:t>.</w:t>
      </w:r>
    </w:p>
    <w:p w14:paraId="575B8AF4" w14:textId="4830F870" w:rsidR="00B55A32" w:rsidRDefault="00616F0D" w:rsidP="00BC76F8">
      <w:pPr>
        <w:pStyle w:val="2"/>
        <w:rPr>
          <w:rtl/>
        </w:rPr>
      </w:pPr>
      <w:r>
        <w:t>-1.2.</w:t>
      </w:r>
      <w:r w:rsidRPr="00201D55">
        <w:t>2</w:t>
      </w:r>
      <w:r w:rsidRPr="00201D55">
        <w:rPr>
          <w:rFonts w:hint="cs"/>
          <w:rtl/>
        </w:rPr>
        <w:t xml:space="preserve"> </w:t>
      </w:r>
      <w:r w:rsidR="00E95B13">
        <w:rPr>
          <w:rFonts w:hint="cs"/>
          <w:rtl/>
        </w:rPr>
        <w:t>استخراج السيناريوهات من التوصيف النصي</w:t>
      </w:r>
    </w:p>
    <w:p w14:paraId="2DC5CF57" w14:textId="2C0ADB82" w:rsidR="00083939" w:rsidRDefault="00546B55" w:rsidP="00546B55">
      <w:pPr>
        <w:pStyle w:val="a9"/>
        <w:rPr>
          <w:lang w:val="en-US"/>
        </w:rPr>
      </w:pPr>
      <w:r>
        <w:rPr>
          <w:rFonts w:hint="cs"/>
          <w:rtl/>
          <w:lang w:val="en-US"/>
        </w:rPr>
        <w:t>يتم إرسال توجيه</w:t>
      </w:r>
      <w:r w:rsidR="009043A4">
        <w:rPr>
          <w:rFonts w:hint="cs"/>
          <w:rtl/>
          <w:lang w:val="en-US"/>
        </w:rPr>
        <w:t xml:space="preserve"> </w:t>
      </w:r>
      <w:r w:rsidR="009043A4">
        <w:rPr>
          <w:lang w:val="en-US"/>
        </w:rPr>
        <w:t>(Prompt)</w:t>
      </w:r>
      <w:r>
        <w:rPr>
          <w:rFonts w:hint="cs"/>
          <w:rtl/>
          <w:lang w:val="en-US"/>
        </w:rPr>
        <w:t xml:space="preserve"> لنموذج لغة كبير </w:t>
      </w:r>
      <w:r>
        <w:rPr>
          <w:lang w:val="en-US"/>
        </w:rPr>
        <w:t>(LLM)</w:t>
      </w:r>
      <w:r>
        <w:rPr>
          <w:rFonts w:hint="cs"/>
          <w:rtl/>
          <w:lang w:val="en-US"/>
        </w:rPr>
        <w:t>، يحتوي هذا التوجيه على التوصيف النصي للعملية والملاحظات المقدمة من قبل المستخدم</w:t>
      </w:r>
      <w:r w:rsidR="00A83D4C">
        <w:rPr>
          <w:rFonts w:hint="cs"/>
          <w:rtl/>
          <w:lang w:val="en-US"/>
        </w:rPr>
        <w:t>،</w:t>
      </w:r>
      <w:r>
        <w:rPr>
          <w:rFonts w:hint="cs"/>
          <w:rtl/>
          <w:lang w:val="en-US"/>
        </w:rPr>
        <w:t xml:space="preserve"> ومجموعة من التعليمات من أجل </w:t>
      </w:r>
      <w:r w:rsidR="00D0319F">
        <w:rPr>
          <w:rFonts w:hint="cs"/>
          <w:rtl/>
          <w:lang w:val="en-US"/>
        </w:rPr>
        <w:t>توليد</w:t>
      </w:r>
      <w:r>
        <w:rPr>
          <w:rFonts w:hint="cs"/>
          <w:rtl/>
          <w:lang w:val="en-US"/>
        </w:rPr>
        <w:t xml:space="preserve"> كل السيناريوهات الممكنة لتدفقات الأنشطة الموجودة ضمن التوصيف النصي للعملية، يتم استخراج هذه التدفقات من النص المعاد من قبل النموذج اللغوي</w:t>
      </w:r>
      <w:r w:rsidR="00383AEB">
        <w:rPr>
          <w:rFonts w:hint="cs"/>
          <w:rtl/>
          <w:lang w:val="en-US"/>
        </w:rPr>
        <w:t xml:space="preserve"> عن طريق إرسال النص لمحلل </w:t>
      </w:r>
      <w:r w:rsidR="00383AEB">
        <w:rPr>
          <w:lang w:val="en-US"/>
        </w:rPr>
        <w:t>(Parser)</w:t>
      </w:r>
      <w:r w:rsidR="00764BFF">
        <w:rPr>
          <w:rFonts w:hint="cs"/>
          <w:rtl/>
          <w:lang w:val="en-US"/>
        </w:rPr>
        <w:t xml:space="preserve"> </w:t>
      </w:r>
      <w:r w:rsidR="00C56FE1">
        <w:rPr>
          <w:rFonts w:hint="cs"/>
          <w:rtl/>
          <w:lang w:val="en-US"/>
        </w:rPr>
        <w:t xml:space="preserve">يقوم </w:t>
      </w:r>
      <w:r w:rsidR="008919EC">
        <w:rPr>
          <w:rFonts w:hint="cs"/>
          <w:rtl/>
          <w:lang w:val="en-US"/>
        </w:rPr>
        <w:t xml:space="preserve">بالبحث ضمن النص عن </w:t>
      </w:r>
      <w:r w:rsidR="001B67EF">
        <w:rPr>
          <w:rFonts w:hint="cs"/>
          <w:rtl/>
          <w:lang w:val="en-US"/>
        </w:rPr>
        <w:t xml:space="preserve">الخرج الموضوع بين علامتي </w:t>
      </w:r>
      <w:r w:rsidR="001B67EF">
        <w:rPr>
          <w:lang w:val="en-US"/>
        </w:rPr>
        <w:t>(```)</w:t>
      </w:r>
      <w:r w:rsidR="00292E8D">
        <w:rPr>
          <w:rFonts w:hint="cs"/>
          <w:rtl/>
          <w:lang w:val="en-US"/>
        </w:rPr>
        <w:t xml:space="preserve"> </w:t>
      </w:r>
      <w:r w:rsidR="002918C7">
        <w:rPr>
          <w:rFonts w:hint="cs"/>
          <w:rtl/>
          <w:lang w:val="en-US"/>
        </w:rPr>
        <w:t xml:space="preserve">ويقوم ببناء قائمة من </w:t>
      </w:r>
      <w:r w:rsidR="00A542FB">
        <w:rPr>
          <w:rFonts w:hint="cs"/>
          <w:rtl/>
          <w:lang w:val="en-US"/>
        </w:rPr>
        <w:t>السيناريوهات الكاملة (تسلسل من الأنشطة من البداية إلى النهاية)</w:t>
      </w:r>
      <w:r w:rsidR="00BE7435">
        <w:rPr>
          <w:rFonts w:hint="cs"/>
          <w:rtl/>
          <w:lang w:val="en-US"/>
        </w:rPr>
        <w:t xml:space="preserve"> التي تعبر عن خرج هذه الخطوة</w:t>
      </w:r>
      <w:r w:rsidR="00D82A05">
        <w:rPr>
          <w:rFonts w:hint="cs"/>
          <w:rtl/>
          <w:lang w:val="en-US"/>
        </w:rPr>
        <w:t>.</w:t>
      </w:r>
    </w:p>
    <w:p w14:paraId="02445AF9" w14:textId="4103A73E" w:rsidR="001F49AC" w:rsidRDefault="000E63B9" w:rsidP="00546B55">
      <w:pPr>
        <w:pStyle w:val="a9"/>
        <w:rPr>
          <w:lang w:val="en-US"/>
        </w:rPr>
      </w:pPr>
      <w:r>
        <w:rPr>
          <w:noProof/>
        </w:rPr>
        <w:lastRenderedPageBreak/>
        <w:drawing>
          <wp:anchor distT="0" distB="0" distL="114300" distR="114300" simplePos="0" relativeHeight="251696128" behindDoc="0" locked="0" layoutInCell="1" allowOverlap="1" wp14:anchorId="02BCB54F" wp14:editId="4485612F">
            <wp:simplePos x="0" y="0"/>
            <wp:positionH relativeFrom="margin">
              <wp:align>right</wp:align>
            </wp:positionH>
            <wp:positionV relativeFrom="paragraph">
              <wp:posOffset>344170</wp:posOffset>
            </wp:positionV>
            <wp:extent cx="5943600" cy="1880235"/>
            <wp:effectExtent l="0" t="0" r="0" b="5715"/>
            <wp:wrapSquare wrapText="bothSides"/>
            <wp:docPr id="2224413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880235"/>
                    </a:xfrm>
                    <a:prstGeom prst="rect">
                      <a:avLst/>
                    </a:prstGeom>
                    <a:noFill/>
                    <a:ln>
                      <a:noFill/>
                    </a:ln>
                  </pic:spPr>
                </pic:pic>
              </a:graphicData>
            </a:graphic>
          </wp:anchor>
        </w:drawing>
      </w:r>
    </w:p>
    <w:p w14:paraId="4C9DE77B" w14:textId="77777777" w:rsidR="001F49AC" w:rsidRPr="00A83D4C" w:rsidRDefault="001F49AC" w:rsidP="00546B55">
      <w:pPr>
        <w:pStyle w:val="a9"/>
        <w:rPr>
          <w:rtl/>
          <w:lang w:val="en-US"/>
        </w:rPr>
      </w:pPr>
    </w:p>
    <w:p w14:paraId="347EF783" w14:textId="2C5C30E2" w:rsidR="0041166A" w:rsidRDefault="0041166A" w:rsidP="00794D41">
      <w:pPr>
        <w:pStyle w:val="2"/>
        <w:rPr>
          <w:rtl/>
        </w:rPr>
      </w:pPr>
      <w:r>
        <w:t>-</w:t>
      </w:r>
      <w:r w:rsidR="00713990">
        <w:t>2</w:t>
      </w:r>
      <w:r>
        <w:t>.2.</w:t>
      </w:r>
      <w:r w:rsidRPr="00201D55">
        <w:t>2</w:t>
      </w:r>
      <w:r w:rsidRPr="00201D55">
        <w:rPr>
          <w:rFonts w:hint="cs"/>
          <w:rtl/>
        </w:rPr>
        <w:t xml:space="preserve"> </w:t>
      </w:r>
      <w:r w:rsidR="00EB4BF1">
        <w:rPr>
          <w:rFonts w:hint="cs"/>
          <w:rtl/>
        </w:rPr>
        <w:t xml:space="preserve">بناء شجرة </w:t>
      </w:r>
      <w:r w:rsidR="005E2658">
        <w:rPr>
          <w:rFonts w:hint="cs"/>
          <w:rtl/>
        </w:rPr>
        <w:t>الأنشطة</w:t>
      </w:r>
    </w:p>
    <w:p w14:paraId="441AFAD2" w14:textId="5DD37776" w:rsidR="00546B55" w:rsidRDefault="00414102" w:rsidP="006865EB">
      <w:pPr>
        <w:pStyle w:val="a9"/>
        <w:rPr>
          <w:rtl/>
          <w:lang w:val="en-US"/>
        </w:rPr>
      </w:pPr>
      <w:r>
        <w:rPr>
          <w:rFonts w:hint="cs"/>
          <w:rtl/>
          <w:lang w:val="en-US"/>
        </w:rPr>
        <w:t xml:space="preserve">يتم </w:t>
      </w:r>
      <w:r w:rsidR="00546B55">
        <w:rPr>
          <w:rFonts w:hint="cs"/>
          <w:rtl/>
          <w:lang w:val="en-US"/>
        </w:rPr>
        <w:t xml:space="preserve">بناء شجرة </w:t>
      </w:r>
      <w:r w:rsidR="00A45A44">
        <w:rPr>
          <w:rFonts w:hint="cs"/>
          <w:rtl/>
          <w:lang w:val="en-US"/>
        </w:rPr>
        <w:t>بناءً على</w:t>
      </w:r>
      <w:r w:rsidR="00500ED3">
        <w:rPr>
          <w:rFonts w:hint="cs"/>
          <w:rtl/>
          <w:lang w:val="en-US"/>
        </w:rPr>
        <w:t xml:space="preserve"> التدفقات المستخرجة من المرحلة </w:t>
      </w:r>
      <w:r w:rsidR="004C6931">
        <w:rPr>
          <w:rFonts w:hint="cs"/>
          <w:rtl/>
          <w:lang w:val="en-US"/>
        </w:rPr>
        <w:t>السابقة</w:t>
      </w:r>
      <w:r w:rsidR="009E10F0">
        <w:rPr>
          <w:rFonts w:hint="cs"/>
          <w:rtl/>
          <w:lang w:val="en-US"/>
        </w:rPr>
        <w:t>،</w:t>
      </w:r>
      <w:r w:rsidR="00A45A44">
        <w:rPr>
          <w:rFonts w:hint="cs"/>
          <w:rtl/>
          <w:lang w:val="en-US"/>
        </w:rPr>
        <w:t xml:space="preserve"> </w:t>
      </w:r>
      <w:r w:rsidR="00546B55">
        <w:rPr>
          <w:rFonts w:hint="cs"/>
          <w:rtl/>
          <w:lang w:val="en-US"/>
        </w:rPr>
        <w:t>تعبر عقد</w:t>
      </w:r>
      <w:r w:rsidR="00EB2151">
        <w:rPr>
          <w:rFonts w:hint="cs"/>
          <w:rtl/>
          <w:lang w:val="en-US"/>
        </w:rPr>
        <w:t xml:space="preserve"> هذه الشجرة</w:t>
      </w:r>
      <w:r w:rsidR="00546B55">
        <w:rPr>
          <w:rFonts w:hint="cs"/>
          <w:rtl/>
          <w:lang w:val="en-US"/>
        </w:rPr>
        <w:t xml:space="preserve"> عن الأنشطة الموص</w:t>
      </w:r>
      <w:r w:rsidR="00854152">
        <w:rPr>
          <w:rFonts w:hint="cs"/>
          <w:rtl/>
          <w:lang w:val="en-US"/>
        </w:rPr>
        <w:t>َّ</w:t>
      </w:r>
      <w:r w:rsidR="00546B55">
        <w:rPr>
          <w:rFonts w:hint="cs"/>
          <w:rtl/>
          <w:lang w:val="en-US"/>
        </w:rPr>
        <w:t>فة ضمن العملية وحوافها عن تسلسل التدفق ضمن العملية.</w:t>
      </w:r>
      <w:r w:rsidR="006865EB">
        <w:rPr>
          <w:rFonts w:hint="cs"/>
          <w:rtl/>
          <w:lang w:val="en-US"/>
        </w:rPr>
        <w:t xml:space="preserve"> </w:t>
      </w:r>
      <w:r w:rsidR="00546B55">
        <w:rPr>
          <w:rFonts w:hint="cs"/>
          <w:rtl/>
          <w:lang w:val="en-US"/>
        </w:rPr>
        <w:t xml:space="preserve">من خلال هذا الأسلوب يتم استخراج أهم عناصر مخطط </w:t>
      </w:r>
      <w:r w:rsidR="00546B55">
        <w:rPr>
          <w:lang w:val="en-US"/>
        </w:rPr>
        <w:t>BPMN</w:t>
      </w:r>
      <w:r w:rsidR="00546B55">
        <w:rPr>
          <w:rFonts w:hint="cs"/>
          <w:rtl/>
          <w:lang w:val="en-US"/>
        </w:rPr>
        <w:t xml:space="preserve"> المتمثلة بالأنشطة والتدفقات فيما بينها، حيث يتم حل مشكلة وجود تدفقات متولدة ليس لها نهاية كما في البحث </w:t>
      </w:r>
      <w:r w:rsidR="00546B55">
        <w:rPr>
          <w:lang w:val="en-US"/>
        </w:rPr>
        <w:t xml:space="preserve">[generate </w:t>
      </w:r>
      <w:proofErr w:type="spellStart"/>
      <w:r w:rsidR="00546B55">
        <w:rPr>
          <w:lang w:val="en-US"/>
        </w:rPr>
        <w:t>bpmn</w:t>
      </w:r>
      <w:proofErr w:type="spellEnd"/>
      <w:r w:rsidR="00546B55">
        <w:rPr>
          <w:lang w:val="en-US"/>
        </w:rPr>
        <w:t xml:space="preserve"> from unstructured]</w:t>
      </w:r>
      <w:r w:rsidR="00546B55">
        <w:rPr>
          <w:rFonts w:hint="cs"/>
          <w:rtl/>
          <w:lang w:val="en-US"/>
        </w:rPr>
        <w:t>.</w:t>
      </w:r>
    </w:p>
    <w:p w14:paraId="59F2E80C" w14:textId="77777777" w:rsidR="00186EEA" w:rsidRDefault="00186EEA" w:rsidP="006865EB">
      <w:pPr>
        <w:pStyle w:val="a9"/>
        <w:rPr>
          <w:rtl/>
          <w:lang w:val="en-US"/>
        </w:rPr>
      </w:pPr>
    </w:p>
    <w:p w14:paraId="2AEAF69A" w14:textId="154EA3F5" w:rsidR="00186EEA" w:rsidRDefault="00DA75AE" w:rsidP="006865EB">
      <w:pPr>
        <w:pStyle w:val="a9"/>
        <w:rPr>
          <w:rtl/>
          <w:lang w:val="en-US"/>
        </w:rPr>
      </w:pPr>
      <w:r>
        <w:rPr>
          <w:noProof/>
        </w:rPr>
        <w:drawing>
          <wp:inline distT="0" distB="0" distL="0" distR="0" wp14:anchorId="2E5F7266" wp14:editId="16B3349C">
            <wp:extent cx="5943600" cy="2080895"/>
            <wp:effectExtent l="0" t="0" r="0" b="0"/>
            <wp:docPr id="1922426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80895"/>
                    </a:xfrm>
                    <a:prstGeom prst="rect">
                      <a:avLst/>
                    </a:prstGeom>
                    <a:noFill/>
                    <a:ln>
                      <a:noFill/>
                    </a:ln>
                  </pic:spPr>
                </pic:pic>
              </a:graphicData>
            </a:graphic>
          </wp:inline>
        </w:drawing>
      </w:r>
    </w:p>
    <w:p w14:paraId="00C70C76" w14:textId="77777777" w:rsidR="00186EEA" w:rsidRDefault="00186EEA" w:rsidP="006865EB">
      <w:pPr>
        <w:pStyle w:val="a9"/>
        <w:rPr>
          <w:lang w:val="en-US"/>
        </w:rPr>
      </w:pPr>
    </w:p>
    <w:p w14:paraId="09289EF4" w14:textId="65C2B0EF" w:rsidR="00713990" w:rsidRDefault="00713990" w:rsidP="00713990">
      <w:pPr>
        <w:pStyle w:val="2"/>
      </w:pPr>
      <w:r>
        <w:lastRenderedPageBreak/>
        <w:t>-3.2.</w:t>
      </w:r>
      <w:r w:rsidRPr="00201D55">
        <w:t>2</w:t>
      </w:r>
      <w:r w:rsidRPr="00201D55">
        <w:rPr>
          <w:rFonts w:hint="cs"/>
          <w:rtl/>
        </w:rPr>
        <w:t xml:space="preserve"> </w:t>
      </w:r>
      <w:r w:rsidR="000C30A1">
        <w:rPr>
          <w:rFonts w:hint="cs"/>
          <w:rtl/>
        </w:rPr>
        <w:t>معالجة الشجرة</w:t>
      </w:r>
    </w:p>
    <w:p w14:paraId="5A152A6C" w14:textId="1F7A2FB9" w:rsidR="00546B55" w:rsidRDefault="00196C01" w:rsidP="00546B55">
      <w:pPr>
        <w:pStyle w:val="a9"/>
        <w:rPr>
          <w:rtl/>
          <w:lang w:val="en-US"/>
        </w:rPr>
      </w:pPr>
      <w:r>
        <w:rPr>
          <w:rFonts w:hint="cs"/>
          <w:rtl/>
          <w:lang w:val="en-US"/>
        </w:rPr>
        <w:t>نقوم</w:t>
      </w:r>
      <w:r w:rsidR="00546B55">
        <w:rPr>
          <w:rFonts w:hint="cs"/>
          <w:rtl/>
          <w:lang w:val="en-US"/>
        </w:rPr>
        <w:t xml:space="preserve"> </w:t>
      </w:r>
      <w:r w:rsidR="000A55E5">
        <w:rPr>
          <w:rFonts w:hint="cs"/>
          <w:rtl/>
          <w:lang w:val="en-US"/>
        </w:rPr>
        <w:t>ب</w:t>
      </w:r>
      <w:r w:rsidR="00532221">
        <w:rPr>
          <w:rFonts w:hint="cs"/>
          <w:rtl/>
          <w:lang w:val="en-US"/>
        </w:rPr>
        <w:t>تعديل</w:t>
      </w:r>
      <w:r w:rsidR="00546B55">
        <w:rPr>
          <w:rFonts w:hint="cs"/>
          <w:rtl/>
          <w:lang w:val="en-US"/>
        </w:rPr>
        <w:t xml:space="preserve"> الشجرة حيث يتم إضافة البوابات </w:t>
      </w:r>
      <w:r w:rsidR="00546B55">
        <w:rPr>
          <w:lang w:val="en-US"/>
        </w:rPr>
        <w:t>(gateways)</w:t>
      </w:r>
      <w:r w:rsidR="00546B55">
        <w:rPr>
          <w:rFonts w:hint="cs"/>
          <w:rtl/>
          <w:lang w:val="en-US"/>
        </w:rPr>
        <w:t xml:space="preserve"> التي تعبر عن نقاط القرار</w:t>
      </w:r>
      <w:r w:rsidR="00A83D4C">
        <w:rPr>
          <w:rFonts w:hint="cs"/>
          <w:rtl/>
          <w:lang w:val="en-US"/>
        </w:rPr>
        <w:t xml:space="preserve"> ضمن العملية المرادة</w:t>
      </w:r>
      <w:r w:rsidR="00546B55">
        <w:rPr>
          <w:rFonts w:hint="cs"/>
          <w:rtl/>
          <w:lang w:val="en-US"/>
        </w:rPr>
        <w:t xml:space="preserve">. </w:t>
      </w:r>
      <w:r w:rsidR="007F105B">
        <w:rPr>
          <w:rFonts w:hint="cs"/>
          <w:rtl/>
          <w:lang w:val="en-US"/>
        </w:rPr>
        <w:t>إذ</w:t>
      </w:r>
      <w:r w:rsidR="00546B55">
        <w:rPr>
          <w:rFonts w:hint="cs"/>
          <w:rtl/>
          <w:lang w:val="en-US"/>
        </w:rPr>
        <w:t xml:space="preserve"> أن</w:t>
      </w:r>
      <w:r w:rsidR="0041690A">
        <w:rPr>
          <w:rFonts w:hint="cs"/>
          <w:rtl/>
          <w:lang w:val="en-US"/>
        </w:rPr>
        <w:t>َّ</w:t>
      </w:r>
      <w:r w:rsidR="00546B55" w:rsidRPr="00110458">
        <w:rPr>
          <w:rFonts w:ascii="Segoe UI" w:hAnsi="Segoe UI" w:cs="Segoe UI"/>
          <w:rtl/>
          <w:lang w:val="en-US"/>
        </w:rPr>
        <w:t xml:space="preserve"> </w:t>
      </w:r>
      <w:r w:rsidR="00546B55" w:rsidRPr="00110458">
        <w:rPr>
          <w:rtl/>
          <w:lang w:val="en-US"/>
        </w:rPr>
        <w:t>أي نقطة يحدث فيها انتقال من نشاط واحد إلى عدة أنشطة تعتبر نقطة قرار. لذا، نقوم بإضافة بوابة في هذا الموقع ونعطيها رقما</w:t>
      </w:r>
      <w:r w:rsidR="008A1F02">
        <w:rPr>
          <w:rFonts w:hint="cs"/>
          <w:rtl/>
          <w:lang w:val="en-US"/>
        </w:rPr>
        <w:t>ً</w:t>
      </w:r>
      <w:r w:rsidR="00546B55" w:rsidRPr="00110458">
        <w:rPr>
          <w:rtl/>
          <w:lang w:val="en-US"/>
        </w:rPr>
        <w:t xml:space="preserve"> تسلسليا</w:t>
      </w:r>
      <w:r w:rsidR="00284113">
        <w:rPr>
          <w:rFonts w:hint="cs"/>
          <w:rtl/>
          <w:lang w:val="en-US"/>
        </w:rPr>
        <w:t>ً</w:t>
      </w:r>
      <w:r w:rsidR="00546B55" w:rsidRPr="00110458">
        <w:rPr>
          <w:rtl/>
          <w:lang w:val="en-US"/>
        </w:rPr>
        <w:t xml:space="preserve"> فريدًا</w:t>
      </w:r>
      <w:r w:rsidR="00B620D1">
        <w:rPr>
          <w:rFonts w:hint="cs"/>
          <w:rtl/>
          <w:lang w:val="en-US"/>
        </w:rPr>
        <w:t xml:space="preserve">، </w:t>
      </w:r>
      <w:r w:rsidR="001E2233">
        <w:rPr>
          <w:rFonts w:hint="cs"/>
          <w:rtl/>
          <w:lang w:val="en-US"/>
        </w:rPr>
        <w:t xml:space="preserve">حيث يصبح </w:t>
      </w:r>
      <w:r w:rsidR="00D50050">
        <w:rPr>
          <w:rFonts w:hint="cs"/>
          <w:rtl/>
          <w:lang w:val="en-US"/>
        </w:rPr>
        <w:t xml:space="preserve">تدفق </w:t>
      </w:r>
      <w:r w:rsidR="001E2233">
        <w:rPr>
          <w:rFonts w:hint="cs"/>
          <w:rtl/>
          <w:lang w:val="en-US"/>
        </w:rPr>
        <w:t>الانتقال من النشاط</w:t>
      </w:r>
      <w:r w:rsidR="0023294A">
        <w:rPr>
          <w:rFonts w:hint="cs"/>
          <w:rtl/>
          <w:lang w:val="en-US"/>
        </w:rPr>
        <w:t xml:space="preserve"> الأب</w:t>
      </w:r>
      <w:r w:rsidR="001E2233">
        <w:rPr>
          <w:rFonts w:hint="cs"/>
          <w:rtl/>
          <w:lang w:val="en-US"/>
        </w:rPr>
        <w:t xml:space="preserve"> </w:t>
      </w:r>
      <w:r w:rsidR="003F1104">
        <w:rPr>
          <w:rFonts w:hint="cs"/>
          <w:rtl/>
          <w:lang w:val="en-US"/>
        </w:rPr>
        <w:t>إلى البوابة ثم</w:t>
      </w:r>
      <w:r w:rsidR="00A4090E">
        <w:rPr>
          <w:rFonts w:hint="cs"/>
          <w:rtl/>
          <w:lang w:val="en-US"/>
        </w:rPr>
        <w:t xml:space="preserve"> إلى</w:t>
      </w:r>
      <w:r w:rsidR="003F1104">
        <w:rPr>
          <w:rFonts w:hint="cs"/>
          <w:rtl/>
          <w:lang w:val="en-US"/>
        </w:rPr>
        <w:t xml:space="preserve"> النشاطات</w:t>
      </w:r>
      <w:r w:rsidR="0023294A">
        <w:rPr>
          <w:rFonts w:hint="cs"/>
          <w:rtl/>
          <w:lang w:val="en-US"/>
        </w:rPr>
        <w:t xml:space="preserve"> الأبناء</w:t>
      </w:r>
      <w:r w:rsidR="00C06100">
        <w:rPr>
          <w:rFonts w:hint="cs"/>
          <w:rtl/>
          <w:lang w:val="en-US"/>
        </w:rPr>
        <w:t>.</w:t>
      </w:r>
    </w:p>
    <w:p w14:paraId="2B05CE10" w14:textId="070D8F59" w:rsidR="001D22BF" w:rsidRDefault="00C1244B" w:rsidP="003612BE">
      <w:pPr>
        <w:pStyle w:val="a9"/>
        <w:rPr>
          <w:rtl/>
          <w:lang w:val="en-US"/>
        </w:rPr>
      </w:pPr>
      <w:r>
        <w:rPr>
          <w:rFonts w:hint="cs"/>
          <w:rtl/>
          <w:lang w:val="en-US"/>
        </w:rPr>
        <w:t xml:space="preserve">يتم استخراج </w:t>
      </w:r>
      <w:r w:rsidR="00833B8F">
        <w:rPr>
          <w:rFonts w:hint="cs"/>
          <w:rtl/>
          <w:lang w:val="en-US"/>
        </w:rPr>
        <w:t xml:space="preserve">أسماء </w:t>
      </w:r>
      <w:r w:rsidR="002F53E6">
        <w:rPr>
          <w:rFonts w:hint="cs"/>
          <w:rtl/>
          <w:lang w:val="en-US"/>
        </w:rPr>
        <w:t>الأنشطة</w:t>
      </w:r>
      <w:r w:rsidR="002D0C5F">
        <w:rPr>
          <w:rFonts w:hint="cs"/>
          <w:rtl/>
          <w:lang w:val="en-US"/>
        </w:rPr>
        <w:t>،</w:t>
      </w:r>
      <w:r w:rsidR="002F53E6">
        <w:rPr>
          <w:rFonts w:hint="cs"/>
          <w:rtl/>
          <w:lang w:val="en-US"/>
        </w:rPr>
        <w:t xml:space="preserve"> و</w:t>
      </w:r>
      <w:r w:rsidR="00B6538F">
        <w:rPr>
          <w:rFonts w:hint="cs"/>
          <w:rtl/>
          <w:lang w:val="en-US"/>
        </w:rPr>
        <w:t xml:space="preserve">أسماء </w:t>
      </w:r>
      <w:r w:rsidR="002F53E6">
        <w:rPr>
          <w:rFonts w:hint="cs"/>
          <w:rtl/>
          <w:lang w:val="en-US"/>
        </w:rPr>
        <w:t>البوابات</w:t>
      </w:r>
      <w:r w:rsidR="004625BF">
        <w:rPr>
          <w:rFonts w:hint="cs"/>
          <w:rtl/>
          <w:lang w:val="en-US"/>
        </w:rPr>
        <w:t xml:space="preserve"> مع دخل</w:t>
      </w:r>
      <w:r w:rsidR="002D0C5F">
        <w:rPr>
          <w:rFonts w:hint="cs"/>
          <w:rtl/>
          <w:lang w:val="en-US"/>
        </w:rPr>
        <w:t>،</w:t>
      </w:r>
      <w:r w:rsidR="004625BF">
        <w:rPr>
          <w:rFonts w:hint="cs"/>
          <w:rtl/>
          <w:lang w:val="en-US"/>
        </w:rPr>
        <w:t xml:space="preserve"> وخرج كل </w:t>
      </w:r>
      <w:r w:rsidR="00104F10">
        <w:rPr>
          <w:rFonts w:hint="cs"/>
          <w:rtl/>
          <w:lang w:val="en-US"/>
        </w:rPr>
        <w:t>بوابة</w:t>
      </w:r>
      <w:r w:rsidR="002F53E6">
        <w:rPr>
          <w:rFonts w:hint="cs"/>
          <w:rtl/>
          <w:lang w:val="en-US"/>
        </w:rPr>
        <w:t xml:space="preserve"> </w:t>
      </w:r>
      <w:r w:rsidR="002D0C5F">
        <w:rPr>
          <w:rFonts w:hint="cs"/>
          <w:rtl/>
          <w:lang w:val="en-US"/>
        </w:rPr>
        <w:t>ا</w:t>
      </w:r>
      <w:r w:rsidR="003612BE">
        <w:rPr>
          <w:rFonts w:hint="cs"/>
          <w:rtl/>
          <w:lang w:val="en-US"/>
        </w:rPr>
        <w:t>نطلاقاً من الشجرة المعدلة</w:t>
      </w:r>
      <w:r w:rsidR="00BA4201">
        <w:rPr>
          <w:rFonts w:hint="cs"/>
          <w:rtl/>
          <w:lang w:val="en-US"/>
        </w:rPr>
        <w:t xml:space="preserve"> من أجل استخدامها في المراحل اللاحقة</w:t>
      </w:r>
      <w:r w:rsidR="003576E4">
        <w:rPr>
          <w:rFonts w:hint="cs"/>
          <w:rtl/>
          <w:lang w:val="en-US"/>
        </w:rPr>
        <w:t>.</w:t>
      </w:r>
    </w:p>
    <w:p w14:paraId="75CE17EA" w14:textId="0EAC009F" w:rsidR="001D22BF" w:rsidRDefault="004D0D22" w:rsidP="00546B55">
      <w:pPr>
        <w:pStyle w:val="a9"/>
        <w:rPr>
          <w:rtl/>
          <w:lang w:val="en-US"/>
        </w:rPr>
      </w:pPr>
      <w:r>
        <w:rPr>
          <w:noProof/>
        </w:rPr>
        <w:drawing>
          <wp:anchor distT="0" distB="0" distL="114300" distR="114300" simplePos="0" relativeHeight="251697152" behindDoc="0" locked="0" layoutInCell="1" allowOverlap="1" wp14:anchorId="2AE8C3C6" wp14:editId="77A07C5F">
            <wp:simplePos x="0" y="0"/>
            <wp:positionH relativeFrom="margin">
              <wp:align>right</wp:align>
            </wp:positionH>
            <wp:positionV relativeFrom="paragraph">
              <wp:posOffset>349250</wp:posOffset>
            </wp:positionV>
            <wp:extent cx="5943600" cy="2887980"/>
            <wp:effectExtent l="0" t="0" r="0" b="7620"/>
            <wp:wrapSquare wrapText="bothSides"/>
            <wp:docPr id="5000839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anchor>
        </w:drawing>
      </w:r>
    </w:p>
    <w:p w14:paraId="58C8E12B" w14:textId="77777777" w:rsidR="000C30A1" w:rsidRDefault="000C30A1" w:rsidP="00546B55">
      <w:pPr>
        <w:pStyle w:val="a9"/>
        <w:rPr>
          <w:lang w:val="en-US"/>
        </w:rPr>
      </w:pPr>
    </w:p>
    <w:p w14:paraId="5CF01D53" w14:textId="60414A01" w:rsidR="00DC0217" w:rsidRDefault="00DC0217" w:rsidP="002A2DA9">
      <w:pPr>
        <w:pStyle w:val="2"/>
        <w:rPr>
          <w:rtl/>
        </w:rPr>
      </w:pPr>
      <w:r>
        <w:lastRenderedPageBreak/>
        <w:t>-</w:t>
      </w:r>
      <w:r w:rsidR="002A2DA9">
        <w:t>4</w:t>
      </w:r>
      <w:r>
        <w:t>.2.</w:t>
      </w:r>
      <w:r w:rsidRPr="00201D55">
        <w:t>2</w:t>
      </w:r>
      <w:r w:rsidRPr="00201D55">
        <w:rPr>
          <w:rFonts w:hint="cs"/>
          <w:rtl/>
        </w:rPr>
        <w:t xml:space="preserve"> </w:t>
      </w:r>
      <w:r w:rsidR="00B61EE1">
        <w:rPr>
          <w:rFonts w:hint="cs"/>
          <w:rtl/>
        </w:rPr>
        <w:t>تحديد الفاعلين</w:t>
      </w:r>
    </w:p>
    <w:p w14:paraId="79094CCB" w14:textId="2E40FAA3" w:rsidR="00546B55" w:rsidRDefault="006A4601" w:rsidP="00546B55">
      <w:pPr>
        <w:pStyle w:val="a9"/>
        <w:rPr>
          <w:rtl/>
          <w:lang w:val="en-US"/>
        </w:rPr>
      </w:pPr>
      <w:r w:rsidRPr="00BC03BA">
        <w:rPr>
          <w:b/>
          <w:bCs/>
          <w:noProof/>
          <w:sz w:val="28"/>
          <w:szCs w:val="34"/>
          <w:lang w:val="en-US"/>
        </w:rPr>
        <w:drawing>
          <wp:anchor distT="0" distB="0" distL="114300" distR="114300" simplePos="0" relativeHeight="251698176" behindDoc="0" locked="0" layoutInCell="1" allowOverlap="1" wp14:anchorId="7518C95A" wp14:editId="733A7265">
            <wp:simplePos x="0" y="0"/>
            <wp:positionH relativeFrom="margin">
              <wp:align>right</wp:align>
            </wp:positionH>
            <wp:positionV relativeFrom="paragraph">
              <wp:posOffset>1528445</wp:posOffset>
            </wp:positionV>
            <wp:extent cx="5943600" cy="2420620"/>
            <wp:effectExtent l="0" t="0" r="0" b="0"/>
            <wp:wrapSquare wrapText="bothSides"/>
            <wp:docPr id="8566867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anchor>
        </w:drawing>
      </w:r>
      <w:r w:rsidR="00546B55">
        <w:rPr>
          <w:rFonts w:hint="cs"/>
          <w:rtl/>
          <w:lang w:val="en-US"/>
        </w:rPr>
        <w:t>نقوم بتحديد الفاعل لكل نشاط من الأنشطة المستخرجة</w:t>
      </w:r>
      <w:r w:rsidR="002D0C5F">
        <w:rPr>
          <w:rFonts w:hint="cs"/>
          <w:rtl/>
          <w:lang w:val="en-US"/>
        </w:rPr>
        <w:t>،</w:t>
      </w:r>
      <w:r w:rsidR="00546B55">
        <w:rPr>
          <w:rFonts w:hint="cs"/>
          <w:rtl/>
          <w:lang w:val="en-US"/>
        </w:rPr>
        <w:t xml:space="preserve"> عن طريق </w:t>
      </w:r>
      <w:r w:rsidR="00433F25">
        <w:rPr>
          <w:rFonts w:hint="cs"/>
          <w:rtl/>
          <w:lang w:val="en-US"/>
        </w:rPr>
        <w:t xml:space="preserve">بناء توجيه </w:t>
      </w:r>
      <w:r w:rsidR="00546B55">
        <w:rPr>
          <w:rFonts w:hint="cs"/>
          <w:rtl/>
          <w:lang w:val="en-US"/>
        </w:rPr>
        <w:t xml:space="preserve">يحتوي على التوصيف النصي للعملية والأنشطة المراد تحديد الفاعل لكل منها ومجموعة من التعليمات والأمثلة </w:t>
      </w:r>
      <w:r w:rsidR="00010A24">
        <w:rPr>
          <w:rFonts w:hint="cs"/>
          <w:rtl/>
          <w:lang w:val="en-US"/>
        </w:rPr>
        <w:t>من أجل استخراج هؤلاء الفاعلين</w:t>
      </w:r>
      <w:r w:rsidR="006E4445">
        <w:rPr>
          <w:rFonts w:hint="cs"/>
          <w:rtl/>
          <w:lang w:val="en-US"/>
        </w:rPr>
        <w:t>،</w:t>
      </w:r>
      <w:r w:rsidR="00010A24">
        <w:rPr>
          <w:rFonts w:hint="cs"/>
          <w:rtl/>
          <w:lang w:val="en-US"/>
        </w:rPr>
        <w:t xml:space="preserve"> </w:t>
      </w:r>
      <w:r w:rsidR="008856D5">
        <w:rPr>
          <w:rFonts w:hint="cs"/>
          <w:rtl/>
          <w:lang w:val="en-US"/>
        </w:rPr>
        <w:t xml:space="preserve">ثم يتم </w:t>
      </w:r>
      <w:r w:rsidR="00963C76">
        <w:rPr>
          <w:rFonts w:hint="cs"/>
          <w:rtl/>
          <w:lang w:val="en-US"/>
        </w:rPr>
        <w:t xml:space="preserve">إرسال </w:t>
      </w:r>
      <w:r w:rsidR="00584C91">
        <w:rPr>
          <w:rFonts w:hint="cs"/>
          <w:rtl/>
          <w:lang w:val="en-US"/>
        </w:rPr>
        <w:t>هذا ال</w:t>
      </w:r>
      <w:r w:rsidR="00963C76">
        <w:rPr>
          <w:rFonts w:hint="cs"/>
          <w:rtl/>
          <w:lang w:val="en-US"/>
        </w:rPr>
        <w:t>توجيه للنموذج اللغوي</w:t>
      </w:r>
      <w:r w:rsidR="00546B55">
        <w:rPr>
          <w:rFonts w:hint="cs"/>
          <w:rtl/>
          <w:lang w:val="en-US"/>
        </w:rPr>
        <w:t>.</w:t>
      </w:r>
      <w:r w:rsidR="00A50932">
        <w:rPr>
          <w:rFonts w:hint="cs"/>
          <w:rtl/>
          <w:lang w:val="en-US"/>
        </w:rPr>
        <w:t xml:space="preserve"> ي</w:t>
      </w:r>
      <w:r w:rsidR="00F72BD5">
        <w:rPr>
          <w:rFonts w:hint="cs"/>
          <w:rtl/>
          <w:lang w:val="en-US"/>
        </w:rPr>
        <w:t>ُ</w:t>
      </w:r>
      <w:r w:rsidR="00A50932">
        <w:rPr>
          <w:rFonts w:hint="cs"/>
          <w:rtl/>
          <w:lang w:val="en-US"/>
        </w:rPr>
        <w:t>عيد</w:t>
      </w:r>
      <w:r w:rsidR="00F72BD5">
        <w:rPr>
          <w:rFonts w:hint="cs"/>
          <w:rtl/>
          <w:lang w:val="en-US"/>
        </w:rPr>
        <w:t xml:space="preserve"> النموذج نصاً يحتوي على قائمة تربط كل فاعل مع الأنشطة التي يقوم بها</w:t>
      </w:r>
      <w:r w:rsidR="00D44634">
        <w:rPr>
          <w:rFonts w:hint="cs"/>
          <w:rtl/>
          <w:lang w:val="en-US"/>
        </w:rPr>
        <w:t xml:space="preserve">، </w:t>
      </w:r>
      <w:r w:rsidR="003D7E37">
        <w:rPr>
          <w:rFonts w:hint="cs"/>
          <w:rtl/>
          <w:lang w:val="en-US"/>
        </w:rPr>
        <w:t xml:space="preserve">نقوم بإرسال هذا النص للمحلل الذي يقوم بالبحث ضمن النص عن الخرج الموضوع بين علامتي </w:t>
      </w:r>
      <w:r w:rsidR="003D7E37">
        <w:rPr>
          <w:lang w:val="en-US"/>
        </w:rPr>
        <w:t>(```)</w:t>
      </w:r>
      <w:r w:rsidR="003D7E37">
        <w:rPr>
          <w:rFonts w:hint="cs"/>
          <w:rtl/>
          <w:lang w:val="en-US"/>
        </w:rPr>
        <w:t xml:space="preserve"> ويقوم ببناء</w:t>
      </w:r>
      <w:r w:rsidR="007C3301">
        <w:rPr>
          <w:rFonts w:hint="cs"/>
          <w:rtl/>
          <w:lang w:val="en-US"/>
        </w:rPr>
        <w:t xml:space="preserve"> </w:t>
      </w:r>
      <w:r w:rsidR="00817211">
        <w:rPr>
          <w:rFonts w:hint="cs"/>
          <w:rtl/>
          <w:lang w:val="en-US"/>
        </w:rPr>
        <w:t xml:space="preserve">قائمة </w:t>
      </w:r>
      <w:r w:rsidR="0005758B">
        <w:rPr>
          <w:rFonts w:hint="cs"/>
          <w:rtl/>
          <w:lang w:val="en-US"/>
        </w:rPr>
        <w:t>الفاعلين.</w:t>
      </w:r>
    </w:p>
    <w:p w14:paraId="7E2028F3" w14:textId="77777777" w:rsidR="00BE00EF" w:rsidRDefault="00BE00EF" w:rsidP="00862504">
      <w:pPr>
        <w:pStyle w:val="a9"/>
        <w:rPr>
          <w:rtl/>
          <w:lang w:val="en-US"/>
        </w:rPr>
      </w:pPr>
    </w:p>
    <w:p w14:paraId="2A7F076C" w14:textId="77777777" w:rsidR="00BE00EF" w:rsidRPr="00862504" w:rsidRDefault="00BE00EF" w:rsidP="00862504">
      <w:pPr>
        <w:pStyle w:val="a9"/>
        <w:rPr>
          <w:rtl/>
          <w:lang w:val="en-US"/>
        </w:rPr>
      </w:pPr>
    </w:p>
    <w:p w14:paraId="29164809" w14:textId="39C6C085" w:rsidR="00E72A93" w:rsidRDefault="00E72A93" w:rsidP="00862504">
      <w:pPr>
        <w:pStyle w:val="2"/>
        <w:rPr>
          <w:rtl/>
        </w:rPr>
      </w:pPr>
      <w:r>
        <w:t>-</w:t>
      </w:r>
      <w:r w:rsidR="00862504">
        <w:t>5</w:t>
      </w:r>
      <w:r>
        <w:t>.2.</w:t>
      </w:r>
      <w:r w:rsidRPr="00201D55">
        <w:t>2</w:t>
      </w:r>
      <w:r w:rsidRPr="00201D55">
        <w:rPr>
          <w:rFonts w:hint="cs"/>
          <w:rtl/>
        </w:rPr>
        <w:t xml:space="preserve"> </w:t>
      </w:r>
      <w:r w:rsidR="006A4601">
        <w:rPr>
          <w:rFonts w:hint="cs"/>
          <w:rtl/>
        </w:rPr>
        <w:t>تحديد أنواع الأنشطة</w:t>
      </w:r>
    </w:p>
    <w:p w14:paraId="157C94EB" w14:textId="44F7876F" w:rsidR="00C558EF" w:rsidRDefault="00C558EF" w:rsidP="00546B55">
      <w:pPr>
        <w:pStyle w:val="a9"/>
        <w:rPr>
          <w:rtl/>
          <w:lang w:val="en-US"/>
        </w:rPr>
      </w:pPr>
      <w:r>
        <w:rPr>
          <w:rFonts w:hint="cs"/>
          <w:rtl/>
          <w:lang w:val="en-US"/>
        </w:rPr>
        <w:t>نقوم بتحديد نوع كل نشاط من الأنشطة المستخرجة (</w:t>
      </w:r>
      <w:r>
        <w:rPr>
          <w:lang w:val="en-US"/>
        </w:rPr>
        <w:t>user task, system task, start event ….</w:t>
      </w:r>
      <w:r>
        <w:rPr>
          <w:rFonts w:hint="cs"/>
          <w:rtl/>
          <w:lang w:val="en-US"/>
        </w:rPr>
        <w:t>) عن طريق بناء توجيه يحتوي على التوصيف النصي للعملية والأنشطة المراد</w:t>
      </w:r>
      <w:r w:rsidR="002D0C5F">
        <w:rPr>
          <w:rFonts w:hint="cs"/>
          <w:rtl/>
          <w:lang w:val="en-US"/>
        </w:rPr>
        <w:t xml:space="preserve"> تحديد</w:t>
      </w:r>
      <w:r>
        <w:rPr>
          <w:rFonts w:hint="cs"/>
          <w:rtl/>
          <w:lang w:val="en-US"/>
        </w:rPr>
        <w:t xml:space="preserve"> </w:t>
      </w:r>
      <w:r w:rsidR="0096142D">
        <w:rPr>
          <w:rFonts w:hint="cs"/>
          <w:rtl/>
          <w:lang w:val="en-US"/>
        </w:rPr>
        <w:t>نوعها</w:t>
      </w:r>
      <w:r w:rsidR="002D0C5F">
        <w:rPr>
          <w:rFonts w:hint="cs"/>
          <w:rtl/>
          <w:lang w:val="en-US"/>
        </w:rPr>
        <w:t>،</w:t>
      </w:r>
      <w:r w:rsidR="0096142D">
        <w:rPr>
          <w:rFonts w:hint="cs"/>
          <w:rtl/>
          <w:lang w:val="en-US"/>
        </w:rPr>
        <w:t xml:space="preserve"> </w:t>
      </w:r>
      <w:r>
        <w:rPr>
          <w:rFonts w:hint="cs"/>
          <w:rtl/>
          <w:lang w:val="en-US"/>
        </w:rPr>
        <w:t xml:space="preserve">ومجموعة من التعليمات والأمثلة من أجل استخراج </w:t>
      </w:r>
      <w:r w:rsidR="00A2712C">
        <w:rPr>
          <w:rFonts w:hint="cs"/>
          <w:rtl/>
          <w:lang w:val="en-US"/>
        </w:rPr>
        <w:t>هذه الأنواع</w:t>
      </w:r>
      <w:r>
        <w:rPr>
          <w:rFonts w:hint="cs"/>
          <w:rtl/>
          <w:lang w:val="en-US"/>
        </w:rPr>
        <w:t xml:space="preserve">، ثم يتم إرسال هذا التوجيه للنموذج اللغوي. يُعيد النموذج نصاً يحتوي على قائمة تربط كل </w:t>
      </w:r>
      <w:r w:rsidR="00F4244A">
        <w:rPr>
          <w:rFonts w:hint="cs"/>
          <w:rtl/>
          <w:lang w:val="en-US"/>
        </w:rPr>
        <w:t>نشاط</w:t>
      </w:r>
      <w:r>
        <w:rPr>
          <w:rFonts w:hint="cs"/>
          <w:rtl/>
          <w:lang w:val="en-US"/>
        </w:rPr>
        <w:t xml:space="preserve"> مع </w:t>
      </w:r>
      <w:r w:rsidR="00522E7B">
        <w:rPr>
          <w:rFonts w:hint="cs"/>
          <w:rtl/>
          <w:lang w:val="en-US"/>
        </w:rPr>
        <w:t>نوعه</w:t>
      </w:r>
      <w:r>
        <w:rPr>
          <w:rFonts w:hint="cs"/>
          <w:rtl/>
          <w:lang w:val="en-US"/>
        </w:rPr>
        <w:t xml:space="preserve">، نقوم بإرسال هذا النص للمحلل الذي يقوم بالبحث ضمن النص عن الخرج الموضوع بين علامتي </w:t>
      </w:r>
      <w:r>
        <w:rPr>
          <w:lang w:val="en-US"/>
        </w:rPr>
        <w:t>(```)</w:t>
      </w:r>
      <w:r>
        <w:rPr>
          <w:rFonts w:hint="cs"/>
          <w:rtl/>
          <w:lang w:val="en-US"/>
        </w:rPr>
        <w:t xml:space="preserve"> ويقوم ببناء قائمة </w:t>
      </w:r>
      <w:r w:rsidR="00E338F9">
        <w:rPr>
          <w:rFonts w:hint="cs"/>
          <w:rtl/>
          <w:lang w:val="en-US"/>
        </w:rPr>
        <w:t>الأنواع</w:t>
      </w:r>
      <w:r>
        <w:rPr>
          <w:rFonts w:hint="cs"/>
          <w:rtl/>
          <w:lang w:val="en-US"/>
        </w:rPr>
        <w:t>.</w:t>
      </w:r>
    </w:p>
    <w:p w14:paraId="589C343F" w14:textId="77777777" w:rsidR="00EC786B" w:rsidRDefault="00EC786B" w:rsidP="00546B55">
      <w:pPr>
        <w:pStyle w:val="a9"/>
        <w:rPr>
          <w:rtl/>
          <w:lang w:val="en-US"/>
        </w:rPr>
      </w:pPr>
    </w:p>
    <w:p w14:paraId="73A51776" w14:textId="77777777" w:rsidR="00EC786B" w:rsidRDefault="00EC786B" w:rsidP="00546B55">
      <w:pPr>
        <w:pStyle w:val="a9"/>
        <w:rPr>
          <w:rtl/>
          <w:lang w:val="en-US"/>
        </w:rPr>
      </w:pPr>
    </w:p>
    <w:p w14:paraId="5A1CAE0B" w14:textId="77777777" w:rsidR="00EC786B" w:rsidRDefault="00EC786B" w:rsidP="00546B55">
      <w:pPr>
        <w:pStyle w:val="a9"/>
        <w:rPr>
          <w:rtl/>
          <w:lang w:val="en-US"/>
        </w:rPr>
      </w:pPr>
    </w:p>
    <w:p w14:paraId="58CF1BAD" w14:textId="77777777" w:rsidR="00EC786B" w:rsidRDefault="00EC786B" w:rsidP="00546B55">
      <w:pPr>
        <w:pStyle w:val="a9"/>
        <w:rPr>
          <w:rtl/>
          <w:lang w:val="en-US"/>
        </w:rPr>
      </w:pPr>
    </w:p>
    <w:p w14:paraId="0FAF298D" w14:textId="1D6FACF7" w:rsidR="00BE00EF" w:rsidRDefault="00BE00EF" w:rsidP="00BE00EF">
      <w:pPr>
        <w:pStyle w:val="a9"/>
        <w:rPr>
          <w:rtl/>
          <w:lang w:val="en-US"/>
        </w:rPr>
      </w:pPr>
      <w:r w:rsidRPr="00BE00EF">
        <w:rPr>
          <w:noProof/>
          <w:lang w:val="en-US"/>
        </w:rPr>
        <w:lastRenderedPageBreak/>
        <w:drawing>
          <wp:anchor distT="0" distB="0" distL="114300" distR="114300" simplePos="0" relativeHeight="251699200" behindDoc="0" locked="0" layoutInCell="1" allowOverlap="1" wp14:anchorId="0B566A07" wp14:editId="71076E6C">
            <wp:simplePos x="0" y="0"/>
            <wp:positionH relativeFrom="margin">
              <wp:align>right</wp:align>
            </wp:positionH>
            <wp:positionV relativeFrom="paragraph">
              <wp:posOffset>287411</wp:posOffset>
            </wp:positionV>
            <wp:extent cx="5943600" cy="2420620"/>
            <wp:effectExtent l="0" t="0" r="0" b="0"/>
            <wp:wrapSquare wrapText="bothSides"/>
            <wp:docPr id="14691224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anchor>
        </w:drawing>
      </w:r>
    </w:p>
    <w:p w14:paraId="20396F3F" w14:textId="44878114" w:rsidR="00BE00EF" w:rsidRDefault="00BE00EF" w:rsidP="00546B55">
      <w:pPr>
        <w:pStyle w:val="a9"/>
        <w:rPr>
          <w:rtl/>
          <w:lang w:val="en-US"/>
        </w:rPr>
      </w:pPr>
    </w:p>
    <w:p w14:paraId="0AD83B63" w14:textId="777D5E20" w:rsidR="00260997" w:rsidRDefault="00260997" w:rsidP="00260997">
      <w:pPr>
        <w:pStyle w:val="2"/>
      </w:pPr>
      <w:r>
        <w:t>-</w:t>
      </w:r>
      <w:r w:rsidR="00950BE9">
        <w:t>6</w:t>
      </w:r>
      <w:r>
        <w:t>.2.</w:t>
      </w:r>
      <w:r w:rsidRPr="00201D55">
        <w:t>2</w:t>
      </w:r>
      <w:r w:rsidRPr="00201D55">
        <w:rPr>
          <w:rFonts w:hint="cs"/>
          <w:rtl/>
        </w:rPr>
        <w:t xml:space="preserve"> </w:t>
      </w:r>
      <w:r w:rsidR="002260A5">
        <w:rPr>
          <w:rFonts w:hint="cs"/>
          <w:rtl/>
        </w:rPr>
        <w:t>تحديد أنواع البوابات مع شروط الانتقالات</w:t>
      </w:r>
    </w:p>
    <w:p w14:paraId="3D9F680A" w14:textId="4F705A4B" w:rsidR="009D3FD7" w:rsidRDefault="00546B55" w:rsidP="009D3FD7">
      <w:pPr>
        <w:pStyle w:val="a9"/>
        <w:rPr>
          <w:rtl/>
          <w:lang w:val="en-US"/>
        </w:rPr>
      </w:pPr>
      <w:r>
        <w:rPr>
          <w:rFonts w:hint="cs"/>
          <w:rtl/>
          <w:lang w:val="en-US"/>
        </w:rPr>
        <w:t>يتم تحديد نوع كل بوابة (</w:t>
      </w:r>
      <w:r>
        <w:rPr>
          <w:lang w:val="en-US"/>
        </w:rPr>
        <w:t>or, xor, and</w:t>
      </w:r>
      <w:r>
        <w:rPr>
          <w:rFonts w:hint="cs"/>
          <w:rtl/>
          <w:lang w:val="en-US"/>
        </w:rPr>
        <w:t xml:space="preserve">) مع شروط التدفق بين هذه البوابة والأنشطة المرتبطة بها عن طريق </w:t>
      </w:r>
      <w:r w:rsidR="00EA785E">
        <w:rPr>
          <w:rFonts w:hint="cs"/>
          <w:rtl/>
          <w:lang w:val="en-US"/>
        </w:rPr>
        <w:t xml:space="preserve">بناء توجيه </w:t>
      </w:r>
      <w:r>
        <w:rPr>
          <w:rFonts w:hint="cs"/>
          <w:rtl/>
          <w:lang w:val="en-US"/>
        </w:rPr>
        <w:t>يحتوي على التوصيف النصي للعملية والبوابات المراد تحديد نوعها مع دخل وخرج كل بوابة ومجموعة من التعليمات والأمثلة من أجل استخراج هذه الأنواع</w:t>
      </w:r>
      <w:r w:rsidR="009D3FD7">
        <w:rPr>
          <w:rFonts w:hint="cs"/>
          <w:rtl/>
          <w:lang w:val="en-US"/>
        </w:rPr>
        <w:t xml:space="preserve">، ثم يتم إرسال هذا التوجيه للنموذج اللغوي. يُعيد النموذج نصاً يحتوي على قائمة </w:t>
      </w:r>
      <w:r w:rsidR="00E36D32">
        <w:rPr>
          <w:rFonts w:hint="cs"/>
          <w:rtl/>
          <w:lang w:val="en-US"/>
        </w:rPr>
        <w:t>تضم</w:t>
      </w:r>
      <w:r w:rsidR="00270280">
        <w:rPr>
          <w:rFonts w:hint="cs"/>
          <w:rtl/>
          <w:lang w:val="en-US"/>
        </w:rPr>
        <w:t xml:space="preserve"> أسماء البوابات وأنواعها وشروط الانتقال </w:t>
      </w:r>
      <w:r w:rsidR="00FC1520">
        <w:rPr>
          <w:rFonts w:hint="cs"/>
          <w:rtl/>
          <w:lang w:val="en-US"/>
        </w:rPr>
        <w:t xml:space="preserve">للأنشطة </w:t>
      </w:r>
      <w:r w:rsidR="00B94820">
        <w:rPr>
          <w:rFonts w:hint="cs"/>
          <w:rtl/>
          <w:lang w:val="en-US"/>
        </w:rPr>
        <w:t>التالية</w:t>
      </w:r>
      <w:r w:rsidR="009D3FD7">
        <w:rPr>
          <w:rFonts w:hint="cs"/>
          <w:rtl/>
          <w:lang w:val="en-US"/>
        </w:rPr>
        <w:t xml:space="preserve">، نقوم بإرسال هذا النص للمحلل الذي يقوم بالبحث ضمن النص عن الخرج الموضوع بين علامتي </w:t>
      </w:r>
      <w:r w:rsidR="009D3FD7">
        <w:rPr>
          <w:lang w:val="en-US"/>
        </w:rPr>
        <w:t>(```)</w:t>
      </w:r>
      <w:r w:rsidR="009D3FD7">
        <w:rPr>
          <w:rFonts w:hint="cs"/>
          <w:rtl/>
          <w:lang w:val="en-US"/>
        </w:rPr>
        <w:t xml:space="preserve"> ويقوم ببناء قائمة </w:t>
      </w:r>
      <w:r w:rsidR="00981307">
        <w:rPr>
          <w:rFonts w:hint="cs"/>
          <w:rtl/>
          <w:lang w:val="en-US"/>
        </w:rPr>
        <w:t xml:space="preserve">أنواع </w:t>
      </w:r>
      <w:r w:rsidR="00D42AE4">
        <w:rPr>
          <w:rFonts w:hint="cs"/>
          <w:rtl/>
          <w:lang w:val="en-US"/>
        </w:rPr>
        <w:t>البوابات</w:t>
      </w:r>
      <w:r w:rsidR="009D3FD7">
        <w:rPr>
          <w:rFonts w:hint="cs"/>
          <w:rtl/>
          <w:lang w:val="en-US"/>
        </w:rPr>
        <w:t>.</w:t>
      </w:r>
    </w:p>
    <w:p w14:paraId="571D7059" w14:textId="25840818" w:rsidR="0057144F" w:rsidRDefault="0057144F" w:rsidP="00D56A84">
      <w:pPr>
        <w:pStyle w:val="a9"/>
        <w:rPr>
          <w:rtl/>
          <w:lang w:val="en-US"/>
        </w:rPr>
      </w:pPr>
      <w:r w:rsidRPr="0057144F">
        <w:rPr>
          <w:noProof/>
          <w:lang w:val="en-US"/>
        </w:rPr>
        <w:drawing>
          <wp:anchor distT="0" distB="0" distL="114300" distR="114300" simplePos="0" relativeHeight="251701248" behindDoc="0" locked="0" layoutInCell="1" allowOverlap="1" wp14:anchorId="38A7F6AB" wp14:editId="1EAEDAD0">
            <wp:simplePos x="0" y="0"/>
            <wp:positionH relativeFrom="column">
              <wp:posOffset>0</wp:posOffset>
            </wp:positionH>
            <wp:positionV relativeFrom="paragraph">
              <wp:posOffset>360680</wp:posOffset>
            </wp:positionV>
            <wp:extent cx="5943600" cy="2420620"/>
            <wp:effectExtent l="0" t="0" r="0" b="0"/>
            <wp:wrapSquare wrapText="bothSides"/>
            <wp:docPr id="15260889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20620"/>
                    </a:xfrm>
                    <a:prstGeom prst="rect">
                      <a:avLst/>
                    </a:prstGeom>
                    <a:noFill/>
                    <a:ln>
                      <a:noFill/>
                    </a:ln>
                  </pic:spPr>
                </pic:pic>
              </a:graphicData>
            </a:graphic>
          </wp:anchor>
        </w:drawing>
      </w:r>
    </w:p>
    <w:p w14:paraId="43754158" w14:textId="77777777" w:rsidR="00D56A84" w:rsidRPr="0057144F" w:rsidRDefault="00D56A84" w:rsidP="00D56A84">
      <w:pPr>
        <w:pStyle w:val="a9"/>
        <w:rPr>
          <w:lang w:val="en-US"/>
        </w:rPr>
      </w:pPr>
    </w:p>
    <w:p w14:paraId="050E095B" w14:textId="62060C46" w:rsidR="00546B55" w:rsidRPr="00747F64" w:rsidRDefault="00B8681F" w:rsidP="00747F64">
      <w:pPr>
        <w:pStyle w:val="a9"/>
        <w:rPr>
          <w:rtl/>
          <w:lang w:val="en-US"/>
        </w:rPr>
      </w:pPr>
      <w:r w:rsidRPr="00B8681F">
        <w:rPr>
          <w:rFonts w:hint="cs"/>
          <w:b/>
          <w:bCs/>
          <w:rtl/>
          <w:lang w:val="en-US"/>
        </w:rPr>
        <w:lastRenderedPageBreak/>
        <w:t>ملاحظة</w:t>
      </w:r>
      <w:r>
        <w:rPr>
          <w:rFonts w:hint="cs"/>
          <w:rtl/>
          <w:lang w:val="en-US"/>
        </w:rPr>
        <w:t xml:space="preserve">: </w:t>
      </w:r>
      <w:r w:rsidR="00747F64">
        <w:rPr>
          <w:rFonts w:hint="cs"/>
          <w:rtl/>
          <w:lang w:val="en-US"/>
        </w:rPr>
        <w:t>يتم تحديد الفاعلين وأنواع الأنشطة والبوابات على التوازي</w:t>
      </w:r>
      <w:r w:rsidR="00747F64" w:rsidRPr="00747F64">
        <w:rPr>
          <w:rFonts w:hint="cs"/>
          <w:rtl/>
          <w:lang w:val="en-US"/>
        </w:rPr>
        <w:t xml:space="preserve"> </w:t>
      </w:r>
      <w:r w:rsidR="00747F64">
        <w:rPr>
          <w:rFonts w:hint="cs"/>
          <w:rtl/>
          <w:lang w:val="en-US"/>
        </w:rPr>
        <w:t>إذ لا يوجد ترتيب فيما بينها.</w:t>
      </w:r>
    </w:p>
    <w:p w14:paraId="5FCB67D0" w14:textId="40AD72F2" w:rsidR="002822A8" w:rsidRDefault="002822A8" w:rsidP="002822A8">
      <w:pPr>
        <w:pStyle w:val="2"/>
        <w:rPr>
          <w:rtl/>
        </w:rPr>
      </w:pPr>
      <w:r>
        <w:t>-7.2.</w:t>
      </w:r>
      <w:r w:rsidRPr="00201D55">
        <w:t>2</w:t>
      </w:r>
      <w:r w:rsidRPr="00201D55">
        <w:rPr>
          <w:rFonts w:hint="cs"/>
          <w:rtl/>
        </w:rPr>
        <w:t xml:space="preserve"> </w:t>
      </w:r>
      <w:r w:rsidR="00D56A84">
        <w:rPr>
          <w:rFonts w:hint="cs"/>
          <w:rtl/>
        </w:rPr>
        <w:t>بناء المخطط النهائي</w:t>
      </w:r>
    </w:p>
    <w:p w14:paraId="3205B350" w14:textId="71551D86" w:rsidR="00E17F81" w:rsidRDefault="002D0C5F" w:rsidP="00E17F81">
      <w:pPr>
        <w:pStyle w:val="a9"/>
        <w:rPr>
          <w:rtl/>
          <w:lang w:val="en-US"/>
        </w:rPr>
      </w:pPr>
      <w:r>
        <w:rPr>
          <w:rFonts w:hint="cs"/>
          <w:rtl/>
          <w:lang w:val="en-US"/>
        </w:rPr>
        <w:t>ا</w:t>
      </w:r>
      <w:r w:rsidR="00E17F81">
        <w:rPr>
          <w:rFonts w:hint="cs"/>
          <w:rtl/>
          <w:lang w:val="en-US"/>
        </w:rPr>
        <w:t>نطلاقاً من شجرة الأنشطة المعدلة نقوم باستخراج التدفقات</w:t>
      </w:r>
      <w:r w:rsidR="002951AB">
        <w:rPr>
          <w:rFonts w:hint="cs"/>
          <w:rtl/>
          <w:lang w:val="en-US"/>
        </w:rPr>
        <w:t xml:space="preserve"> </w:t>
      </w:r>
      <w:r w:rsidR="002951AB">
        <w:rPr>
          <w:lang w:val="en-US"/>
        </w:rPr>
        <w:t>(Flows)</w:t>
      </w:r>
      <w:r w:rsidR="00E17F81">
        <w:rPr>
          <w:rFonts w:hint="cs"/>
          <w:rtl/>
          <w:lang w:val="en-US"/>
        </w:rPr>
        <w:t>.</w:t>
      </w:r>
    </w:p>
    <w:p w14:paraId="1FE3DA71" w14:textId="53FD5DB5" w:rsidR="00E17F81" w:rsidRPr="00F36A72" w:rsidRDefault="002D0C5F" w:rsidP="00E17F81">
      <w:pPr>
        <w:pStyle w:val="a9"/>
        <w:rPr>
          <w:rtl/>
          <w:lang w:val="en-US"/>
        </w:rPr>
      </w:pPr>
      <w:r>
        <w:rPr>
          <w:rFonts w:hint="cs"/>
          <w:rtl/>
          <w:lang w:val="en-US"/>
        </w:rPr>
        <w:t>ا</w:t>
      </w:r>
      <w:r w:rsidR="00E17F81">
        <w:rPr>
          <w:rFonts w:hint="cs"/>
          <w:rtl/>
          <w:lang w:val="en-US"/>
        </w:rPr>
        <w:t xml:space="preserve">نطلاقاً من </w:t>
      </w:r>
      <w:r w:rsidR="00433681">
        <w:rPr>
          <w:rFonts w:hint="cs"/>
          <w:rtl/>
          <w:lang w:val="en-US"/>
        </w:rPr>
        <w:t xml:space="preserve">قائمة أنواع الأنشطة </w:t>
      </w:r>
      <w:r w:rsidR="00E17F81">
        <w:rPr>
          <w:rFonts w:hint="cs"/>
          <w:rtl/>
          <w:lang w:val="en-US"/>
        </w:rPr>
        <w:t xml:space="preserve">نقوم باستخراج </w:t>
      </w:r>
      <w:r w:rsidR="00F36A72">
        <w:rPr>
          <w:rFonts w:hint="cs"/>
          <w:rtl/>
          <w:lang w:val="en-US"/>
        </w:rPr>
        <w:t xml:space="preserve">المهام </w:t>
      </w:r>
      <w:r w:rsidR="00F36A72">
        <w:rPr>
          <w:lang w:val="en-US"/>
        </w:rPr>
        <w:t>(Tasks)</w:t>
      </w:r>
      <w:r w:rsidR="00F36A72">
        <w:rPr>
          <w:rFonts w:hint="cs"/>
          <w:rtl/>
          <w:lang w:val="en-US"/>
        </w:rPr>
        <w:t xml:space="preserve"> والأحداث </w:t>
      </w:r>
      <w:r w:rsidR="00F36A72">
        <w:rPr>
          <w:lang w:val="en-US"/>
        </w:rPr>
        <w:t>(Events)</w:t>
      </w:r>
      <w:r w:rsidR="00F36A72">
        <w:rPr>
          <w:rFonts w:hint="cs"/>
          <w:rtl/>
          <w:lang w:val="en-US"/>
        </w:rPr>
        <w:t>.</w:t>
      </w:r>
    </w:p>
    <w:p w14:paraId="603F1DD9" w14:textId="4C161D4B" w:rsidR="00F6248C" w:rsidRDefault="002D0C5F" w:rsidP="00F6248C">
      <w:pPr>
        <w:pStyle w:val="a9"/>
        <w:rPr>
          <w:lang w:val="en-US"/>
        </w:rPr>
      </w:pPr>
      <w:r>
        <w:rPr>
          <w:rFonts w:hint="cs"/>
          <w:rtl/>
          <w:lang w:val="en-US"/>
        </w:rPr>
        <w:t>ا</w:t>
      </w:r>
      <w:r w:rsidR="00F6248C">
        <w:rPr>
          <w:rFonts w:hint="cs"/>
          <w:rtl/>
          <w:lang w:val="en-US"/>
        </w:rPr>
        <w:t xml:space="preserve">نطلاقاً من قائمة الفاعلين نقوم بوضع كل نشاط ضمن حوض السباحة </w:t>
      </w:r>
      <w:r w:rsidR="00F6248C">
        <w:rPr>
          <w:lang w:val="en-US"/>
        </w:rPr>
        <w:t>(Pool)</w:t>
      </w:r>
      <w:r w:rsidR="00F6248C">
        <w:rPr>
          <w:rFonts w:hint="cs"/>
          <w:rtl/>
          <w:lang w:val="en-US"/>
        </w:rPr>
        <w:t xml:space="preserve"> المناسب.</w:t>
      </w:r>
    </w:p>
    <w:p w14:paraId="09C08BD2" w14:textId="3A481A6E" w:rsidR="00F6248C" w:rsidRDefault="002D0C5F" w:rsidP="00F6248C">
      <w:pPr>
        <w:pStyle w:val="a9"/>
        <w:rPr>
          <w:lang w:val="en-US"/>
        </w:rPr>
      </w:pPr>
      <w:r>
        <w:rPr>
          <w:rFonts w:hint="cs"/>
          <w:rtl/>
          <w:lang w:val="en-US"/>
        </w:rPr>
        <w:t>ا</w:t>
      </w:r>
      <w:r w:rsidR="00F6248C">
        <w:rPr>
          <w:rFonts w:hint="cs"/>
          <w:rtl/>
          <w:lang w:val="en-US"/>
        </w:rPr>
        <w:t xml:space="preserve">نطلاقاً من قائمة </w:t>
      </w:r>
      <w:r w:rsidR="00A052A3">
        <w:rPr>
          <w:rFonts w:hint="cs"/>
          <w:rtl/>
          <w:lang w:val="en-US"/>
        </w:rPr>
        <w:t xml:space="preserve">أنواع البوابات </w:t>
      </w:r>
      <w:r w:rsidR="00F6248C">
        <w:rPr>
          <w:rFonts w:hint="cs"/>
          <w:rtl/>
          <w:lang w:val="en-US"/>
        </w:rPr>
        <w:t xml:space="preserve">نقوم </w:t>
      </w:r>
      <w:r w:rsidR="000125D7">
        <w:rPr>
          <w:rFonts w:hint="cs"/>
          <w:rtl/>
          <w:lang w:val="en-US"/>
        </w:rPr>
        <w:t xml:space="preserve">بتحديد نوع كل بوابة </w:t>
      </w:r>
      <w:r w:rsidR="00E62183">
        <w:rPr>
          <w:rFonts w:hint="cs"/>
          <w:rtl/>
          <w:lang w:val="en-US"/>
        </w:rPr>
        <w:t>ووضع الشر</w:t>
      </w:r>
      <w:r w:rsidR="00932156">
        <w:rPr>
          <w:rFonts w:hint="cs"/>
          <w:rtl/>
          <w:lang w:val="en-US"/>
        </w:rPr>
        <w:t>و</w:t>
      </w:r>
      <w:r w:rsidR="00E62183">
        <w:rPr>
          <w:rFonts w:hint="cs"/>
          <w:rtl/>
          <w:lang w:val="en-US"/>
        </w:rPr>
        <w:t xml:space="preserve">ط </w:t>
      </w:r>
      <w:r w:rsidR="000706A7">
        <w:rPr>
          <w:rFonts w:hint="cs"/>
          <w:rtl/>
          <w:lang w:val="en-US"/>
        </w:rPr>
        <w:t>للانتقال للأنشطة التالية</w:t>
      </w:r>
      <w:r w:rsidR="00F6248C">
        <w:rPr>
          <w:rFonts w:hint="cs"/>
          <w:rtl/>
          <w:lang w:val="en-US"/>
        </w:rPr>
        <w:t>.</w:t>
      </w:r>
    </w:p>
    <w:p w14:paraId="74D75B08" w14:textId="7B88ACE7" w:rsidR="00546B55" w:rsidRDefault="00546B55" w:rsidP="00546B55">
      <w:pPr>
        <w:pStyle w:val="a9"/>
        <w:rPr>
          <w:rtl/>
          <w:lang w:val="en-US"/>
        </w:rPr>
      </w:pPr>
      <w:r>
        <w:rPr>
          <w:rFonts w:hint="cs"/>
          <w:rtl/>
          <w:lang w:val="en-US"/>
        </w:rPr>
        <w:t xml:space="preserve">يتم إسناد معرف فريد لكل عنصر من عناصر المخطط المستخرجة ويتم إرسالها للواجهة حيث يتم إسناد موقع لكل عنصر عن طريق خوارزمية </w:t>
      </w:r>
      <w:r>
        <w:rPr>
          <w:lang w:val="en-US"/>
        </w:rPr>
        <w:t>ELK</w:t>
      </w:r>
      <w:r>
        <w:rPr>
          <w:rFonts w:hint="cs"/>
          <w:rtl/>
          <w:lang w:val="en-US"/>
        </w:rPr>
        <w:t>، ثم يتم عرض المخطط ضمن الواجهة.</w:t>
      </w:r>
    </w:p>
    <w:p w14:paraId="6F675ED8" w14:textId="77777777" w:rsidR="009F6846" w:rsidRDefault="009F6846" w:rsidP="00733F0A">
      <w:pPr>
        <w:pStyle w:val="a9"/>
        <w:rPr>
          <w:lang w:val="en-US"/>
        </w:rPr>
      </w:pPr>
    </w:p>
    <w:p w14:paraId="1E085022" w14:textId="77777777" w:rsidR="009F6846" w:rsidRDefault="009F6846" w:rsidP="00733F0A">
      <w:pPr>
        <w:pStyle w:val="a9"/>
        <w:rPr>
          <w:rtl/>
          <w:lang w:val="en-US"/>
        </w:rPr>
      </w:pPr>
    </w:p>
    <w:p w14:paraId="7CFD1E71" w14:textId="77777777" w:rsidR="009F6846" w:rsidRDefault="009F6846" w:rsidP="00733F0A">
      <w:pPr>
        <w:pStyle w:val="a9"/>
        <w:rPr>
          <w:rtl/>
          <w:lang w:val="en-US"/>
        </w:rPr>
      </w:pPr>
    </w:p>
    <w:p w14:paraId="611234EB" w14:textId="77777777" w:rsidR="009F6846" w:rsidRDefault="009F6846" w:rsidP="00733F0A">
      <w:pPr>
        <w:pStyle w:val="a9"/>
        <w:rPr>
          <w:rtl/>
          <w:lang w:val="en-US"/>
        </w:rPr>
      </w:pPr>
    </w:p>
    <w:p w14:paraId="17154CDD" w14:textId="77777777" w:rsidR="009F6846" w:rsidRDefault="009F6846" w:rsidP="00733F0A">
      <w:pPr>
        <w:pStyle w:val="a9"/>
        <w:rPr>
          <w:rtl/>
          <w:lang w:val="en-US"/>
        </w:rPr>
      </w:pPr>
    </w:p>
    <w:p w14:paraId="547305F8" w14:textId="77777777" w:rsidR="009F6846" w:rsidRDefault="009F6846" w:rsidP="00733F0A">
      <w:pPr>
        <w:pStyle w:val="a9"/>
        <w:rPr>
          <w:rtl/>
          <w:lang w:val="en-US"/>
        </w:rPr>
      </w:pPr>
    </w:p>
    <w:p w14:paraId="5CF8C48E" w14:textId="77777777" w:rsidR="009F6846" w:rsidRDefault="009F6846" w:rsidP="00733F0A">
      <w:pPr>
        <w:pStyle w:val="a9"/>
        <w:rPr>
          <w:rtl/>
          <w:lang w:val="en-US"/>
        </w:rPr>
      </w:pPr>
    </w:p>
    <w:p w14:paraId="4323C5E4" w14:textId="77777777" w:rsidR="005F78BF" w:rsidRDefault="005F78BF" w:rsidP="00733F0A">
      <w:pPr>
        <w:pStyle w:val="a9"/>
        <w:rPr>
          <w:rtl/>
          <w:lang w:val="en-US"/>
        </w:rPr>
      </w:pPr>
    </w:p>
    <w:p w14:paraId="102B94DE" w14:textId="77777777" w:rsidR="005F78BF" w:rsidRDefault="005F78BF" w:rsidP="00733F0A">
      <w:pPr>
        <w:pStyle w:val="a9"/>
        <w:rPr>
          <w:rtl/>
          <w:lang w:val="en-US"/>
        </w:rPr>
      </w:pPr>
    </w:p>
    <w:p w14:paraId="1660BCB3" w14:textId="77777777" w:rsidR="005F78BF" w:rsidRDefault="005F78BF" w:rsidP="00733F0A">
      <w:pPr>
        <w:pStyle w:val="a9"/>
        <w:rPr>
          <w:rtl/>
          <w:lang w:val="en-US"/>
        </w:rPr>
      </w:pPr>
    </w:p>
    <w:p w14:paraId="17B4E9D0" w14:textId="77777777" w:rsidR="005F78BF" w:rsidRDefault="005F78BF" w:rsidP="00733F0A">
      <w:pPr>
        <w:pStyle w:val="a9"/>
        <w:rPr>
          <w:rtl/>
          <w:lang w:val="en-US"/>
        </w:rPr>
      </w:pPr>
    </w:p>
    <w:p w14:paraId="03786AAB" w14:textId="77777777" w:rsidR="005F78BF" w:rsidRDefault="005F78BF" w:rsidP="00733F0A">
      <w:pPr>
        <w:pStyle w:val="a9"/>
        <w:rPr>
          <w:rtl/>
          <w:lang w:val="en-US"/>
        </w:rPr>
      </w:pPr>
    </w:p>
    <w:p w14:paraId="5D602990" w14:textId="77777777" w:rsidR="005F78BF" w:rsidRDefault="005F78BF" w:rsidP="00733F0A">
      <w:pPr>
        <w:pStyle w:val="a9"/>
        <w:rPr>
          <w:rtl/>
          <w:lang w:val="en-US"/>
        </w:rPr>
      </w:pPr>
    </w:p>
    <w:p w14:paraId="7CD560FC" w14:textId="77777777" w:rsidR="005F78BF" w:rsidRDefault="005F78BF" w:rsidP="00733F0A">
      <w:pPr>
        <w:pStyle w:val="a9"/>
        <w:rPr>
          <w:rtl/>
          <w:lang w:val="en-US"/>
        </w:rPr>
      </w:pPr>
    </w:p>
    <w:p w14:paraId="4AD7BA8D" w14:textId="68693FDE" w:rsidR="005F78BF" w:rsidRPr="005F78BF" w:rsidRDefault="005F78BF" w:rsidP="005F78BF">
      <w:pPr>
        <w:pStyle w:val="a9"/>
        <w:rPr>
          <w:lang w:val="en-US"/>
        </w:rPr>
      </w:pPr>
      <w:r w:rsidRPr="005F78BF">
        <w:rPr>
          <w:noProof/>
          <w:lang w:val="en-US"/>
        </w:rPr>
        <w:lastRenderedPageBreak/>
        <w:drawing>
          <wp:anchor distT="0" distB="0" distL="114300" distR="114300" simplePos="0" relativeHeight="251702272" behindDoc="0" locked="0" layoutInCell="1" allowOverlap="1" wp14:anchorId="2D5256C6" wp14:editId="554119A6">
            <wp:simplePos x="0" y="0"/>
            <wp:positionH relativeFrom="margin">
              <wp:align>right</wp:align>
            </wp:positionH>
            <wp:positionV relativeFrom="paragraph">
              <wp:posOffset>0</wp:posOffset>
            </wp:positionV>
            <wp:extent cx="5943600" cy="6525260"/>
            <wp:effectExtent l="0" t="0" r="0" b="8890"/>
            <wp:wrapSquare wrapText="bothSides"/>
            <wp:docPr id="13093228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525260"/>
                    </a:xfrm>
                    <a:prstGeom prst="rect">
                      <a:avLst/>
                    </a:prstGeom>
                    <a:noFill/>
                    <a:ln>
                      <a:noFill/>
                    </a:ln>
                  </pic:spPr>
                </pic:pic>
              </a:graphicData>
            </a:graphic>
          </wp:anchor>
        </w:drawing>
      </w:r>
    </w:p>
    <w:p w14:paraId="32593E76" w14:textId="77777777" w:rsidR="005F78BF" w:rsidRDefault="005F78BF" w:rsidP="00733F0A">
      <w:pPr>
        <w:pStyle w:val="a9"/>
        <w:rPr>
          <w:rtl/>
          <w:lang w:val="en-US"/>
        </w:rPr>
      </w:pPr>
    </w:p>
    <w:p w14:paraId="2969B163" w14:textId="77777777" w:rsidR="005F78BF" w:rsidRDefault="005F78BF" w:rsidP="00733F0A">
      <w:pPr>
        <w:pStyle w:val="a9"/>
        <w:rPr>
          <w:rtl/>
          <w:lang w:val="en-US"/>
        </w:rPr>
      </w:pPr>
    </w:p>
    <w:p w14:paraId="269BCD86" w14:textId="77777777" w:rsidR="005F78BF" w:rsidRDefault="005F78BF" w:rsidP="00733F0A">
      <w:pPr>
        <w:pStyle w:val="a9"/>
        <w:rPr>
          <w:rtl/>
          <w:lang w:val="en-US"/>
        </w:rPr>
      </w:pPr>
    </w:p>
    <w:p w14:paraId="21605EC7" w14:textId="77777777" w:rsidR="005F78BF" w:rsidRDefault="005F78BF" w:rsidP="00733F0A">
      <w:pPr>
        <w:pStyle w:val="a9"/>
        <w:rPr>
          <w:rtl/>
          <w:lang w:val="en-US"/>
        </w:rPr>
      </w:pPr>
    </w:p>
    <w:p w14:paraId="47DA3A2D" w14:textId="77777777" w:rsidR="005F78BF" w:rsidRDefault="005F78BF" w:rsidP="00733F0A">
      <w:pPr>
        <w:pStyle w:val="a9"/>
        <w:rPr>
          <w:rtl/>
          <w:lang w:val="en-US"/>
        </w:rPr>
      </w:pPr>
    </w:p>
    <w:p w14:paraId="25117A73" w14:textId="77777777" w:rsidR="005F78BF" w:rsidRDefault="005F78BF" w:rsidP="00733F0A">
      <w:pPr>
        <w:pStyle w:val="a9"/>
        <w:rPr>
          <w:rtl/>
          <w:lang w:val="en-US"/>
        </w:rPr>
      </w:pPr>
    </w:p>
    <w:p w14:paraId="72545D14" w14:textId="77777777" w:rsidR="005F78BF" w:rsidRDefault="005F78BF" w:rsidP="00733F0A">
      <w:pPr>
        <w:pStyle w:val="a9"/>
        <w:rPr>
          <w:rtl/>
          <w:lang w:val="en-US"/>
        </w:rPr>
      </w:pPr>
    </w:p>
    <w:p w14:paraId="3E69A408" w14:textId="77777777" w:rsidR="005F78BF" w:rsidRDefault="005F78BF" w:rsidP="00733F0A">
      <w:pPr>
        <w:pStyle w:val="a9"/>
        <w:rPr>
          <w:rtl/>
          <w:lang w:val="en-US"/>
        </w:rPr>
      </w:pPr>
    </w:p>
    <w:p w14:paraId="5D2352D0" w14:textId="77777777" w:rsidR="005F78BF" w:rsidRDefault="005F78BF" w:rsidP="00733F0A">
      <w:pPr>
        <w:pStyle w:val="a9"/>
        <w:rPr>
          <w:rtl/>
          <w:lang w:val="en-US"/>
        </w:rPr>
      </w:pPr>
    </w:p>
    <w:p w14:paraId="6545B247" w14:textId="77777777" w:rsidR="005F78BF" w:rsidRDefault="005F78BF" w:rsidP="00733F0A">
      <w:pPr>
        <w:pStyle w:val="a9"/>
        <w:rPr>
          <w:rtl/>
          <w:lang w:val="en-US"/>
        </w:rPr>
      </w:pPr>
    </w:p>
    <w:p w14:paraId="38272374" w14:textId="77777777" w:rsidR="005F78BF" w:rsidRDefault="005F78BF" w:rsidP="00733F0A">
      <w:pPr>
        <w:pStyle w:val="a9"/>
        <w:rPr>
          <w:rtl/>
          <w:lang w:val="en-US"/>
        </w:rPr>
      </w:pPr>
    </w:p>
    <w:p w14:paraId="06C1440E" w14:textId="77777777" w:rsidR="005F78BF" w:rsidRDefault="005F78BF" w:rsidP="00733F0A">
      <w:pPr>
        <w:pStyle w:val="a9"/>
        <w:rPr>
          <w:rtl/>
          <w:lang w:val="en-US"/>
        </w:rPr>
      </w:pPr>
    </w:p>
    <w:p w14:paraId="59F96EC7" w14:textId="77777777" w:rsidR="005F78BF" w:rsidRDefault="005F78BF" w:rsidP="00733F0A">
      <w:pPr>
        <w:pStyle w:val="a9"/>
        <w:rPr>
          <w:rtl/>
          <w:lang w:val="en-US"/>
        </w:rPr>
      </w:pPr>
    </w:p>
    <w:p w14:paraId="2DD6F0A0" w14:textId="77777777" w:rsidR="005F78BF" w:rsidRDefault="005F78BF" w:rsidP="00733F0A">
      <w:pPr>
        <w:pStyle w:val="a9"/>
        <w:rPr>
          <w:rtl/>
          <w:lang w:val="en-US"/>
        </w:rPr>
      </w:pPr>
    </w:p>
    <w:p w14:paraId="2B1EF4AE" w14:textId="77777777" w:rsidR="005F78BF" w:rsidRDefault="005F78BF" w:rsidP="00733F0A">
      <w:pPr>
        <w:pStyle w:val="a9"/>
        <w:rPr>
          <w:rtl/>
          <w:lang w:val="en-US"/>
        </w:rPr>
      </w:pPr>
    </w:p>
    <w:p w14:paraId="00093A74" w14:textId="77777777" w:rsidR="005F78BF" w:rsidRDefault="005F78BF" w:rsidP="00733F0A">
      <w:pPr>
        <w:pStyle w:val="a9"/>
        <w:rPr>
          <w:rtl/>
          <w:lang w:val="en-US"/>
        </w:rPr>
      </w:pPr>
    </w:p>
    <w:p w14:paraId="066C4AAA" w14:textId="77777777" w:rsidR="005F78BF" w:rsidRDefault="005F78BF" w:rsidP="00733F0A">
      <w:pPr>
        <w:pStyle w:val="a9"/>
        <w:rPr>
          <w:rtl/>
          <w:lang w:val="en-US"/>
        </w:rPr>
      </w:pPr>
    </w:p>
    <w:p w14:paraId="58B166CB" w14:textId="77777777" w:rsidR="005F78BF" w:rsidRDefault="005F78BF" w:rsidP="00733F0A">
      <w:pPr>
        <w:pStyle w:val="a9"/>
        <w:rPr>
          <w:rtl/>
          <w:lang w:val="en-US"/>
        </w:rPr>
      </w:pPr>
    </w:p>
    <w:p w14:paraId="1BB0732B" w14:textId="77777777" w:rsidR="005F78BF" w:rsidRDefault="005F78BF" w:rsidP="00733F0A">
      <w:pPr>
        <w:pStyle w:val="a9"/>
        <w:rPr>
          <w:rtl/>
          <w:lang w:val="en-US"/>
        </w:rPr>
      </w:pPr>
    </w:p>
    <w:p w14:paraId="6D99CF4F" w14:textId="77777777" w:rsidR="009F6846" w:rsidRDefault="009F6846"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pPr>
    </w:p>
    <w:p w14:paraId="4F718A49" w14:textId="77777777" w:rsidR="00EA4555" w:rsidRDefault="00EA4555" w:rsidP="006C2A30">
      <w:pPr>
        <w:pStyle w:val="a9"/>
      </w:pPr>
    </w:p>
    <w:p w14:paraId="23A87842" w14:textId="77777777" w:rsidR="00EA4555" w:rsidRDefault="00EA4555" w:rsidP="006C2A30">
      <w:pPr>
        <w:pStyle w:val="a9"/>
      </w:pPr>
    </w:p>
    <w:p w14:paraId="44846D05" w14:textId="3823EE5E" w:rsidR="00EA4555" w:rsidRDefault="00A82CF0" w:rsidP="000617E4">
      <w:pPr>
        <w:bidi w:val="0"/>
        <w:spacing w:after="200" w:line="276" w:lineRule="auto"/>
        <w:ind w:firstLine="720"/>
        <w:jc w:val="both"/>
      </w:pPr>
      <w:r>
        <w:rPr>
          <w:rtl/>
        </w:rPr>
        <w:br w:type="page"/>
      </w:r>
    </w:p>
    <w:p w14:paraId="43871939" w14:textId="4D0BA795" w:rsidR="00EA4555" w:rsidRDefault="00EA4555" w:rsidP="00EA4555">
      <w:pPr>
        <w:pStyle w:val="ad"/>
        <w:rPr>
          <w:rtl/>
        </w:rPr>
      </w:pPr>
      <w:r w:rsidRPr="00C64AA7">
        <w:rPr>
          <w:rFonts w:hint="cs"/>
          <w:rtl/>
        </w:rPr>
        <w:lastRenderedPageBreak/>
        <w:t xml:space="preserve">الفصل </w:t>
      </w:r>
      <w:r w:rsidR="00745A9F">
        <w:rPr>
          <w:rFonts w:hint="cs"/>
          <w:rtl/>
        </w:rPr>
        <w:t>الثالث</w:t>
      </w:r>
      <w:r>
        <w:rPr>
          <w:rFonts w:hint="cs"/>
          <w:rtl/>
        </w:rPr>
        <w:t xml:space="preserve"> </w:t>
      </w:r>
    </w:p>
    <w:p w14:paraId="30DF7D72" w14:textId="36E5CC0C" w:rsidR="00EA4555" w:rsidRPr="008A4F27" w:rsidRDefault="00A82CF0" w:rsidP="00EA4555">
      <w:pPr>
        <w:pStyle w:val="ae"/>
      </w:pPr>
      <w:r>
        <w:rPr>
          <w:rFonts w:hint="cs"/>
          <w:rtl/>
        </w:rPr>
        <w:t>تصميم النظام</w:t>
      </w:r>
      <w:r w:rsidR="00EA4555">
        <w:rPr>
          <w:rFonts w:hint="cs"/>
          <w:rtl/>
        </w:rPr>
        <w:t xml:space="preserve"> </w:t>
      </w:r>
    </w:p>
    <w:p w14:paraId="665435EE" w14:textId="6265D127" w:rsidR="00BC65A2" w:rsidRDefault="00EA4555" w:rsidP="008642A4">
      <w:pPr>
        <w:pStyle w:val="ac"/>
        <w:rPr>
          <w:rtl/>
        </w:rPr>
      </w:pPr>
      <w:r>
        <w:rPr>
          <w:rFonts w:hint="cs"/>
          <w:rtl/>
        </w:rPr>
        <w:t xml:space="preserve">يَعرض هذا الفصل </w:t>
      </w:r>
      <w:r w:rsidR="000617E4">
        <w:rPr>
          <w:rFonts w:hint="cs"/>
          <w:rtl/>
        </w:rPr>
        <w:t>القرارات التصميمية التي بني من خلالها النظام</w:t>
      </w:r>
      <w:r w:rsidR="00315C87">
        <w:rPr>
          <w:rFonts w:hint="cs"/>
          <w:rtl/>
        </w:rPr>
        <w:t>.</w:t>
      </w:r>
    </w:p>
    <w:p w14:paraId="4EA4F5A9" w14:textId="344EE6D7" w:rsidR="00224E56" w:rsidRPr="00820FD2" w:rsidRDefault="00224E56" w:rsidP="00224E56">
      <w:pPr>
        <w:pStyle w:val="1"/>
        <w:rPr>
          <w:rtl/>
          <w:lang w:val="en-US"/>
        </w:rPr>
      </w:pPr>
      <w:r>
        <w:t>-3.2</w:t>
      </w:r>
      <w:r>
        <w:rPr>
          <w:rFonts w:hint="cs"/>
          <w:rtl/>
        </w:rPr>
        <w:t xml:space="preserve"> </w:t>
      </w:r>
      <w:r w:rsidR="00D34326">
        <w:rPr>
          <w:rFonts w:hint="cs"/>
          <w:rtl/>
        </w:rPr>
        <w:t>مقدمة</w:t>
      </w:r>
    </w:p>
    <w:p w14:paraId="41DBDB1D" w14:textId="7F83C304" w:rsidR="00BC65A2" w:rsidRDefault="00DE3E09" w:rsidP="00BC65A2">
      <w:pPr>
        <w:pStyle w:val="a9"/>
        <w:rPr>
          <w:rtl/>
          <w:lang w:val="en-US"/>
        </w:rPr>
      </w:pPr>
      <w:r>
        <w:rPr>
          <w:rFonts w:hint="cs"/>
          <w:rtl/>
          <w:lang w:val="en-US"/>
        </w:rPr>
        <w:t xml:space="preserve">تم اعتماد بنية الخدمات </w:t>
      </w:r>
      <w:r w:rsidR="00AE21F1">
        <w:rPr>
          <w:rFonts w:hint="cs"/>
          <w:rtl/>
          <w:lang w:val="en-US"/>
        </w:rPr>
        <w:t xml:space="preserve">المصغرة </w:t>
      </w:r>
      <w:r>
        <w:rPr>
          <w:rFonts w:hint="cs"/>
          <w:rtl/>
          <w:lang w:val="en-US"/>
        </w:rPr>
        <w:t xml:space="preserve"> </w:t>
      </w:r>
      <w:r>
        <w:rPr>
          <w:lang w:val="en-US"/>
        </w:rPr>
        <w:t>(micro-services)</w:t>
      </w:r>
      <w:r>
        <w:rPr>
          <w:rFonts w:hint="cs"/>
          <w:rtl/>
          <w:lang w:val="en-US"/>
        </w:rPr>
        <w:t xml:space="preserve"> لبناء التطبيق</w:t>
      </w:r>
      <w:r w:rsidR="00D546AA">
        <w:rPr>
          <w:rFonts w:hint="cs"/>
          <w:rtl/>
          <w:lang w:val="en-US"/>
        </w:rPr>
        <w:t>، إذ يتكون النظام من مجموعة من الخدمات التي تعمل مع بعضها بشكل متكامل لخدمة المستخدم النهائي</w:t>
      </w:r>
      <w:r w:rsidR="005D245F">
        <w:rPr>
          <w:rFonts w:hint="cs"/>
          <w:rtl/>
          <w:lang w:val="en-US"/>
        </w:rPr>
        <w:t>.</w:t>
      </w:r>
      <w:r w:rsidR="005856CD">
        <w:rPr>
          <w:rFonts w:hint="cs"/>
          <w:rtl/>
          <w:lang w:val="en-US"/>
        </w:rPr>
        <w:t xml:space="preserve"> تقدم هذه البنية </w:t>
      </w:r>
      <w:r w:rsidR="007264E4">
        <w:rPr>
          <w:rFonts w:hint="cs"/>
          <w:rtl/>
          <w:lang w:val="en-US"/>
        </w:rPr>
        <w:t>مجموعة من الفوائد أهمها:</w:t>
      </w:r>
    </w:p>
    <w:p w14:paraId="74B9C3B8" w14:textId="3474DF30" w:rsidR="007264E4" w:rsidRDefault="000F03E7" w:rsidP="007425E1">
      <w:pPr>
        <w:pStyle w:val="a9"/>
        <w:numPr>
          <w:ilvl w:val="0"/>
          <w:numId w:val="18"/>
        </w:numPr>
        <w:rPr>
          <w:lang w:val="en-US"/>
        </w:rPr>
      </w:pPr>
      <w:r>
        <w:rPr>
          <w:rFonts w:hint="cs"/>
          <w:rtl/>
          <w:lang w:val="en-US"/>
        </w:rPr>
        <w:t xml:space="preserve">التوسع المستقل: </w:t>
      </w:r>
      <w:r w:rsidR="001B6209">
        <w:rPr>
          <w:rFonts w:hint="cs"/>
          <w:rtl/>
          <w:lang w:val="en-US"/>
        </w:rPr>
        <w:t>يمكن توسيع كل خدمة مصغرة بشكل مس</w:t>
      </w:r>
      <w:r w:rsidR="00911DFA">
        <w:rPr>
          <w:rFonts w:hint="cs"/>
          <w:rtl/>
          <w:lang w:val="en-US"/>
        </w:rPr>
        <w:t>تقل بناءً على الطلب، حيث تسمح هذه المرونة باستخدام الموارد بكفاءة</w:t>
      </w:r>
      <w:r w:rsidR="007425E1">
        <w:rPr>
          <w:rFonts w:hint="cs"/>
          <w:rtl/>
          <w:lang w:val="en-US"/>
        </w:rPr>
        <w:t>،</w:t>
      </w:r>
      <w:r w:rsidR="00485CD5">
        <w:rPr>
          <w:rFonts w:hint="cs"/>
          <w:rtl/>
          <w:lang w:val="en-US"/>
        </w:rPr>
        <w:t xml:space="preserve"> </w:t>
      </w:r>
      <w:r w:rsidR="007425E1" w:rsidRPr="007425E1">
        <w:rPr>
          <w:rtl/>
          <w:lang w:val="en-US"/>
        </w:rPr>
        <w:t>حيث يتم توسيع أجزاء التطبيق التي تحتاج إلى المزيد من الموارد فقط، بدلاً من النظام بأكمله</w:t>
      </w:r>
      <w:r w:rsidR="007425E1" w:rsidRPr="007425E1">
        <w:rPr>
          <w:lang w:val="en-US"/>
        </w:rPr>
        <w:t>.</w:t>
      </w:r>
    </w:p>
    <w:p w14:paraId="590B6225" w14:textId="068E46B1" w:rsidR="00034C32" w:rsidRDefault="00034C32" w:rsidP="00012675">
      <w:pPr>
        <w:pStyle w:val="a9"/>
        <w:numPr>
          <w:ilvl w:val="0"/>
          <w:numId w:val="18"/>
        </w:numPr>
        <w:rPr>
          <w:lang w:val="en-US"/>
        </w:rPr>
      </w:pPr>
      <w:r>
        <w:rPr>
          <w:rFonts w:hint="cs"/>
          <w:rtl/>
          <w:lang w:val="en-US"/>
        </w:rPr>
        <w:t>المرونة في استخدام التقنيات</w:t>
      </w:r>
      <w:r w:rsidR="00707F7E">
        <w:rPr>
          <w:rFonts w:hint="cs"/>
          <w:rtl/>
          <w:lang w:val="en-US"/>
        </w:rPr>
        <w:t xml:space="preserve">: </w:t>
      </w:r>
      <w:r w:rsidR="00012675" w:rsidRPr="00012675">
        <w:rPr>
          <w:rtl/>
          <w:lang w:val="en-US"/>
        </w:rPr>
        <w:t xml:space="preserve">يمكن استخدام لغات برمجة </w:t>
      </w:r>
      <w:r w:rsidR="00B8317A">
        <w:rPr>
          <w:rFonts w:hint="cs"/>
          <w:rtl/>
          <w:lang w:val="en-US"/>
        </w:rPr>
        <w:t xml:space="preserve">وأطر عمل </w:t>
      </w:r>
      <w:r w:rsidR="00012675" w:rsidRPr="00012675">
        <w:rPr>
          <w:rtl/>
          <w:lang w:val="en-US"/>
        </w:rPr>
        <w:t>وقواعد بيانات وتقنيات أخرى مختلفة للخدمات المصغرة المختلفة، وتحسين كل خدمة بناءً على متطلباتها المحددة</w:t>
      </w:r>
      <w:r w:rsidR="000F1D26">
        <w:rPr>
          <w:rFonts w:hint="cs"/>
          <w:rtl/>
          <w:lang w:val="en-US"/>
        </w:rPr>
        <w:t>، إذ</w:t>
      </w:r>
      <w:r w:rsidR="00EB363A">
        <w:rPr>
          <w:rFonts w:hint="cs"/>
          <w:rtl/>
          <w:lang w:val="en-US"/>
        </w:rPr>
        <w:t xml:space="preserve"> </w:t>
      </w:r>
      <w:r w:rsidR="00012675" w:rsidRPr="00012675">
        <w:rPr>
          <w:rtl/>
          <w:lang w:val="en-US"/>
        </w:rPr>
        <w:t>يمكن أن يؤدي هذا إلى أداء أفضل وحلول أكثر تخصيصًا</w:t>
      </w:r>
      <w:r w:rsidR="00687576">
        <w:rPr>
          <w:rFonts w:hint="cs"/>
          <w:rtl/>
          <w:lang w:val="en-US"/>
        </w:rPr>
        <w:t xml:space="preserve"> لكل خدمة.</w:t>
      </w:r>
    </w:p>
    <w:p w14:paraId="28CBB7EC" w14:textId="365BA92F" w:rsidR="00E9430B" w:rsidRDefault="00C3241A" w:rsidP="0078283D">
      <w:pPr>
        <w:pStyle w:val="a9"/>
        <w:numPr>
          <w:ilvl w:val="0"/>
          <w:numId w:val="18"/>
        </w:numPr>
        <w:rPr>
          <w:lang w:val="en-US"/>
        </w:rPr>
      </w:pPr>
      <w:r>
        <w:rPr>
          <w:rFonts w:hint="cs"/>
          <w:rtl/>
          <w:lang w:val="en-US"/>
        </w:rPr>
        <w:t>النشر المستقل</w:t>
      </w:r>
      <w:r w:rsidR="0078283D">
        <w:rPr>
          <w:rFonts w:hint="cs"/>
          <w:rtl/>
          <w:lang w:val="en-US"/>
        </w:rPr>
        <w:t xml:space="preserve">: </w:t>
      </w:r>
      <w:r w:rsidR="0078283D" w:rsidRPr="0078283D">
        <w:rPr>
          <w:rtl/>
          <w:lang w:val="en-US"/>
        </w:rPr>
        <w:t xml:space="preserve">يمكن نشر الخدمات </w:t>
      </w:r>
      <w:r w:rsidR="002B7BAE">
        <w:rPr>
          <w:rFonts w:hint="cs"/>
          <w:rtl/>
          <w:lang w:val="en-US"/>
        </w:rPr>
        <w:t>المصغرة</w:t>
      </w:r>
      <w:r w:rsidR="0078283D" w:rsidRPr="0078283D">
        <w:rPr>
          <w:rtl/>
          <w:lang w:val="en-US"/>
        </w:rPr>
        <w:t xml:space="preserve"> بشكل مستقل، مما يسمح بالتكامل المستمر والتسليم المستمر</w:t>
      </w:r>
      <w:r w:rsidR="0078283D" w:rsidRPr="0078283D">
        <w:rPr>
          <w:lang w:val="en-US"/>
        </w:rPr>
        <w:t xml:space="preserve"> (CI/CD) </w:t>
      </w:r>
      <w:r w:rsidR="0078283D" w:rsidRPr="0078283D">
        <w:rPr>
          <w:rtl/>
          <w:lang w:val="en-US"/>
        </w:rPr>
        <w:t xml:space="preserve">وهذا يعني أنه يمكن إصدار التحديثات </w:t>
      </w:r>
      <w:r w:rsidR="00D64E7B">
        <w:rPr>
          <w:rFonts w:hint="cs"/>
          <w:rtl/>
          <w:lang w:val="en-US"/>
        </w:rPr>
        <w:t>و</w:t>
      </w:r>
      <w:r w:rsidR="0078283D" w:rsidRPr="0078283D">
        <w:rPr>
          <w:rtl/>
          <w:lang w:val="en-US"/>
        </w:rPr>
        <w:t>إصلاح الأخطاء بسرعة دون انتظار دورة إصدار النظام الكاملة</w:t>
      </w:r>
      <w:r w:rsidR="00B34574">
        <w:rPr>
          <w:rFonts w:hint="cs"/>
          <w:rtl/>
          <w:lang w:val="en-US"/>
        </w:rPr>
        <w:t>.</w:t>
      </w:r>
    </w:p>
    <w:p w14:paraId="62EBDC13" w14:textId="77777777" w:rsidR="0078283D" w:rsidRPr="0078283D" w:rsidRDefault="0078283D" w:rsidP="0078283D">
      <w:pPr>
        <w:pStyle w:val="a9"/>
        <w:ind w:left="720"/>
        <w:rPr>
          <w:rtl/>
          <w:lang w:val="en-US"/>
        </w:rPr>
      </w:pPr>
    </w:p>
    <w:p w14:paraId="77189C70" w14:textId="34F629CF" w:rsidR="00542B7F" w:rsidRDefault="005D245F" w:rsidP="00DC7B36">
      <w:pPr>
        <w:pStyle w:val="a9"/>
        <w:rPr>
          <w:rtl/>
          <w:lang w:val="en-US"/>
        </w:rPr>
      </w:pPr>
      <w:r>
        <w:rPr>
          <w:rFonts w:hint="cs"/>
          <w:rtl/>
          <w:lang w:val="en-US"/>
        </w:rPr>
        <w:t xml:space="preserve">نعرض في الفقرات التالية شرحاً </w:t>
      </w:r>
      <w:r w:rsidR="000574FD">
        <w:rPr>
          <w:rFonts w:hint="cs"/>
          <w:rtl/>
          <w:lang w:val="en-US"/>
        </w:rPr>
        <w:t xml:space="preserve">لتصميم </w:t>
      </w:r>
      <w:r>
        <w:rPr>
          <w:rFonts w:hint="cs"/>
          <w:rtl/>
          <w:lang w:val="en-US"/>
        </w:rPr>
        <w:t>كل خدمة</w:t>
      </w:r>
      <w:r w:rsidR="00EB2C7F">
        <w:rPr>
          <w:rFonts w:hint="cs"/>
          <w:rtl/>
          <w:lang w:val="en-US"/>
        </w:rPr>
        <w:t>.</w:t>
      </w:r>
    </w:p>
    <w:p w14:paraId="4054AED2" w14:textId="248DE3B5" w:rsidR="00DA0888" w:rsidRDefault="00542B7F" w:rsidP="00004FC9">
      <w:pPr>
        <w:pStyle w:val="2"/>
      </w:pPr>
      <w:r>
        <w:t>-</w:t>
      </w:r>
      <w:r w:rsidR="00C8108A">
        <w:t>2</w:t>
      </w:r>
      <w:r>
        <w:t>.3.</w:t>
      </w:r>
      <w:r w:rsidRPr="00201D55">
        <w:t>2</w:t>
      </w:r>
      <w:r w:rsidRPr="00201D55">
        <w:rPr>
          <w:rFonts w:hint="cs"/>
          <w:rtl/>
        </w:rPr>
        <w:t xml:space="preserve"> </w:t>
      </w:r>
      <w:r w:rsidR="00C8108A">
        <w:rPr>
          <w:rFonts w:hint="cs"/>
          <w:rtl/>
        </w:rPr>
        <w:t xml:space="preserve">خدمة توليد مخططات </w:t>
      </w:r>
      <w:r w:rsidR="00C8108A">
        <w:t>BPMN</w:t>
      </w:r>
    </w:p>
    <w:p w14:paraId="75256E60" w14:textId="13F63BD9" w:rsidR="0078129A" w:rsidRDefault="007138B2" w:rsidP="007F7A17">
      <w:pPr>
        <w:pStyle w:val="a9"/>
        <w:rPr>
          <w:lang w:val="en-US"/>
        </w:rPr>
      </w:pPr>
      <w:r>
        <w:rPr>
          <w:rFonts w:hint="cs"/>
          <w:rtl/>
          <w:lang w:val="en-US"/>
        </w:rPr>
        <w:t xml:space="preserve">تم إتخاذ معمارية </w:t>
      </w:r>
      <w:r w:rsidR="003A5916">
        <w:rPr>
          <w:lang w:val="en-US"/>
        </w:rPr>
        <w:t xml:space="preserve">vertical slice </w:t>
      </w:r>
      <w:r w:rsidR="003A5916" w:rsidRPr="003A5916">
        <w:rPr>
          <w:lang w:val="en-US"/>
        </w:rPr>
        <w:t>architecture</w:t>
      </w:r>
      <w:r w:rsidR="00D140FF">
        <w:rPr>
          <w:rFonts w:hint="cs"/>
          <w:rtl/>
          <w:lang w:val="en-US"/>
        </w:rPr>
        <w:t xml:space="preserve"> </w:t>
      </w:r>
      <w:r w:rsidR="00554913">
        <w:rPr>
          <w:rFonts w:hint="cs"/>
          <w:rtl/>
          <w:lang w:val="en-US"/>
        </w:rPr>
        <w:t>لبناء هذه الخدمة</w:t>
      </w:r>
      <w:r w:rsidR="005E4942">
        <w:rPr>
          <w:rFonts w:hint="cs"/>
          <w:rtl/>
          <w:lang w:val="en-US"/>
        </w:rPr>
        <w:t>،</w:t>
      </w:r>
      <w:r w:rsidR="00DA0888">
        <w:rPr>
          <w:rFonts w:hint="cs"/>
          <w:rtl/>
          <w:lang w:val="en-US"/>
        </w:rPr>
        <w:t xml:space="preserve"> إذ تقوم </w:t>
      </w:r>
      <w:r w:rsidR="00D727D5">
        <w:rPr>
          <w:rFonts w:hint="cs"/>
          <w:rtl/>
          <w:lang w:val="en-US"/>
        </w:rPr>
        <w:t xml:space="preserve">هذه المعمارية </w:t>
      </w:r>
      <w:r w:rsidR="00DA0888">
        <w:rPr>
          <w:rFonts w:hint="cs"/>
          <w:rtl/>
          <w:lang w:val="en-US"/>
        </w:rPr>
        <w:t xml:space="preserve">على </w:t>
      </w:r>
      <w:r w:rsidR="00A124F5">
        <w:rPr>
          <w:rFonts w:hint="cs"/>
          <w:rtl/>
          <w:lang w:val="en-US"/>
        </w:rPr>
        <w:t xml:space="preserve">تقسيم التطبيق إلى شرائح </w:t>
      </w:r>
      <w:r w:rsidR="00470019">
        <w:rPr>
          <w:rFonts w:hint="cs"/>
          <w:rtl/>
          <w:lang w:val="en-US"/>
        </w:rPr>
        <w:t xml:space="preserve">تحتوي كل شريحة على جميع </w:t>
      </w:r>
      <w:r w:rsidR="00A93A39">
        <w:rPr>
          <w:rFonts w:hint="cs"/>
          <w:rtl/>
          <w:lang w:val="en-US"/>
        </w:rPr>
        <w:t>طبقات الهندسة المعمارية (على سبيل المثال واجهة المستخدم، الاتصال مع قاعدة المعطيات</w:t>
      </w:r>
      <w:r w:rsidR="00F171D2">
        <w:rPr>
          <w:rFonts w:hint="cs"/>
          <w:rtl/>
          <w:lang w:val="en-US"/>
        </w:rPr>
        <w:t xml:space="preserve"> </w:t>
      </w:r>
      <w:r w:rsidR="00727E0F">
        <w:rPr>
          <w:rFonts w:hint="cs"/>
          <w:rtl/>
          <w:lang w:val="en-US"/>
        </w:rPr>
        <w:t>ومنطق العمل</w:t>
      </w:r>
      <w:r w:rsidR="002B76AC">
        <w:rPr>
          <w:rFonts w:hint="cs"/>
          <w:rtl/>
          <w:lang w:val="en-US"/>
        </w:rPr>
        <w:t>.</w:t>
      </w:r>
      <w:r w:rsidR="00727E0F">
        <w:rPr>
          <w:rFonts w:hint="cs"/>
          <w:rtl/>
          <w:lang w:val="en-US"/>
        </w:rPr>
        <w:t>..</w:t>
      </w:r>
      <w:r w:rsidR="00A93A39">
        <w:rPr>
          <w:rFonts w:hint="cs"/>
          <w:rtl/>
          <w:lang w:val="en-US"/>
        </w:rPr>
        <w:t>)</w:t>
      </w:r>
      <w:r w:rsidR="007F7A17">
        <w:rPr>
          <w:rFonts w:hint="cs"/>
          <w:rtl/>
          <w:lang w:val="en-US"/>
        </w:rPr>
        <w:t xml:space="preserve"> </w:t>
      </w:r>
      <w:r w:rsidR="007C0460">
        <w:rPr>
          <w:rFonts w:hint="cs"/>
          <w:rtl/>
          <w:lang w:val="en-US"/>
        </w:rPr>
        <w:t xml:space="preserve">لتوفير </w:t>
      </w:r>
      <w:r w:rsidR="00C7111E">
        <w:rPr>
          <w:rFonts w:hint="cs"/>
          <w:rtl/>
          <w:lang w:val="en-US"/>
        </w:rPr>
        <w:t xml:space="preserve">حالة استخدام </w:t>
      </w:r>
      <w:r w:rsidR="00631763">
        <w:rPr>
          <w:rFonts w:hint="cs"/>
          <w:rtl/>
          <w:lang w:val="en-US"/>
        </w:rPr>
        <w:t xml:space="preserve">كاملة مستقلة </w:t>
      </w:r>
      <w:r w:rsidR="00453C33">
        <w:rPr>
          <w:rFonts w:hint="cs"/>
          <w:rtl/>
          <w:lang w:val="en-US"/>
        </w:rPr>
        <w:t xml:space="preserve">عن باقي </w:t>
      </w:r>
      <w:r w:rsidR="001F50F8">
        <w:rPr>
          <w:rFonts w:hint="cs"/>
          <w:rtl/>
          <w:lang w:val="en-US"/>
        </w:rPr>
        <w:t>حالات الاستخدام ضمن النظام.</w:t>
      </w:r>
    </w:p>
    <w:p w14:paraId="279D830E" w14:textId="623D268C" w:rsidR="00C54AB7" w:rsidRDefault="005E4942" w:rsidP="00BC65A2">
      <w:pPr>
        <w:pStyle w:val="a9"/>
        <w:rPr>
          <w:rtl/>
          <w:lang w:val="en-US"/>
        </w:rPr>
      </w:pPr>
      <w:r>
        <w:rPr>
          <w:rFonts w:hint="cs"/>
          <w:rtl/>
          <w:lang w:val="en-US"/>
        </w:rPr>
        <w:t xml:space="preserve"> تقدم </w:t>
      </w:r>
      <w:r w:rsidR="001D5C80">
        <w:rPr>
          <w:rFonts w:hint="cs"/>
          <w:rtl/>
          <w:lang w:val="en-US"/>
        </w:rPr>
        <w:t>هذه المعمارية</w:t>
      </w:r>
      <w:r w:rsidR="00372967">
        <w:rPr>
          <w:rFonts w:hint="cs"/>
          <w:rtl/>
          <w:lang w:val="en-US"/>
        </w:rPr>
        <w:t xml:space="preserve"> </w:t>
      </w:r>
      <w:r>
        <w:rPr>
          <w:rFonts w:hint="cs"/>
          <w:rtl/>
          <w:lang w:val="en-US"/>
        </w:rPr>
        <w:t>مجموعة من الفوائد أهمها:</w:t>
      </w:r>
    </w:p>
    <w:p w14:paraId="0070B9C2" w14:textId="0B0E10FF" w:rsidR="005E4942" w:rsidRDefault="003A7F7B">
      <w:pPr>
        <w:pStyle w:val="a9"/>
        <w:numPr>
          <w:ilvl w:val="0"/>
          <w:numId w:val="9"/>
        </w:numPr>
        <w:rPr>
          <w:lang w:val="en-US"/>
        </w:rPr>
      </w:pPr>
      <w:r>
        <w:rPr>
          <w:rFonts w:hint="cs"/>
          <w:rtl/>
          <w:lang w:val="en-US"/>
        </w:rPr>
        <w:lastRenderedPageBreak/>
        <w:t xml:space="preserve">تحترم مبدأ </w:t>
      </w:r>
      <w:r>
        <w:rPr>
          <w:lang w:val="en-US"/>
        </w:rPr>
        <w:t>single responsibility</w:t>
      </w:r>
      <w:r>
        <w:rPr>
          <w:rFonts w:hint="cs"/>
          <w:rtl/>
          <w:lang w:val="en-US"/>
        </w:rPr>
        <w:t xml:space="preserve"> </w:t>
      </w:r>
      <w:r w:rsidR="007F434C">
        <w:rPr>
          <w:rFonts w:hint="cs"/>
          <w:rtl/>
          <w:lang w:val="en-US"/>
        </w:rPr>
        <w:t>حيث أن كل</w:t>
      </w:r>
      <w:r w:rsidR="00810E32">
        <w:rPr>
          <w:rFonts w:hint="cs"/>
          <w:rtl/>
          <w:lang w:val="en-US"/>
        </w:rPr>
        <w:t xml:space="preserve"> شريحة </w:t>
      </w:r>
      <w:r w:rsidR="00810E32">
        <w:rPr>
          <w:lang w:val="en-US"/>
        </w:rPr>
        <w:t>(slice)</w:t>
      </w:r>
      <w:r w:rsidR="007F434C">
        <w:rPr>
          <w:rFonts w:hint="cs"/>
          <w:rtl/>
          <w:lang w:val="en-US"/>
        </w:rPr>
        <w:t xml:space="preserve"> تحتوي على المنطق الكامل الخاص بميزة معينة </w:t>
      </w:r>
      <w:r w:rsidR="007F434C">
        <w:rPr>
          <w:lang w:val="en-US"/>
        </w:rPr>
        <w:t>(feature)</w:t>
      </w:r>
      <w:r w:rsidR="007F434C">
        <w:rPr>
          <w:rFonts w:hint="cs"/>
          <w:rtl/>
          <w:lang w:val="en-US"/>
        </w:rPr>
        <w:t xml:space="preserve"> </w:t>
      </w:r>
      <w:r w:rsidR="0054065D">
        <w:rPr>
          <w:rFonts w:hint="cs"/>
          <w:rtl/>
          <w:lang w:val="en-US"/>
        </w:rPr>
        <w:t xml:space="preserve">أي </w:t>
      </w:r>
      <w:r w:rsidR="00610DC4">
        <w:rPr>
          <w:rFonts w:hint="cs"/>
          <w:rtl/>
          <w:lang w:val="en-US"/>
        </w:rPr>
        <w:t>حالة استخدام</w:t>
      </w:r>
      <w:r w:rsidR="0054065D">
        <w:rPr>
          <w:rFonts w:hint="cs"/>
          <w:rtl/>
          <w:lang w:val="en-US"/>
        </w:rPr>
        <w:t>،</w:t>
      </w:r>
      <w:r w:rsidR="00610DC4">
        <w:rPr>
          <w:rFonts w:hint="cs"/>
          <w:rtl/>
          <w:lang w:val="en-US"/>
        </w:rPr>
        <w:t xml:space="preserve"> </w:t>
      </w:r>
      <w:r w:rsidR="007F434C">
        <w:rPr>
          <w:rFonts w:hint="cs"/>
          <w:rtl/>
          <w:lang w:val="en-US"/>
        </w:rPr>
        <w:t xml:space="preserve">مما يسمح </w:t>
      </w:r>
      <w:r w:rsidR="00D8391B">
        <w:rPr>
          <w:rFonts w:hint="cs"/>
          <w:rtl/>
          <w:lang w:val="en-US"/>
        </w:rPr>
        <w:t>باختبارها و</w:t>
      </w:r>
      <w:r w:rsidR="007F434C">
        <w:rPr>
          <w:rFonts w:hint="cs"/>
          <w:rtl/>
          <w:lang w:val="en-US"/>
        </w:rPr>
        <w:t>صيانتها بسهولة</w:t>
      </w:r>
      <w:r w:rsidR="00D8391B">
        <w:rPr>
          <w:rFonts w:hint="cs"/>
          <w:rtl/>
          <w:lang w:val="en-US"/>
        </w:rPr>
        <w:t xml:space="preserve"> بمعزل عن </w:t>
      </w:r>
      <w:r w:rsidR="006F469B">
        <w:rPr>
          <w:rFonts w:hint="cs"/>
          <w:rtl/>
          <w:lang w:val="en-US"/>
        </w:rPr>
        <w:t>الميزات الأخرى التي يقدمها النظام.</w:t>
      </w:r>
    </w:p>
    <w:p w14:paraId="036BA27F" w14:textId="6EAA85FF" w:rsidR="00F00EB8" w:rsidRPr="00E33E6F" w:rsidRDefault="00E33E6F">
      <w:pPr>
        <w:pStyle w:val="a9"/>
        <w:numPr>
          <w:ilvl w:val="0"/>
          <w:numId w:val="9"/>
        </w:numPr>
        <w:rPr>
          <w:lang w:val="en-US"/>
        </w:rPr>
      </w:pPr>
      <w:r>
        <w:rPr>
          <w:rFonts w:hint="cs"/>
          <w:rtl/>
          <w:lang w:val="en-US"/>
        </w:rPr>
        <w:t xml:space="preserve">تحترم مبدأ </w:t>
      </w:r>
      <w:r w:rsidRPr="00E33E6F">
        <w:rPr>
          <w:lang w:val="en-US"/>
        </w:rPr>
        <w:t> High Cohesion</w:t>
      </w:r>
      <w:r>
        <w:rPr>
          <w:rFonts w:hint="cs"/>
          <w:rtl/>
          <w:lang w:val="en-US"/>
        </w:rPr>
        <w:t xml:space="preserve">بين مكونات </w:t>
      </w:r>
      <w:r w:rsidR="00824811">
        <w:rPr>
          <w:rFonts w:hint="cs"/>
          <w:rtl/>
          <w:lang w:val="en-US"/>
        </w:rPr>
        <w:t>الشريحة</w:t>
      </w:r>
      <w:r w:rsidR="003A174A">
        <w:rPr>
          <w:rFonts w:hint="cs"/>
          <w:rtl/>
          <w:lang w:val="en-US"/>
        </w:rPr>
        <w:t xml:space="preserve"> حيث أن كل مكونات الشريحة</w:t>
      </w:r>
      <w:r w:rsidR="00292A04">
        <w:rPr>
          <w:rFonts w:hint="cs"/>
          <w:rtl/>
          <w:lang w:val="en-US"/>
        </w:rPr>
        <w:t xml:space="preserve"> متماسكة فيما بينها وتخدم هدفاً واحداً.</w:t>
      </w:r>
    </w:p>
    <w:p w14:paraId="017FB70B" w14:textId="37CED1E1" w:rsidR="00C8108A" w:rsidRDefault="00385B25" w:rsidP="00BC65A2">
      <w:pPr>
        <w:pStyle w:val="a9"/>
        <w:rPr>
          <w:rtl/>
          <w:lang w:val="en-US"/>
        </w:rPr>
      </w:pPr>
      <w:r>
        <w:rPr>
          <w:rFonts w:hint="cs"/>
          <w:rtl/>
          <w:lang w:val="en-US"/>
        </w:rPr>
        <w:t>من الجدير بالذكر أن هذه البنية تعاني من بعض المشاكل أهمها:</w:t>
      </w:r>
    </w:p>
    <w:p w14:paraId="4876DFEA" w14:textId="4B3C0CC3" w:rsidR="00D262C9" w:rsidRPr="00CE6BF2" w:rsidRDefault="008D67A5" w:rsidP="00CE6BF2">
      <w:pPr>
        <w:pStyle w:val="a9"/>
        <w:numPr>
          <w:ilvl w:val="0"/>
          <w:numId w:val="10"/>
        </w:numPr>
        <w:rPr>
          <w:lang w:val="en-US"/>
        </w:rPr>
      </w:pPr>
      <w:r>
        <w:rPr>
          <w:rFonts w:hint="cs"/>
          <w:rtl/>
          <w:lang w:val="en-US"/>
        </w:rPr>
        <w:t xml:space="preserve">تكون مكونات الشريحة </w:t>
      </w:r>
      <w:r w:rsidR="0050754D">
        <w:rPr>
          <w:rFonts w:hint="cs"/>
          <w:rtl/>
          <w:lang w:val="en-US"/>
        </w:rPr>
        <w:t xml:space="preserve">غير قابلة لإعادة الإستخدام </w:t>
      </w:r>
      <w:r w:rsidR="006F3AC7">
        <w:rPr>
          <w:rFonts w:hint="cs"/>
          <w:rtl/>
          <w:lang w:val="en-US"/>
        </w:rPr>
        <w:t xml:space="preserve">ضمن </w:t>
      </w:r>
      <w:r w:rsidR="00C177F3">
        <w:rPr>
          <w:rFonts w:hint="cs"/>
          <w:rtl/>
          <w:lang w:val="en-US"/>
        </w:rPr>
        <w:t>شرائح أخرى</w:t>
      </w:r>
      <w:r w:rsidR="00001D8E">
        <w:rPr>
          <w:rFonts w:hint="cs"/>
          <w:rtl/>
          <w:lang w:val="en-US"/>
        </w:rPr>
        <w:t xml:space="preserve">، مما قد يؤدي إلى إعادة </w:t>
      </w:r>
      <w:r w:rsidR="006100B7">
        <w:rPr>
          <w:rFonts w:hint="cs"/>
          <w:rtl/>
          <w:lang w:val="en-US"/>
        </w:rPr>
        <w:t xml:space="preserve">بناء </w:t>
      </w:r>
      <w:r w:rsidR="005443BA">
        <w:rPr>
          <w:rFonts w:hint="cs"/>
          <w:rtl/>
          <w:lang w:val="en-US"/>
        </w:rPr>
        <w:t>بعض ال</w:t>
      </w:r>
      <w:r w:rsidR="006100B7">
        <w:rPr>
          <w:rFonts w:hint="cs"/>
          <w:rtl/>
          <w:lang w:val="en-US"/>
        </w:rPr>
        <w:t xml:space="preserve">مكونات </w:t>
      </w:r>
      <w:r w:rsidR="00F001F8">
        <w:rPr>
          <w:rFonts w:hint="cs"/>
          <w:rtl/>
          <w:lang w:val="en-US"/>
        </w:rPr>
        <w:t xml:space="preserve">في شرائح أخرى كان من الممكن إعادة استخدامها </w:t>
      </w:r>
      <w:r w:rsidR="00436498">
        <w:rPr>
          <w:rFonts w:hint="cs"/>
          <w:rtl/>
          <w:lang w:val="en-US"/>
        </w:rPr>
        <w:t>من الشريحة الأساسية.</w:t>
      </w:r>
    </w:p>
    <w:p w14:paraId="0B1A1E98" w14:textId="75C893C5" w:rsidR="000075E3" w:rsidRDefault="000075E3" w:rsidP="000075E3">
      <w:pPr>
        <w:pStyle w:val="2"/>
        <w:rPr>
          <w:rtl/>
        </w:rPr>
      </w:pPr>
      <w:r>
        <w:t>-</w:t>
      </w:r>
      <w:r w:rsidR="00602F4D">
        <w:t>3</w:t>
      </w:r>
      <w:r>
        <w:t>.3.</w:t>
      </w:r>
      <w:r w:rsidRPr="00201D55">
        <w:t>2</w:t>
      </w:r>
      <w:r w:rsidRPr="00201D55">
        <w:rPr>
          <w:rFonts w:hint="cs"/>
          <w:rtl/>
        </w:rPr>
        <w:t xml:space="preserve"> </w:t>
      </w:r>
      <w:r>
        <w:rPr>
          <w:rFonts w:hint="cs"/>
          <w:rtl/>
        </w:rPr>
        <w:t xml:space="preserve">خدمة </w:t>
      </w:r>
      <w:r w:rsidR="00DD318F">
        <w:rPr>
          <w:rFonts w:hint="cs"/>
          <w:rtl/>
        </w:rPr>
        <w:t>ال</w:t>
      </w:r>
      <w:r w:rsidR="00AA4B77">
        <w:rPr>
          <w:rFonts w:hint="cs"/>
          <w:rtl/>
        </w:rPr>
        <w:t xml:space="preserve">تخزين </w:t>
      </w:r>
    </w:p>
    <w:p w14:paraId="50A27952" w14:textId="53AF1EED" w:rsidR="00A26D54" w:rsidRDefault="00B777BD" w:rsidP="00A26D54">
      <w:pPr>
        <w:pStyle w:val="a9"/>
        <w:rPr>
          <w:rtl/>
        </w:rPr>
      </w:pPr>
      <w:r>
        <w:rPr>
          <w:rFonts w:hint="cs"/>
          <w:rtl/>
          <w:lang w:val="en-US"/>
        </w:rPr>
        <w:t xml:space="preserve">هذه الخدمة مسؤولة بشكل أساسي عن </w:t>
      </w:r>
      <w:r w:rsidR="00BD553E">
        <w:rPr>
          <w:rFonts w:hint="cs"/>
          <w:rtl/>
          <w:lang w:val="en-US"/>
        </w:rPr>
        <w:t xml:space="preserve">تخزين الموارد الخاصة بالمستخدم </w:t>
      </w:r>
      <w:r w:rsidR="006368D3">
        <w:rPr>
          <w:rFonts w:hint="cs"/>
          <w:rtl/>
          <w:lang w:val="en-US"/>
        </w:rPr>
        <w:t xml:space="preserve">من </w:t>
      </w:r>
      <w:r w:rsidR="006368D3">
        <w:rPr>
          <w:rFonts w:hint="cs"/>
          <w:rtl/>
        </w:rPr>
        <w:t xml:space="preserve">مخططات </w:t>
      </w:r>
      <w:r w:rsidR="006368D3">
        <w:t>BPMN</w:t>
      </w:r>
      <w:r w:rsidR="006368D3">
        <w:rPr>
          <w:rFonts w:hint="cs"/>
          <w:rtl/>
        </w:rPr>
        <w:t xml:space="preserve"> </w:t>
      </w:r>
      <w:r w:rsidR="001F5583">
        <w:rPr>
          <w:rFonts w:hint="cs"/>
          <w:rtl/>
        </w:rPr>
        <w:t xml:space="preserve">مع </w:t>
      </w:r>
      <w:r w:rsidR="006368D3">
        <w:rPr>
          <w:rFonts w:hint="cs"/>
          <w:rtl/>
        </w:rPr>
        <w:t xml:space="preserve">التوصيفات النصية </w:t>
      </w:r>
      <w:r w:rsidR="004474C8">
        <w:rPr>
          <w:rFonts w:hint="cs"/>
          <w:rtl/>
        </w:rPr>
        <w:t xml:space="preserve">الخاصة بها </w:t>
      </w:r>
      <w:r w:rsidR="00A10540">
        <w:rPr>
          <w:rFonts w:hint="cs"/>
          <w:rtl/>
        </w:rPr>
        <w:t>من أجل إعادة العمل عليها في وقت لاحق.</w:t>
      </w:r>
    </w:p>
    <w:p w14:paraId="18CF9A60" w14:textId="2AA07F34" w:rsidR="003D41E5" w:rsidRPr="00E7060F" w:rsidRDefault="004D222C" w:rsidP="00E7060F">
      <w:pPr>
        <w:pStyle w:val="a9"/>
        <w:rPr>
          <w:noProof/>
          <w:rtl/>
          <w:lang w:val="en-US"/>
        </w:rPr>
      </w:pPr>
      <w:r>
        <w:rPr>
          <w:rFonts w:hint="cs"/>
          <w:noProof/>
          <w:rtl/>
        </w:rPr>
        <w:t xml:space="preserve">تعتبر هذه الخدمة بسيطة من حيث التنجيز </w:t>
      </w:r>
      <w:r w:rsidR="00E619C8">
        <w:rPr>
          <w:rFonts w:hint="cs"/>
          <w:noProof/>
          <w:rtl/>
        </w:rPr>
        <w:t xml:space="preserve">إذ تقدم واجهتي تخاطب </w:t>
      </w:r>
      <w:r w:rsidR="00937102">
        <w:rPr>
          <w:noProof/>
          <w:lang w:val="en-US"/>
        </w:rPr>
        <w:t>(get</w:t>
      </w:r>
      <w:r w:rsidR="00973C73">
        <w:rPr>
          <w:noProof/>
          <w:lang w:val="en-US"/>
        </w:rPr>
        <w:t>, set</w:t>
      </w:r>
      <w:r w:rsidR="00937102">
        <w:rPr>
          <w:noProof/>
          <w:lang w:val="en-US"/>
        </w:rPr>
        <w:t>)</w:t>
      </w:r>
      <w:r w:rsidR="00937102">
        <w:rPr>
          <w:rFonts w:hint="cs"/>
          <w:noProof/>
          <w:rtl/>
          <w:lang w:val="en-US"/>
        </w:rPr>
        <w:t xml:space="preserve"> </w:t>
      </w:r>
      <w:r w:rsidR="002023A0">
        <w:rPr>
          <w:rFonts w:hint="cs"/>
          <w:noProof/>
          <w:rtl/>
          <w:lang w:val="en-US"/>
        </w:rPr>
        <w:t>يتم من خلالها تخزين واسترجاع</w:t>
      </w:r>
      <w:r w:rsidR="00EE137E">
        <w:rPr>
          <w:rFonts w:hint="cs"/>
          <w:noProof/>
          <w:rtl/>
          <w:lang w:val="en-US"/>
        </w:rPr>
        <w:t xml:space="preserve"> </w:t>
      </w:r>
      <w:r w:rsidR="00125332">
        <w:rPr>
          <w:rFonts w:hint="cs"/>
          <w:noProof/>
          <w:rtl/>
          <w:lang w:val="en-US"/>
        </w:rPr>
        <w:t>الموارد</w:t>
      </w:r>
      <w:r w:rsidR="0067342C">
        <w:rPr>
          <w:rFonts w:hint="cs"/>
          <w:noProof/>
          <w:rtl/>
          <w:lang w:val="en-US"/>
        </w:rPr>
        <w:t xml:space="preserve">، </w:t>
      </w:r>
      <w:r w:rsidR="00926E85">
        <w:rPr>
          <w:rFonts w:hint="cs"/>
          <w:noProof/>
          <w:rtl/>
          <w:lang w:val="en-US"/>
        </w:rPr>
        <w:t xml:space="preserve">ومنه لا داعي </w:t>
      </w:r>
      <w:r w:rsidR="0015171F">
        <w:rPr>
          <w:rFonts w:hint="cs"/>
          <w:noProof/>
          <w:rtl/>
          <w:lang w:val="en-US"/>
        </w:rPr>
        <w:t xml:space="preserve">لتعقيد التنجيز </w:t>
      </w:r>
      <w:r w:rsidR="00F610D3">
        <w:rPr>
          <w:rFonts w:hint="cs"/>
          <w:noProof/>
          <w:rtl/>
          <w:lang w:val="en-US"/>
        </w:rPr>
        <w:t xml:space="preserve">نكتفي </w:t>
      </w:r>
      <w:r w:rsidR="00337ACD">
        <w:rPr>
          <w:rFonts w:hint="cs"/>
          <w:noProof/>
          <w:rtl/>
          <w:lang w:val="en-US"/>
        </w:rPr>
        <w:t xml:space="preserve">باستخدام </w:t>
      </w:r>
      <w:r w:rsidR="00F55B76">
        <w:rPr>
          <w:rFonts w:hint="cs"/>
          <w:noProof/>
          <w:rtl/>
          <w:lang w:val="en-US"/>
        </w:rPr>
        <w:t xml:space="preserve">منهجية </w:t>
      </w:r>
      <w:r w:rsidR="00F55B76">
        <w:rPr>
          <w:noProof/>
          <w:lang w:val="en-US"/>
        </w:rPr>
        <w:t>3-tier</w:t>
      </w:r>
      <w:r w:rsidR="00F55B76">
        <w:rPr>
          <w:rFonts w:hint="cs"/>
          <w:noProof/>
          <w:rtl/>
          <w:lang w:val="en-US"/>
        </w:rPr>
        <w:t xml:space="preserve"> الشهيرة التي تعتمد على وجود </w:t>
      </w:r>
      <w:r w:rsidR="006E01C5">
        <w:rPr>
          <w:noProof/>
          <w:lang w:val="en-US"/>
        </w:rPr>
        <w:t>api</w:t>
      </w:r>
      <w:r w:rsidR="006E01C5">
        <w:rPr>
          <w:rFonts w:hint="cs"/>
          <w:noProof/>
          <w:rtl/>
          <w:lang w:val="en-US"/>
        </w:rPr>
        <w:t xml:space="preserve"> يطلب خدمة منطق العمل </w:t>
      </w:r>
      <w:r w:rsidR="006E01C5">
        <w:rPr>
          <w:noProof/>
          <w:lang w:val="en-US"/>
        </w:rPr>
        <w:t>(Buisness Logic Service)</w:t>
      </w:r>
      <w:r w:rsidR="006E01C5">
        <w:rPr>
          <w:rFonts w:hint="cs"/>
          <w:noProof/>
          <w:rtl/>
          <w:lang w:val="en-US"/>
        </w:rPr>
        <w:t xml:space="preserve"> </w:t>
      </w:r>
      <w:r w:rsidR="004A7E9C">
        <w:rPr>
          <w:rFonts w:hint="cs"/>
          <w:noProof/>
          <w:rtl/>
          <w:lang w:val="en-US"/>
        </w:rPr>
        <w:t xml:space="preserve">التي تتخاطب بدورها مع </w:t>
      </w:r>
      <w:r w:rsidR="004B54D7">
        <w:rPr>
          <w:rFonts w:hint="cs"/>
          <w:noProof/>
          <w:rtl/>
          <w:lang w:val="en-US"/>
        </w:rPr>
        <w:t>قاعدة المعطيات لتخزين واسترجاع الموارد.</w:t>
      </w:r>
    </w:p>
    <w:p w14:paraId="21286403" w14:textId="77777777" w:rsidR="00D262C9" w:rsidRPr="004E7562" w:rsidRDefault="00D262C9" w:rsidP="000349C4">
      <w:pPr>
        <w:pStyle w:val="a9"/>
        <w:rPr>
          <w:noProof/>
          <w:lang w:val="en-US"/>
        </w:rPr>
      </w:pPr>
    </w:p>
    <w:p w14:paraId="7B876FBE" w14:textId="4469CC4B" w:rsidR="00015C3B" w:rsidRDefault="00015C3B" w:rsidP="00015C3B">
      <w:pPr>
        <w:pStyle w:val="2"/>
        <w:rPr>
          <w:rtl/>
        </w:rPr>
      </w:pPr>
      <w:r>
        <w:t>-</w:t>
      </w:r>
      <w:r w:rsidR="000677F4">
        <w:t>4</w:t>
      </w:r>
      <w:r>
        <w:t>.3.</w:t>
      </w:r>
      <w:r w:rsidRPr="00201D55">
        <w:t>2</w:t>
      </w:r>
      <w:r w:rsidRPr="00201D55">
        <w:rPr>
          <w:rFonts w:hint="cs"/>
          <w:rtl/>
        </w:rPr>
        <w:t xml:space="preserve"> </w:t>
      </w:r>
      <w:r>
        <w:rPr>
          <w:rFonts w:hint="cs"/>
          <w:rtl/>
        </w:rPr>
        <w:t xml:space="preserve">خدمة </w:t>
      </w:r>
      <w:r w:rsidR="00752BF6">
        <w:rPr>
          <w:rFonts w:hint="cs"/>
          <w:rtl/>
        </w:rPr>
        <w:t xml:space="preserve">إدارة </w:t>
      </w:r>
      <w:r w:rsidR="002873F1">
        <w:rPr>
          <w:rFonts w:hint="cs"/>
          <w:rtl/>
        </w:rPr>
        <w:t>عمليات النظام</w:t>
      </w:r>
    </w:p>
    <w:p w14:paraId="5B00885C" w14:textId="79CA31AB" w:rsidR="00D262C9" w:rsidRPr="000E4CF1" w:rsidRDefault="00806A25" w:rsidP="000349C4">
      <w:pPr>
        <w:pStyle w:val="a9"/>
        <w:rPr>
          <w:noProof/>
          <w:rtl/>
          <w:lang w:val="en-US"/>
        </w:rPr>
      </w:pPr>
      <w:r>
        <w:rPr>
          <w:rFonts w:hint="cs"/>
          <w:noProof/>
          <w:rtl/>
        </w:rPr>
        <w:t>ت</w:t>
      </w:r>
      <w:r w:rsidR="00410C21">
        <w:rPr>
          <w:rFonts w:hint="cs"/>
          <w:noProof/>
          <w:rtl/>
        </w:rPr>
        <w:t>ُ</w:t>
      </w:r>
      <w:r>
        <w:rPr>
          <w:rFonts w:hint="cs"/>
          <w:noProof/>
          <w:rtl/>
        </w:rPr>
        <w:t xml:space="preserve">عتبر هذه الخدمة </w:t>
      </w:r>
      <w:r w:rsidR="00410C21">
        <w:rPr>
          <w:rFonts w:hint="cs"/>
          <w:noProof/>
          <w:rtl/>
        </w:rPr>
        <w:t>هي الخدمة الأساسية ضمن النظام</w:t>
      </w:r>
      <w:r w:rsidR="000D1C84">
        <w:rPr>
          <w:rFonts w:hint="cs"/>
          <w:noProof/>
          <w:rtl/>
        </w:rPr>
        <w:t xml:space="preserve">، </w:t>
      </w:r>
      <w:r w:rsidR="00CD5F27">
        <w:rPr>
          <w:rFonts w:hint="cs"/>
          <w:noProof/>
          <w:rtl/>
        </w:rPr>
        <w:t xml:space="preserve">حيث تقوم بإدارة </w:t>
      </w:r>
      <w:r w:rsidR="00E80E36">
        <w:rPr>
          <w:rFonts w:hint="cs"/>
          <w:noProof/>
          <w:rtl/>
        </w:rPr>
        <w:t xml:space="preserve">إنشاء </w:t>
      </w:r>
      <w:r w:rsidR="00300777">
        <w:rPr>
          <w:rFonts w:hint="cs"/>
          <w:noProof/>
          <w:rtl/>
        </w:rPr>
        <w:t xml:space="preserve">مشاريع </w:t>
      </w:r>
      <w:r w:rsidR="009464AE">
        <w:rPr>
          <w:rFonts w:hint="cs"/>
          <w:noProof/>
          <w:rtl/>
        </w:rPr>
        <w:t xml:space="preserve">ودعوة مستخدمين </w:t>
      </w:r>
      <w:r w:rsidR="000E4CF1">
        <w:rPr>
          <w:rFonts w:hint="cs"/>
          <w:noProof/>
          <w:rtl/>
        </w:rPr>
        <w:t>للمشاركة</w:t>
      </w:r>
      <w:r w:rsidR="001F68C5">
        <w:rPr>
          <w:rFonts w:hint="cs"/>
          <w:noProof/>
          <w:rtl/>
        </w:rPr>
        <w:t xml:space="preserve"> في هذه المشاريع</w:t>
      </w:r>
      <w:r w:rsidR="000E4CF1">
        <w:rPr>
          <w:rFonts w:hint="cs"/>
          <w:noProof/>
          <w:rtl/>
        </w:rPr>
        <w:t xml:space="preserve"> </w:t>
      </w:r>
      <w:r w:rsidR="00E64AE8">
        <w:rPr>
          <w:rFonts w:hint="cs"/>
          <w:noProof/>
          <w:rtl/>
        </w:rPr>
        <w:t xml:space="preserve">من أجل </w:t>
      </w:r>
      <w:r w:rsidR="000E4CF1">
        <w:rPr>
          <w:rFonts w:hint="cs"/>
          <w:noProof/>
          <w:rtl/>
        </w:rPr>
        <w:t xml:space="preserve">بناء مخططات </w:t>
      </w:r>
      <w:r w:rsidR="000E4CF1">
        <w:rPr>
          <w:noProof/>
          <w:lang w:val="en-US"/>
        </w:rPr>
        <w:t>BPMN</w:t>
      </w:r>
      <w:r w:rsidR="00992E32">
        <w:rPr>
          <w:rFonts w:hint="cs"/>
          <w:noProof/>
          <w:rtl/>
          <w:lang w:val="en-US"/>
        </w:rPr>
        <w:t xml:space="preserve"> وإدارة </w:t>
      </w:r>
      <w:r w:rsidR="0057385B">
        <w:rPr>
          <w:rFonts w:hint="cs"/>
          <w:noProof/>
          <w:rtl/>
          <w:lang w:val="en-US"/>
        </w:rPr>
        <w:t>المعلومات الخاصة بكل مشروع</w:t>
      </w:r>
      <w:r w:rsidR="005E2CEB">
        <w:rPr>
          <w:rFonts w:hint="cs"/>
          <w:noProof/>
          <w:rtl/>
          <w:lang w:val="en-US"/>
        </w:rPr>
        <w:t xml:space="preserve"> من مخططات و</w:t>
      </w:r>
      <w:r w:rsidR="004F6CF6">
        <w:rPr>
          <w:rFonts w:hint="cs"/>
          <w:noProof/>
          <w:rtl/>
          <w:lang w:val="en-US"/>
        </w:rPr>
        <w:t>توصيفات نصية للعمليات</w:t>
      </w:r>
      <w:r w:rsidR="00630EC7">
        <w:rPr>
          <w:rFonts w:hint="cs"/>
          <w:noProof/>
          <w:rtl/>
          <w:lang w:val="en-US"/>
        </w:rPr>
        <w:t>.</w:t>
      </w:r>
    </w:p>
    <w:p w14:paraId="3595785A" w14:textId="77777777" w:rsidR="002104E1" w:rsidRDefault="002C5069" w:rsidP="000349C4">
      <w:pPr>
        <w:pStyle w:val="a9"/>
        <w:rPr>
          <w:noProof/>
          <w:rtl/>
          <w:lang w:val="en-US"/>
        </w:rPr>
      </w:pPr>
      <w:r>
        <w:rPr>
          <w:rFonts w:hint="cs"/>
          <w:noProof/>
          <w:rtl/>
        </w:rPr>
        <w:t xml:space="preserve">تم إستخدام منهجية </w:t>
      </w:r>
      <w:r w:rsidR="004D7CC2">
        <w:rPr>
          <w:rFonts w:hint="cs"/>
          <w:noProof/>
          <w:rtl/>
        </w:rPr>
        <w:t xml:space="preserve">البنية </w:t>
      </w:r>
      <w:r w:rsidR="004D7CC2" w:rsidRPr="004D7CC2">
        <w:rPr>
          <w:noProof/>
          <w:rtl/>
        </w:rPr>
        <w:t>سداسية الشكل</w:t>
      </w:r>
      <w:r>
        <w:rPr>
          <w:rFonts w:hint="cs"/>
          <w:noProof/>
          <w:rtl/>
        </w:rPr>
        <w:t xml:space="preserve"> </w:t>
      </w:r>
      <w:r w:rsidR="00956343">
        <w:rPr>
          <w:noProof/>
          <w:lang w:val="en-US"/>
        </w:rPr>
        <w:t>(</w:t>
      </w:r>
      <w:r w:rsidR="00956343" w:rsidRPr="002C5069">
        <w:rPr>
          <w:noProof/>
        </w:rPr>
        <w:t>hexagonal architecture</w:t>
      </w:r>
      <w:r w:rsidR="00956343">
        <w:rPr>
          <w:noProof/>
          <w:lang w:val="en-US"/>
        </w:rPr>
        <w:t>)</w:t>
      </w:r>
      <w:r w:rsidR="00286656">
        <w:rPr>
          <w:rFonts w:hint="cs"/>
          <w:noProof/>
          <w:rtl/>
          <w:lang w:val="en-US"/>
        </w:rPr>
        <w:t>، التي تقدم مجموعة من الخواص أهمها</w:t>
      </w:r>
    </w:p>
    <w:p w14:paraId="3113D903" w14:textId="48200FDD" w:rsidR="000349C4" w:rsidRDefault="007F7929">
      <w:pPr>
        <w:pStyle w:val="a9"/>
        <w:numPr>
          <w:ilvl w:val="0"/>
          <w:numId w:val="11"/>
        </w:numPr>
        <w:rPr>
          <w:noProof/>
          <w:lang w:val="en-US"/>
        </w:rPr>
      </w:pPr>
      <w:r>
        <w:rPr>
          <w:rFonts w:hint="cs"/>
          <w:noProof/>
          <w:rtl/>
          <w:lang w:val="en-US"/>
        </w:rPr>
        <w:t xml:space="preserve">عدم الاعتماد على </w:t>
      </w:r>
      <w:r w:rsidR="003A5193">
        <w:rPr>
          <w:rFonts w:hint="cs"/>
          <w:noProof/>
          <w:rtl/>
          <w:lang w:val="en-US"/>
        </w:rPr>
        <w:t>التفاصيل التنجيزية</w:t>
      </w:r>
      <w:r w:rsidR="001679D1">
        <w:rPr>
          <w:rFonts w:hint="cs"/>
          <w:noProof/>
          <w:rtl/>
          <w:lang w:val="en-US"/>
        </w:rPr>
        <w:t xml:space="preserve"> الخارجية</w:t>
      </w:r>
      <w:r w:rsidR="00AB4C49">
        <w:rPr>
          <w:rFonts w:hint="cs"/>
          <w:noProof/>
          <w:rtl/>
          <w:lang w:val="en-US"/>
        </w:rPr>
        <w:t xml:space="preserve"> </w:t>
      </w:r>
      <w:r w:rsidR="00A15DDE">
        <w:rPr>
          <w:rFonts w:hint="cs"/>
          <w:noProof/>
          <w:rtl/>
          <w:lang w:val="en-US"/>
        </w:rPr>
        <w:t xml:space="preserve">في معالجة </w:t>
      </w:r>
      <w:r w:rsidR="004C52AA">
        <w:rPr>
          <w:rFonts w:hint="cs"/>
          <w:noProof/>
          <w:rtl/>
          <w:lang w:val="en-US"/>
        </w:rPr>
        <w:t xml:space="preserve">منطق العمل </w:t>
      </w:r>
      <w:r w:rsidR="00A86655">
        <w:rPr>
          <w:noProof/>
          <w:lang w:val="en-US"/>
        </w:rPr>
        <w:t>(Buisness logic)</w:t>
      </w:r>
      <w:r w:rsidR="00A573C4">
        <w:rPr>
          <w:rFonts w:hint="cs"/>
          <w:noProof/>
          <w:rtl/>
          <w:lang w:val="en-US"/>
        </w:rPr>
        <w:t xml:space="preserve"> </w:t>
      </w:r>
      <w:r w:rsidR="008D5187">
        <w:rPr>
          <w:rFonts w:hint="cs"/>
          <w:noProof/>
          <w:rtl/>
          <w:lang w:val="en-US"/>
        </w:rPr>
        <w:t xml:space="preserve">حيث نستطيع تغيير </w:t>
      </w:r>
      <w:r w:rsidR="009F74C8">
        <w:rPr>
          <w:rFonts w:hint="cs"/>
          <w:noProof/>
          <w:rtl/>
          <w:lang w:val="en-US"/>
        </w:rPr>
        <w:t>هذه التفاصيل</w:t>
      </w:r>
      <w:r w:rsidR="00586A32">
        <w:rPr>
          <w:rFonts w:hint="cs"/>
          <w:noProof/>
          <w:rtl/>
          <w:lang w:val="en-US"/>
        </w:rPr>
        <w:t xml:space="preserve"> (مثل قاعدة المعطيات</w:t>
      </w:r>
      <w:r w:rsidR="000975E5">
        <w:rPr>
          <w:rFonts w:hint="cs"/>
          <w:noProof/>
          <w:rtl/>
          <w:lang w:val="en-US"/>
        </w:rPr>
        <w:t xml:space="preserve">، مخدمات </w:t>
      </w:r>
      <w:r w:rsidR="00F665CA">
        <w:rPr>
          <w:rFonts w:hint="cs"/>
          <w:noProof/>
          <w:rtl/>
          <w:lang w:val="en-US"/>
        </w:rPr>
        <w:t>الرسائل ...</w:t>
      </w:r>
      <w:r w:rsidR="00586A32">
        <w:rPr>
          <w:rFonts w:hint="cs"/>
          <w:noProof/>
          <w:rtl/>
          <w:lang w:val="en-US"/>
        </w:rPr>
        <w:t>)</w:t>
      </w:r>
      <w:r w:rsidR="009F74C8">
        <w:rPr>
          <w:rFonts w:hint="cs"/>
          <w:noProof/>
          <w:rtl/>
          <w:lang w:val="en-US"/>
        </w:rPr>
        <w:t xml:space="preserve"> دون </w:t>
      </w:r>
      <w:r w:rsidR="00586A32">
        <w:rPr>
          <w:rFonts w:hint="cs"/>
          <w:noProof/>
          <w:rtl/>
          <w:lang w:val="en-US"/>
        </w:rPr>
        <w:t>الحاجة لتعديل باقي أجزاء النظام.</w:t>
      </w:r>
    </w:p>
    <w:p w14:paraId="09562BDA" w14:textId="7BED2824" w:rsidR="00C129E2" w:rsidRDefault="000C4C0C">
      <w:pPr>
        <w:pStyle w:val="a9"/>
        <w:numPr>
          <w:ilvl w:val="0"/>
          <w:numId w:val="11"/>
        </w:numPr>
        <w:rPr>
          <w:noProof/>
          <w:lang w:val="en-US"/>
        </w:rPr>
      </w:pPr>
      <w:r>
        <w:rPr>
          <w:rFonts w:hint="cs"/>
          <w:noProof/>
          <w:rtl/>
          <w:lang w:val="en-US"/>
        </w:rPr>
        <w:t xml:space="preserve">تكون مركبات النظام </w:t>
      </w:r>
      <w:r w:rsidR="00CE2AC0">
        <w:rPr>
          <w:rFonts w:hint="cs"/>
          <w:noProof/>
          <w:rtl/>
          <w:lang w:val="en-US"/>
        </w:rPr>
        <w:t xml:space="preserve">غير مرتبطة مع بعضها </w:t>
      </w:r>
      <w:r w:rsidR="006156E3">
        <w:rPr>
          <w:rFonts w:hint="cs"/>
          <w:noProof/>
          <w:rtl/>
          <w:lang w:val="en-US"/>
        </w:rPr>
        <w:t xml:space="preserve">البعض </w:t>
      </w:r>
      <w:r w:rsidR="003F5A1A">
        <w:rPr>
          <w:rFonts w:hint="cs"/>
          <w:noProof/>
          <w:rtl/>
          <w:lang w:val="en-US"/>
        </w:rPr>
        <w:t xml:space="preserve">بقوة </w:t>
      </w:r>
      <w:r w:rsidR="006156E3">
        <w:rPr>
          <w:noProof/>
          <w:lang w:val="en-US"/>
        </w:rPr>
        <w:t>(Loosly coupled)</w:t>
      </w:r>
      <w:r w:rsidR="0067476C">
        <w:rPr>
          <w:rFonts w:hint="cs"/>
          <w:noProof/>
          <w:rtl/>
          <w:lang w:val="en-US"/>
        </w:rPr>
        <w:t xml:space="preserve"> </w:t>
      </w:r>
      <w:r w:rsidR="00605FE6">
        <w:rPr>
          <w:rFonts w:hint="cs"/>
          <w:noProof/>
          <w:rtl/>
          <w:lang w:val="en-US"/>
        </w:rPr>
        <w:t>مما يقدم إمكانية التعديل والصيانة بسهولة.</w:t>
      </w:r>
    </w:p>
    <w:p w14:paraId="65BA16BD" w14:textId="3C826F28" w:rsidR="007367F7" w:rsidRPr="006156E3" w:rsidRDefault="007367F7" w:rsidP="00044F3A">
      <w:pPr>
        <w:pStyle w:val="a9"/>
        <w:ind w:left="795"/>
        <w:rPr>
          <w:noProof/>
          <w:rtl/>
          <w:lang w:val="en-US"/>
        </w:rPr>
      </w:pPr>
    </w:p>
    <w:p w14:paraId="7F931391" w14:textId="77777777" w:rsidR="000349C4" w:rsidRDefault="000349C4" w:rsidP="000349C4">
      <w:pPr>
        <w:pStyle w:val="a9"/>
        <w:rPr>
          <w:noProof/>
          <w:rtl/>
        </w:rPr>
      </w:pPr>
    </w:p>
    <w:p w14:paraId="67249403" w14:textId="62A0A026" w:rsidR="00557B23" w:rsidRDefault="00557B23" w:rsidP="00557B23">
      <w:pPr>
        <w:pStyle w:val="2"/>
        <w:rPr>
          <w:rtl/>
        </w:rPr>
      </w:pPr>
      <w:r>
        <w:lastRenderedPageBreak/>
        <w:t>-</w:t>
      </w:r>
      <w:r w:rsidR="009F3B52">
        <w:t>4</w:t>
      </w:r>
      <w:r>
        <w:t>.3.</w:t>
      </w:r>
      <w:r w:rsidRPr="00201D55">
        <w:t>2</w:t>
      </w:r>
      <w:r w:rsidRPr="00201D55">
        <w:rPr>
          <w:rFonts w:hint="cs"/>
          <w:rtl/>
        </w:rPr>
        <w:t xml:space="preserve"> </w:t>
      </w:r>
      <w:r>
        <w:rPr>
          <w:rFonts w:hint="cs"/>
          <w:rtl/>
        </w:rPr>
        <w:t xml:space="preserve">خدمة </w:t>
      </w:r>
      <w:r w:rsidR="008254F2">
        <w:rPr>
          <w:rFonts w:hint="cs"/>
          <w:rtl/>
        </w:rPr>
        <w:t>الوكيل العكسي</w:t>
      </w:r>
      <w:r>
        <w:rPr>
          <w:rFonts w:hint="cs"/>
          <w:rtl/>
        </w:rPr>
        <w:t xml:space="preserve"> </w:t>
      </w:r>
      <w:r w:rsidR="008254F2">
        <w:t>(Reverse Proxy)</w:t>
      </w:r>
    </w:p>
    <w:p w14:paraId="51817542" w14:textId="18FDF32D" w:rsidR="00F930AE" w:rsidRDefault="00CA5505" w:rsidP="004567BB">
      <w:pPr>
        <w:pStyle w:val="a9"/>
        <w:rPr>
          <w:rtl/>
          <w:lang w:val="en-US"/>
        </w:rPr>
      </w:pPr>
      <w:r>
        <w:rPr>
          <w:rFonts w:hint="cs"/>
          <w:rtl/>
          <w:lang w:val="en-US"/>
        </w:rPr>
        <w:t xml:space="preserve">بعد النظر </w:t>
      </w:r>
      <w:r w:rsidR="00C166F4">
        <w:rPr>
          <w:rFonts w:hint="cs"/>
          <w:rtl/>
          <w:lang w:val="en-US"/>
        </w:rPr>
        <w:t xml:space="preserve">إلى الخدمات التي </w:t>
      </w:r>
      <w:r w:rsidR="00CE7430">
        <w:rPr>
          <w:rFonts w:hint="cs"/>
          <w:rtl/>
          <w:lang w:val="en-US"/>
        </w:rPr>
        <w:t>تكو</w:t>
      </w:r>
      <w:r w:rsidR="00D961A3">
        <w:rPr>
          <w:rFonts w:hint="cs"/>
          <w:rtl/>
          <w:lang w:val="en-US"/>
        </w:rPr>
        <w:t>ِّ</w:t>
      </w:r>
      <w:r w:rsidR="00CE7430">
        <w:rPr>
          <w:rFonts w:hint="cs"/>
          <w:rtl/>
          <w:lang w:val="en-US"/>
        </w:rPr>
        <w:t xml:space="preserve">ن النظام الكلي، </w:t>
      </w:r>
      <w:r w:rsidR="0025458B">
        <w:rPr>
          <w:rFonts w:hint="cs"/>
          <w:rtl/>
          <w:lang w:val="en-US"/>
        </w:rPr>
        <w:t xml:space="preserve">نجد </w:t>
      </w:r>
      <w:r w:rsidR="003B1DBE">
        <w:rPr>
          <w:rFonts w:hint="cs"/>
          <w:rtl/>
          <w:lang w:val="en-US"/>
        </w:rPr>
        <w:t>أن تواصل المستخدم مع كل خدمة على حد</w:t>
      </w:r>
      <w:r w:rsidR="00B62641">
        <w:rPr>
          <w:rFonts w:hint="cs"/>
          <w:rtl/>
          <w:lang w:val="en-US"/>
        </w:rPr>
        <w:t xml:space="preserve">ا </w:t>
      </w:r>
      <w:r w:rsidR="007E4816">
        <w:rPr>
          <w:rFonts w:hint="cs"/>
          <w:rtl/>
          <w:lang w:val="en-US"/>
        </w:rPr>
        <w:t>يشكل مجموعة من المشاكل أهمها:</w:t>
      </w:r>
    </w:p>
    <w:p w14:paraId="570B5583" w14:textId="77777777" w:rsidR="004A45CA" w:rsidRDefault="00D54533">
      <w:pPr>
        <w:pStyle w:val="a9"/>
        <w:numPr>
          <w:ilvl w:val="0"/>
          <w:numId w:val="13"/>
        </w:numPr>
        <w:rPr>
          <w:lang w:val="en-US"/>
        </w:rPr>
      </w:pPr>
      <w:r>
        <w:rPr>
          <w:rFonts w:hint="cs"/>
          <w:rtl/>
          <w:lang w:val="en-US"/>
        </w:rPr>
        <w:t xml:space="preserve">عدم وجود واجهة موحدة </w:t>
      </w:r>
      <w:r w:rsidR="00CE73BB">
        <w:rPr>
          <w:rFonts w:hint="cs"/>
          <w:rtl/>
          <w:lang w:val="en-US"/>
        </w:rPr>
        <w:t xml:space="preserve">تمثل النظام ككل </w:t>
      </w:r>
      <w:r>
        <w:rPr>
          <w:rFonts w:hint="cs"/>
          <w:rtl/>
          <w:lang w:val="en-US"/>
        </w:rPr>
        <w:t xml:space="preserve">يمكن للمستخدم </w:t>
      </w:r>
      <w:r w:rsidR="00F405EF">
        <w:rPr>
          <w:rFonts w:hint="cs"/>
          <w:rtl/>
          <w:lang w:val="en-US"/>
        </w:rPr>
        <w:t>التواصل معها.</w:t>
      </w:r>
    </w:p>
    <w:p w14:paraId="3F84E907" w14:textId="6F490418" w:rsidR="004567BB" w:rsidRPr="008254F2" w:rsidRDefault="00D11E7A">
      <w:pPr>
        <w:pStyle w:val="a9"/>
        <w:numPr>
          <w:ilvl w:val="0"/>
          <w:numId w:val="13"/>
        </w:numPr>
        <w:rPr>
          <w:lang w:val="en-US"/>
        </w:rPr>
      </w:pPr>
      <w:r>
        <w:rPr>
          <w:rFonts w:hint="cs"/>
          <w:rtl/>
          <w:lang w:val="en-US"/>
        </w:rPr>
        <w:t xml:space="preserve">يجب </w:t>
      </w:r>
      <w:r w:rsidR="00D952DB">
        <w:rPr>
          <w:rFonts w:hint="cs"/>
          <w:rtl/>
          <w:lang w:val="en-US"/>
        </w:rPr>
        <w:t xml:space="preserve">على كل خدمة أن تقوم بإدارة الصلاحيات </w:t>
      </w:r>
      <w:r w:rsidR="00607E61">
        <w:rPr>
          <w:rFonts w:hint="cs"/>
          <w:rtl/>
          <w:lang w:val="en-US"/>
        </w:rPr>
        <w:t>والتأكد من مصادقة المستخدم</w:t>
      </w:r>
      <w:r w:rsidR="0063119D">
        <w:rPr>
          <w:rFonts w:hint="cs"/>
          <w:rtl/>
          <w:lang w:val="en-US"/>
        </w:rPr>
        <w:t xml:space="preserve">، مما يؤدي إلى تكرار تنجيز </w:t>
      </w:r>
      <w:r w:rsidR="00B64B8C">
        <w:rPr>
          <w:rFonts w:hint="cs"/>
          <w:rtl/>
          <w:lang w:val="en-US"/>
        </w:rPr>
        <w:t xml:space="preserve">هذه الإدارة </w:t>
      </w:r>
      <w:r w:rsidR="00F840F6">
        <w:rPr>
          <w:rFonts w:hint="cs"/>
          <w:rtl/>
          <w:lang w:val="en-US"/>
        </w:rPr>
        <w:t>ضمن كل خدم</w:t>
      </w:r>
      <w:r w:rsidR="004763D8">
        <w:rPr>
          <w:rFonts w:hint="cs"/>
          <w:rtl/>
          <w:lang w:val="en-US"/>
        </w:rPr>
        <w:t>ة</w:t>
      </w:r>
      <w:r w:rsidR="00416EE4">
        <w:rPr>
          <w:rFonts w:hint="cs"/>
          <w:rtl/>
          <w:lang w:val="en-US"/>
        </w:rPr>
        <w:t>.</w:t>
      </w:r>
    </w:p>
    <w:p w14:paraId="7A38B61F" w14:textId="6E5BA845" w:rsidR="002C5069" w:rsidRDefault="00025F0C" w:rsidP="000349C4">
      <w:pPr>
        <w:pStyle w:val="a9"/>
        <w:rPr>
          <w:noProof/>
          <w:rtl/>
        </w:rPr>
      </w:pPr>
      <w:r>
        <w:rPr>
          <w:rFonts w:hint="cs"/>
          <w:noProof/>
          <w:rtl/>
        </w:rPr>
        <w:t xml:space="preserve">لذا ظهرت الحاجة لوجود </w:t>
      </w:r>
      <w:r w:rsidR="00503530">
        <w:rPr>
          <w:rFonts w:hint="cs"/>
          <w:noProof/>
          <w:rtl/>
        </w:rPr>
        <w:t xml:space="preserve">مخدم </w:t>
      </w:r>
      <w:r w:rsidR="002142B6">
        <w:rPr>
          <w:rFonts w:hint="cs"/>
          <w:noProof/>
          <w:rtl/>
        </w:rPr>
        <w:t xml:space="preserve">يعمل كواجهة </w:t>
      </w:r>
      <w:r w:rsidR="00C11B2E">
        <w:rPr>
          <w:rFonts w:hint="cs"/>
          <w:noProof/>
          <w:rtl/>
        </w:rPr>
        <w:t xml:space="preserve">تخاطبية </w:t>
      </w:r>
      <w:r w:rsidR="003F709A">
        <w:rPr>
          <w:rFonts w:hint="cs"/>
          <w:noProof/>
          <w:rtl/>
        </w:rPr>
        <w:t xml:space="preserve">للنظام </w:t>
      </w:r>
      <w:r w:rsidR="00C11B2E">
        <w:rPr>
          <w:rFonts w:hint="cs"/>
          <w:noProof/>
          <w:rtl/>
        </w:rPr>
        <w:t xml:space="preserve">الكلي </w:t>
      </w:r>
      <w:r w:rsidR="00A63A10">
        <w:rPr>
          <w:rFonts w:hint="cs"/>
          <w:noProof/>
          <w:rtl/>
        </w:rPr>
        <w:t>يتأكد من مصادقة المستخدمين وي</w:t>
      </w:r>
      <w:r w:rsidR="002065D1">
        <w:rPr>
          <w:rFonts w:hint="cs"/>
          <w:noProof/>
          <w:rtl/>
        </w:rPr>
        <w:t>قوم بإدارة الصلاحيات</w:t>
      </w:r>
      <w:r w:rsidR="00DC7B36">
        <w:rPr>
          <w:rFonts w:hint="cs"/>
          <w:noProof/>
          <w:rtl/>
        </w:rPr>
        <w:t xml:space="preserve"> </w:t>
      </w:r>
      <w:r w:rsidR="000B2CA8">
        <w:rPr>
          <w:rFonts w:hint="cs"/>
          <w:noProof/>
          <w:rtl/>
        </w:rPr>
        <w:t>وتوجيه الطلبات للخدمات الداخلية حسب الطلب.</w:t>
      </w:r>
    </w:p>
    <w:p w14:paraId="7CA28B82" w14:textId="65FFFEA5" w:rsidR="0046395E" w:rsidRDefault="0046395E" w:rsidP="0046395E">
      <w:pPr>
        <w:pStyle w:val="2"/>
        <w:rPr>
          <w:rtl/>
        </w:rPr>
      </w:pPr>
      <w:r>
        <w:t>-5.3.</w:t>
      </w:r>
      <w:r w:rsidRPr="00201D55">
        <w:t>2</w:t>
      </w:r>
      <w:r w:rsidRPr="00201D55">
        <w:rPr>
          <w:rFonts w:hint="cs"/>
          <w:rtl/>
        </w:rPr>
        <w:t xml:space="preserve"> </w:t>
      </w:r>
      <w:r>
        <w:rPr>
          <w:rFonts w:hint="cs"/>
          <w:rtl/>
        </w:rPr>
        <w:t xml:space="preserve">خدمة </w:t>
      </w:r>
      <w:r w:rsidR="00F14B50">
        <w:rPr>
          <w:rFonts w:hint="cs"/>
          <w:rtl/>
        </w:rPr>
        <w:t>واجهة المستخدم</w:t>
      </w:r>
    </w:p>
    <w:p w14:paraId="56963415" w14:textId="0E5D78BE" w:rsidR="00B8008D" w:rsidRDefault="003E2CE5" w:rsidP="008607BE">
      <w:pPr>
        <w:pStyle w:val="a9"/>
        <w:rPr>
          <w:rtl/>
          <w:lang w:val="en-US"/>
        </w:rPr>
      </w:pPr>
      <w:r>
        <w:rPr>
          <w:rFonts w:hint="cs"/>
          <w:rtl/>
          <w:lang w:val="en-US"/>
        </w:rPr>
        <w:t xml:space="preserve">تم بناء واجهة المستخدم </w:t>
      </w:r>
      <w:r w:rsidR="00C30C6C">
        <w:rPr>
          <w:rFonts w:hint="cs"/>
          <w:rtl/>
          <w:lang w:val="en-US"/>
        </w:rPr>
        <w:t xml:space="preserve">باستخدام </w:t>
      </w:r>
      <w:r w:rsidR="00B04B39" w:rsidRPr="00B04B39">
        <w:rPr>
          <w:rtl/>
          <w:lang w:val="en-US"/>
        </w:rPr>
        <w:t xml:space="preserve">بنية قائمة على المكونات </w:t>
      </w:r>
      <w:r w:rsidR="00CA7FCB">
        <w:rPr>
          <w:rFonts w:hint="cs"/>
          <w:rtl/>
          <w:lang w:val="en-US"/>
        </w:rPr>
        <w:t xml:space="preserve">مما </w:t>
      </w:r>
      <w:r w:rsidR="00B04B39" w:rsidRPr="00B04B39">
        <w:rPr>
          <w:rtl/>
          <w:lang w:val="en-US"/>
        </w:rPr>
        <w:t xml:space="preserve">يوفر العديد من الفوائد </w:t>
      </w:r>
      <w:r w:rsidR="00CA7FCB">
        <w:rPr>
          <w:rFonts w:hint="cs"/>
          <w:rtl/>
          <w:lang w:val="en-US"/>
        </w:rPr>
        <w:t>أهمها:</w:t>
      </w:r>
    </w:p>
    <w:p w14:paraId="657BA0F9" w14:textId="2A79A2B6" w:rsidR="00CA7FCB" w:rsidRDefault="00B42C48" w:rsidP="00B42C48">
      <w:pPr>
        <w:pStyle w:val="a9"/>
        <w:numPr>
          <w:ilvl w:val="0"/>
          <w:numId w:val="19"/>
        </w:numPr>
        <w:rPr>
          <w:lang w:val="en-US"/>
        </w:rPr>
      </w:pPr>
      <w:r w:rsidRPr="00B42C48">
        <w:rPr>
          <w:rtl/>
          <w:lang w:val="en-US"/>
        </w:rPr>
        <w:t>النمطية</w:t>
      </w:r>
      <w:r>
        <w:rPr>
          <w:lang w:val="en-US"/>
        </w:rPr>
        <w:t>(</w:t>
      </w:r>
      <w:r w:rsidRPr="00B42C48">
        <w:rPr>
          <w:lang w:val="en-US"/>
        </w:rPr>
        <w:t>Modularity</w:t>
      </w:r>
      <w:r>
        <w:rPr>
          <w:lang w:val="en-US"/>
        </w:rPr>
        <w:t xml:space="preserve">) </w:t>
      </w:r>
      <w:r w:rsidR="00F84A03">
        <w:rPr>
          <w:rFonts w:hint="cs"/>
          <w:rtl/>
          <w:lang w:val="en-US"/>
        </w:rPr>
        <w:t xml:space="preserve">: </w:t>
      </w:r>
      <w:r w:rsidR="00F84A03" w:rsidRPr="00F84A03">
        <w:rPr>
          <w:rtl/>
          <w:lang w:val="en-US"/>
        </w:rPr>
        <w:t>تسمح بتقسيم موقع الويب إلى وحدات أصغر</w:t>
      </w:r>
      <w:r w:rsidR="002324EC">
        <w:rPr>
          <w:rFonts w:hint="cs"/>
          <w:rtl/>
          <w:lang w:val="en-US"/>
        </w:rPr>
        <w:t xml:space="preserve"> (مكونات)</w:t>
      </w:r>
      <w:r w:rsidR="00F84A03" w:rsidRPr="00F84A03">
        <w:rPr>
          <w:rtl/>
          <w:lang w:val="en-US"/>
        </w:rPr>
        <w:t xml:space="preserve"> مستقلة. يغلف كل مكون وظيفة محددة، مما يجعل إدارته وفهمه أسهل</w:t>
      </w:r>
      <w:r w:rsidR="005F4366">
        <w:rPr>
          <w:rFonts w:hint="cs"/>
          <w:rtl/>
          <w:lang w:val="en-US"/>
        </w:rPr>
        <w:t>.</w:t>
      </w:r>
    </w:p>
    <w:p w14:paraId="5448C04F" w14:textId="6D49364A" w:rsidR="0064321B" w:rsidRDefault="0064321B" w:rsidP="00B42C48">
      <w:pPr>
        <w:pStyle w:val="a9"/>
        <w:numPr>
          <w:ilvl w:val="0"/>
          <w:numId w:val="19"/>
        </w:numPr>
        <w:rPr>
          <w:lang w:val="en-US"/>
        </w:rPr>
      </w:pPr>
      <w:r w:rsidRPr="0064321B">
        <w:rPr>
          <w:rtl/>
          <w:lang w:val="en-US"/>
        </w:rPr>
        <w:t>قابلية إعادة الاستخدام: بمجرد إنشاء أحد المكونات، يمكن إعادة استخدامه عبر أجزاء مختلفة من موقع الويب أو حتى في مشاريع مختلفة. يقلل هذا من التكرار ويسرع التطوير ويضمن الاتساق في واجهة المستخدم والسلوك.</w:t>
      </w:r>
    </w:p>
    <w:p w14:paraId="2B744017" w14:textId="30085554" w:rsidR="0064321B" w:rsidRDefault="00352E9D" w:rsidP="00B42C48">
      <w:pPr>
        <w:pStyle w:val="a9"/>
        <w:numPr>
          <w:ilvl w:val="0"/>
          <w:numId w:val="19"/>
        </w:numPr>
        <w:rPr>
          <w:lang w:val="en-US"/>
        </w:rPr>
      </w:pPr>
      <w:r w:rsidRPr="00352E9D">
        <w:rPr>
          <w:rtl/>
          <w:lang w:val="en-US"/>
        </w:rPr>
        <w:t xml:space="preserve">سهولة تصحيح الأخطاء: تعمل المكونات المعزولة على تبسيط عملية تصحيح الأخطاء، حيث يمكن تتبع المشكلات إلى مكونات معينة بدلاً من </w:t>
      </w:r>
      <w:r w:rsidR="004E26F4">
        <w:rPr>
          <w:rFonts w:hint="cs"/>
          <w:rtl/>
          <w:lang w:val="en-US"/>
        </w:rPr>
        <w:t xml:space="preserve">البحث ضمن </w:t>
      </w:r>
      <w:r w:rsidR="00743F3B">
        <w:rPr>
          <w:rFonts w:hint="cs"/>
          <w:rtl/>
          <w:lang w:val="en-US"/>
        </w:rPr>
        <w:t xml:space="preserve">قاعدة الرماز الكبيرة </w:t>
      </w:r>
      <w:r w:rsidR="00743F3B">
        <w:rPr>
          <w:lang w:val="en-US"/>
        </w:rPr>
        <w:t>(huge codebase)</w:t>
      </w:r>
      <w:r w:rsidRPr="00352E9D">
        <w:rPr>
          <w:rtl/>
          <w:lang w:val="en-US"/>
        </w:rPr>
        <w:t>.</w:t>
      </w:r>
    </w:p>
    <w:p w14:paraId="129B798E" w14:textId="77777777" w:rsidR="00C116F8" w:rsidRDefault="00C116F8" w:rsidP="00C116F8">
      <w:pPr>
        <w:pStyle w:val="a9"/>
        <w:rPr>
          <w:rtl/>
          <w:lang w:val="en-US"/>
        </w:rPr>
      </w:pPr>
    </w:p>
    <w:p w14:paraId="2C66CF1E" w14:textId="77777777" w:rsidR="00C116F8" w:rsidRDefault="00C116F8" w:rsidP="00C116F8">
      <w:pPr>
        <w:pStyle w:val="a9"/>
        <w:rPr>
          <w:rtl/>
          <w:lang w:val="en-US"/>
        </w:rPr>
      </w:pPr>
    </w:p>
    <w:p w14:paraId="3434CFD2" w14:textId="77777777" w:rsidR="00C116F8" w:rsidRDefault="00C116F8" w:rsidP="00C116F8">
      <w:pPr>
        <w:pStyle w:val="a9"/>
        <w:rPr>
          <w:rtl/>
          <w:lang w:val="en-US"/>
        </w:rPr>
      </w:pPr>
    </w:p>
    <w:p w14:paraId="6AFA739F" w14:textId="3ADD1AF1" w:rsidR="000349C4" w:rsidRPr="00A0576B" w:rsidRDefault="000349C4" w:rsidP="00A0576B">
      <w:pPr>
        <w:pStyle w:val="a9"/>
        <w:rPr>
          <w:lang w:val="en-US"/>
        </w:rPr>
      </w:pPr>
    </w:p>
    <w:p w14:paraId="20EF5EC6" w14:textId="77777777" w:rsidR="00D3538C" w:rsidRDefault="00D3538C" w:rsidP="00D3538C">
      <w:pPr>
        <w:bidi w:val="0"/>
        <w:spacing w:after="200" w:line="276" w:lineRule="auto"/>
        <w:ind w:firstLine="720"/>
        <w:jc w:val="both"/>
        <w:rPr>
          <w:rtl/>
        </w:rPr>
      </w:pPr>
    </w:p>
    <w:p w14:paraId="1A13A148" w14:textId="77777777" w:rsidR="00D3538C" w:rsidRPr="00A82CF0" w:rsidRDefault="00D3538C" w:rsidP="00D3538C">
      <w:pPr>
        <w:bidi w:val="0"/>
        <w:spacing w:after="200" w:line="276" w:lineRule="auto"/>
        <w:ind w:firstLine="720"/>
        <w:jc w:val="both"/>
        <w:rPr>
          <w:lang w:val="fr-FR"/>
        </w:rPr>
      </w:pPr>
    </w:p>
    <w:p w14:paraId="7E1F0857" w14:textId="77777777" w:rsidR="00D3538C" w:rsidRDefault="00D3538C" w:rsidP="00D3538C">
      <w:pPr>
        <w:pStyle w:val="a9"/>
      </w:pPr>
    </w:p>
    <w:p w14:paraId="078FF2DC" w14:textId="77777777" w:rsidR="00D3538C" w:rsidRDefault="00D3538C" w:rsidP="00D3538C">
      <w:pPr>
        <w:pStyle w:val="ad"/>
        <w:rPr>
          <w:rtl/>
        </w:rPr>
      </w:pPr>
      <w:r w:rsidRPr="00C64AA7">
        <w:rPr>
          <w:rFonts w:hint="cs"/>
          <w:rtl/>
        </w:rPr>
        <w:lastRenderedPageBreak/>
        <w:t xml:space="preserve">الفصل </w:t>
      </w:r>
      <w:r>
        <w:rPr>
          <w:rFonts w:hint="cs"/>
          <w:rtl/>
        </w:rPr>
        <w:t xml:space="preserve">الثالث </w:t>
      </w:r>
    </w:p>
    <w:p w14:paraId="3864A223" w14:textId="2C5ADDA7" w:rsidR="00D3538C" w:rsidRPr="008A4F27" w:rsidRDefault="00B06387" w:rsidP="00D3538C">
      <w:pPr>
        <w:pStyle w:val="ae"/>
      </w:pPr>
      <w:r>
        <w:rPr>
          <w:rFonts w:hint="cs"/>
          <w:rtl/>
        </w:rPr>
        <w:t>تنجيز</w:t>
      </w:r>
      <w:r w:rsidR="00D3538C">
        <w:rPr>
          <w:rFonts w:hint="cs"/>
          <w:rtl/>
        </w:rPr>
        <w:t xml:space="preserve"> النظام </w:t>
      </w:r>
    </w:p>
    <w:p w14:paraId="07ACE5BF" w14:textId="77777777" w:rsidR="00D3538C" w:rsidRDefault="00D3538C" w:rsidP="00D3538C">
      <w:pPr>
        <w:pStyle w:val="ac"/>
        <w:rPr>
          <w:rtl/>
        </w:rPr>
      </w:pPr>
      <w:r>
        <w:rPr>
          <w:rFonts w:hint="cs"/>
          <w:rtl/>
        </w:rPr>
        <w:t>يَعرض هذا الفصل كيفية بناء النظام مع تفصيل كل جزء من أجزاءه.</w:t>
      </w:r>
    </w:p>
    <w:p w14:paraId="0EF67960" w14:textId="77777777" w:rsidR="00D3538C" w:rsidRPr="00820FD2" w:rsidRDefault="00D3538C" w:rsidP="00D3538C">
      <w:pPr>
        <w:pStyle w:val="1"/>
        <w:rPr>
          <w:rtl/>
          <w:lang w:val="en-US"/>
        </w:rPr>
      </w:pPr>
      <w:r>
        <w:t>-3.2</w:t>
      </w:r>
      <w:r>
        <w:rPr>
          <w:rFonts w:hint="cs"/>
          <w:rtl/>
        </w:rPr>
        <w:t xml:space="preserve"> مقدمة</w:t>
      </w:r>
    </w:p>
    <w:p w14:paraId="53BA2BB3" w14:textId="06E1A58F" w:rsidR="00A30099" w:rsidRDefault="002D2210" w:rsidP="006A65A9">
      <w:pPr>
        <w:pStyle w:val="a9"/>
        <w:rPr>
          <w:rtl/>
          <w:lang w:val="en-US"/>
        </w:rPr>
      </w:pPr>
      <w:r>
        <w:rPr>
          <w:rFonts w:hint="cs"/>
          <w:rtl/>
          <w:lang w:val="en-US"/>
        </w:rPr>
        <w:t xml:space="preserve">خلال عملية تطوير الخدمات يتم رفع الرماز المصدري الخاص بكل خدمة باستخدام الأداء </w:t>
      </w:r>
      <w:r>
        <w:rPr>
          <w:lang w:val="en-US"/>
        </w:rPr>
        <w:t>Git</w:t>
      </w:r>
      <w:r>
        <w:rPr>
          <w:rFonts w:hint="cs"/>
          <w:rtl/>
          <w:lang w:val="en-US"/>
        </w:rPr>
        <w:t xml:space="preserve"> إلى مستودعات</w:t>
      </w:r>
      <w:r>
        <w:rPr>
          <w:lang w:val="en-US"/>
        </w:rPr>
        <w:t xml:space="preserve">(Repositories) </w:t>
      </w:r>
      <w:r>
        <w:rPr>
          <w:rFonts w:hint="cs"/>
          <w:rtl/>
          <w:lang w:val="en-US"/>
        </w:rPr>
        <w:t xml:space="preserve"> ضمن الموقع </w:t>
      </w:r>
      <w:r>
        <w:rPr>
          <w:lang w:val="en-US"/>
        </w:rPr>
        <w:t>GitHub</w:t>
      </w:r>
      <w:r>
        <w:rPr>
          <w:rFonts w:hint="cs"/>
          <w:rtl/>
          <w:lang w:val="en-US"/>
        </w:rPr>
        <w:t xml:space="preserve">، حيث يتم تجميع الرماز المصدري ضمن فرع </w:t>
      </w:r>
      <w:r>
        <w:rPr>
          <w:lang w:val="en-US"/>
        </w:rPr>
        <w:t>(branch)</w:t>
      </w:r>
      <w:r>
        <w:rPr>
          <w:rFonts w:hint="cs"/>
          <w:rtl/>
          <w:lang w:val="en-US"/>
        </w:rPr>
        <w:t xml:space="preserve"> يسمى </w:t>
      </w:r>
      <w:r>
        <w:rPr>
          <w:lang w:val="en-US"/>
        </w:rPr>
        <w:t>dev</w:t>
      </w:r>
      <w:r>
        <w:rPr>
          <w:rFonts w:hint="cs"/>
          <w:rtl/>
          <w:lang w:val="en-US"/>
        </w:rPr>
        <w:t xml:space="preserve"> يَرمز إلى مرحلة التطوير </w:t>
      </w:r>
      <w:r>
        <w:rPr>
          <w:lang w:val="en-US"/>
        </w:rPr>
        <w:t>(development)</w:t>
      </w:r>
      <w:r>
        <w:rPr>
          <w:rFonts w:hint="cs"/>
          <w:rtl/>
          <w:lang w:val="en-US"/>
        </w:rPr>
        <w:t>.</w:t>
      </w:r>
      <w:r w:rsidR="0088695F">
        <w:rPr>
          <w:rFonts w:hint="cs"/>
          <w:rtl/>
          <w:lang w:val="en-US"/>
        </w:rPr>
        <w:t xml:space="preserve"> </w:t>
      </w:r>
      <w:r w:rsidR="00546207">
        <w:rPr>
          <w:rFonts w:hint="cs"/>
          <w:rtl/>
          <w:lang w:val="en-US"/>
        </w:rPr>
        <w:t xml:space="preserve">بالطبع ليست كل عمليات الدفع </w:t>
      </w:r>
      <w:r w:rsidR="00546207">
        <w:rPr>
          <w:lang w:val="en-US"/>
        </w:rPr>
        <w:t>(push)</w:t>
      </w:r>
      <w:r w:rsidR="007248AE">
        <w:rPr>
          <w:rFonts w:hint="cs"/>
          <w:rtl/>
          <w:lang w:val="en-US"/>
        </w:rPr>
        <w:t xml:space="preserve"> يتم إرسالها إلى مباشرةً إلى الفرع </w:t>
      </w:r>
      <w:r w:rsidR="007248AE">
        <w:rPr>
          <w:lang w:val="en-US"/>
        </w:rPr>
        <w:t>dev</w:t>
      </w:r>
      <w:r w:rsidR="007248AE">
        <w:rPr>
          <w:rFonts w:hint="cs"/>
          <w:rtl/>
          <w:lang w:val="en-US"/>
        </w:rPr>
        <w:t xml:space="preserve">، </w:t>
      </w:r>
      <w:r w:rsidR="00F42085">
        <w:rPr>
          <w:rFonts w:hint="cs"/>
          <w:rtl/>
          <w:lang w:val="en-US"/>
        </w:rPr>
        <w:t xml:space="preserve">في بعض الحالات يتم إنشاء فروع جديدة بناءً على الفرع </w:t>
      </w:r>
      <w:r w:rsidR="00B45311">
        <w:rPr>
          <w:lang w:val="en-US"/>
        </w:rPr>
        <w:t>dev</w:t>
      </w:r>
      <w:r w:rsidR="00B45311">
        <w:rPr>
          <w:rFonts w:hint="cs"/>
          <w:rtl/>
          <w:lang w:val="en-US"/>
        </w:rPr>
        <w:t xml:space="preserve"> </w:t>
      </w:r>
      <w:r w:rsidR="00997EA8">
        <w:rPr>
          <w:rFonts w:hint="cs"/>
          <w:rtl/>
          <w:lang w:val="en-US"/>
        </w:rPr>
        <w:t xml:space="preserve">يتم دمجها مع الفرع </w:t>
      </w:r>
      <w:r w:rsidR="00997EA8">
        <w:rPr>
          <w:lang w:val="en-US"/>
        </w:rPr>
        <w:t>dev</w:t>
      </w:r>
      <w:r w:rsidR="00997EA8">
        <w:rPr>
          <w:rFonts w:hint="cs"/>
          <w:rtl/>
          <w:lang w:val="en-US"/>
        </w:rPr>
        <w:t xml:space="preserve"> في وقت لاحق عند إنتهاء العمل على الميزة.</w:t>
      </w:r>
    </w:p>
    <w:p w14:paraId="6DC8446B" w14:textId="12442AF0" w:rsidR="002D2210" w:rsidRDefault="002D2210" w:rsidP="006A65A9">
      <w:pPr>
        <w:pStyle w:val="a9"/>
        <w:rPr>
          <w:rtl/>
          <w:lang w:val="en-US"/>
        </w:rPr>
      </w:pPr>
      <w:r>
        <w:rPr>
          <w:rFonts w:hint="cs"/>
          <w:rtl/>
          <w:lang w:val="en-US"/>
        </w:rPr>
        <w:t xml:space="preserve"> </w:t>
      </w:r>
      <w:r w:rsidR="006A65A9">
        <w:rPr>
          <w:rFonts w:hint="cs"/>
          <w:rtl/>
          <w:lang w:val="en-US"/>
        </w:rPr>
        <w:t xml:space="preserve">يحقق هذا </w:t>
      </w:r>
      <w:r w:rsidR="00606D60">
        <w:rPr>
          <w:rFonts w:hint="cs"/>
          <w:rtl/>
          <w:lang w:val="en-US"/>
        </w:rPr>
        <w:t xml:space="preserve">الأسلوب </w:t>
      </w:r>
      <w:r w:rsidR="006A65A9">
        <w:rPr>
          <w:rFonts w:hint="cs"/>
          <w:rtl/>
          <w:lang w:val="en-US"/>
        </w:rPr>
        <w:t xml:space="preserve">مبدأ </w:t>
      </w:r>
      <w:r w:rsidR="006A65A9">
        <w:rPr>
          <w:lang w:val="en-US"/>
        </w:rPr>
        <w:t>(Continues Integration)</w:t>
      </w:r>
      <w:r w:rsidR="006A65A9">
        <w:rPr>
          <w:rFonts w:hint="cs"/>
          <w:rtl/>
          <w:lang w:val="en-US"/>
        </w:rPr>
        <w:t xml:space="preserve"> </w:t>
      </w:r>
      <w:r w:rsidR="009A3896">
        <w:rPr>
          <w:rFonts w:hint="cs"/>
          <w:rtl/>
          <w:lang w:val="en-US"/>
        </w:rPr>
        <w:t xml:space="preserve">حيث </w:t>
      </w:r>
      <w:r w:rsidR="00E62DCB">
        <w:rPr>
          <w:rFonts w:hint="cs"/>
          <w:rtl/>
          <w:lang w:val="en-US"/>
        </w:rPr>
        <w:t xml:space="preserve">يتم تجميع </w:t>
      </w:r>
      <w:r w:rsidR="005F2616">
        <w:rPr>
          <w:rFonts w:hint="cs"/>
          <w:rtl/>
          <w:lang w:val="en-US"/>
        </w:rPr>
        <w:t xml:space="preserve">الرماز البرمجي </w:t>
      </w:r>
      <w:r w:rsidR="00B44004">
        <w:rPr>
          <w:rFonts w:hint="cs"/>
          <w:rtl/>
          <w:lang w:val="en-US"/>
        </w:rPr>
        <w:t xml:space="preserve">لكل خدمة </w:t>
      </w:r>
      <w:r w:rsidR="005F2616">
        <w:rPr>
          <w:rFonts w:hint="cs"/>
          <w:rtl/>
          <w:lang w:val="en-US"/>
        </w:rPr>
        <w:t xml:space="preserve">ضمن </w:t>
      </w:r>
      <w:r w:rsidR="00B44004">
        <w:rPr>
          <w:rFonts w:hint="cs"/>
          <w:rtl/>
          <w:lang w:val="en-US"/>
        </w:rPr>
        <w:t xml:space="preserve">مستودع </w:t>
      </w:r>
      <w:r w:rsidR="00CC4B85">
        <w:rPr>
          <w:rFonts w:hint="cs"/>
          <w:rtl/>
          <w:lang w:val="en-US"/>
        </w:rPr>
        <w:t xml:space="preserve">مركزي </w:t>
      </w:r>
      <w:r w:rsidR="00023553">
        <w:rPr>
          <w:rFonts w:hint="cs"/>
          <w:rtl/>
          <w:lang w:val="en-US"/>
        </w:rPr>
        <w:t xml:space="preserve">يمكن جميع المطورين (المتمثلين بمحمد التركي فقط) </w:t>
      </w:r>
      <w:r w:rsidR="000E4552">
        <w:rPr>
          <w:rFonts w:hint="cs"/>
          <w:rtl/>
          <w:lang w:val="en-US"/>
        </w:rPr>
        <w:t>من الوصول والعمل على نفس</w:t>
      </w:r>
      <w:r w:rsidR="009E53BC">
        <w:rPr>
          <w:rFonts w:hint="cs"/>
          <w:rtl/>
          <w:lang w:val="en-US"/>
        </w:rPr>
        <w:t xml:space="preserve"> الرماز</w:t>
      </w:r>
      <w:r w:rsidR="005E2125">
        <w:rPr>
          <w:rFonts w:hint="cs"/>
          <w:rtl/>
          <w:lang w:val="en-US"/>
        </w:rPr>
        <w:t>.</w:t>
      </w:r>
      <w:r w:rsidR="000E4552">
        <w:rPr>
          <w:rFonts w:hint="cs"/>
          <w:rtl/>
          <w:lang w:val="en-US"/>
        </w:rPr>
        <w:t xml:space="preserve"> </w:t>
      </w:r>
      <w:r w:rsidR="007C14C4">
        <w:rPr>
          <w:rFonts w:hint="cs"/>
          <w:rtl/>
          <w:lang w:val="en-US"/>
        </w:rPr>
        <w:t>ك</w:t>
      </w:r>
      <w:r w:rsidR="00CC4B85">
        <w:rPr>
          <w:rFonts w:hint="cs"/>
          <w:rtl/>
          <w:lang w:val="en-US"/>
        </w:rPr>
        <w:t xml:space="preserve">ما يمكننا من اختباره عن طريق دمج الرماز البرمجي ضمن الفرع </w:t>
      </w:r>
      <w:r w:rsidR="00CC4B85">
        <w:rPr>
          <w:lang w:val="en-US"/>
        </w:rPr>
        <w:t>test</w:t>
      </w:r>
      <w:r w:rsidR="00CC4B85">
        <w:rPr>
          <w:rFonts w:hint="cs"/>
          <w:rtl/>
          <w:lang w:val="en-US"/>
        </w:rPr>
        <w:t xml:space="preserve">، حيث يتم تفعيل </w:t>
      </w:r>
      <w:r w:rsidR="00B31FC4" w:rsidRPr="00B31FC4">
        <w:rPr>
          <w:rtl/>
          <w:lang w:val="en-US"/>
        </w:rPr>
        <w:t>خط الانابيب</w:t>
      </w:r>
      <w:r w:rsidR="00B31FC4">
        <w:rPr>
          <w:rFonts w:hint="cs"/>
          <w:rtl/>
          <w:lang w:val="en-US"/>
        </w:rPr>
        <w:t xml:space="preserve"> </w:t>
      </w:r>
      <w:r w:rsidR="00B31FC4">
        <w:rPr>
          <w:lang w:val="en-US"/>
        </w:rPr>
        <w:t>(Pipeline)</w:t>
      </w:r>
      <w:r w:rsidR="00B31FC4">
        <w:rPr>
          <w:rFonts w:hint="cs"/>
          <w:rtl/>
          <w:lang w:val="en-US"/>
        </w:rPr>
        <w:t xml:space="preserve"> </w:t>
      </w:r>
      <w:r w:rsidR="00EB02F5">
        <w:rPr>
          <w:rFonts w:hint="cs"/>
          <w:rtl/>
          <w:lang w:val="en-US"/>
        </w:rPr>
        <w:t>الخاص بالاختبار</w:t>
      </w:r>
      <w:r w:rsidR="00127F4F">
        <w:rPr>
          <w:rFonts w:hint="cs"/>
          <w:rtl/>
          <w:lang w:val="en-US"/>
        </w:rPr>
        <w:t>ات</w:t>
      </w:r>
      <w:r w:rsidR="00EB02F5">
        <w:rPr>
          <w:rFonts w:hint="cs"/>
          <w:rtl/>
          <w:lang w:val="en-US"/>
        </w:rPr>
        <w:t xml:space="preserve"> (إن وجدت)</w:t>
      </w:r>
      <w:r w:rsidR="00953FED">
        <w:rPr>
          <w:rFonts w:hint="cs"/>
          <w:rtl/>
          <w:lang w:val="en-US"/>
        </w:rPr>
        <w:t xml:space="preserve"> من أجل </w:t>
      </w:r>
      <w:r w:rsidR="00680FFB">
        <w:rPr>
          <w:rFonts w:hint="cs"/>
          <w:rtl/>
          <w:lang w:val="en-US"/>
        </w:rPr>
        <w:t xml:space="preserve">التأكد من </w:t>
      </w:r>
      <w:r w:rsidR="00B664C4">
        <w:rPr>
          <w:rFonts w:hint="cs"/>
          <w:rtl/>
          <w:lang w:val="en-US"/>
        </w:rPr>
        <w:t>صحة التنجيز.</w:t>
      </w:r>
    </w:p>
    <w:p w14:paraId="4D8132E7" w14:textId="77777777" w:rsidR="00496B17" w:rsidRPr="0078283D" w:rsidRDefault="00496B17" w:rsidP="006A65A9">
      <w:pPr>
        <w:pStyle w:val="a9"/>
        <w:rPr>
          <w:rtl/>
          <w:lang w:val="en-US"/>
        </w:rPr>
      </w:pPr>
    </w:p>
    <w:p w14:paraId="3B844313" w14:textId="77777777" w:rsidR="00D3538C" w:rsidRDefault="00D3538C" w:rsidP="00D3538C">
      <w:pPr>
        <w:pStyle w:val="a9"/>
        <w:rPr>
          <w:rtl/>
          <w:lang w:val="en-US"/>
        </w:rPr>
      </w:pPr>
      <w:r>
        <w:rPr>
          <w:rFonts w:hint="cs"/>
          <w:rtl/>
          <w:lang w:val="en-US"/>
        </w:rPr>
        <w:t>نعرض في الفقرات التالية شرحاً تفصيلياً لكل خدمة.</w:t>
      </w:r>
    </w:p>
    <w:p w14:paraId="5C0E0A31" w14:textId="77777777" w:rsidR="00D3538C" w:rsidRDefault="00D3538C" w:rsidP="00D3538C">
      <w:pPr>
        <w:pStyle w:val="2"/>
        <w:rPr>
          <w:rtl/>
        </w:rPr>
      </w:pPr>
      <w:r>
        <w:t>-2.3.</w:t>
      </w:r>
      <w:r w:rsidRPr="00201D55">
        <w:t>2</w:t>
      </w:r>
      <w:r w:rsidRPr="00201D55">
        <w:rPr>
          <w:rFonts w:hint="cs"/>
          <w:rtl/>
        </w:rPr>
        <w:t xml:space="preserve"> </w:t>
      </w:r>
      <w:r>
        <w:rPr>
          <w:rFonts w:hint="cs"/>
          <w:rtl/>
        </w:rPr>
        <w:t xml:space="preserve">خدمة توليد مخططات </w:t>
      </w:r>
      <w:r>
        <w:t>BPMN</w:t>
      </w:r>
    </w:p>
    <w:p w14:paraId="10AE4AB1" w14:textId="1CA3E909" w:rsidR="00A2213F" w:rsidRPr="00A2213F" w:rsidRDefault="00A2213F" w:rsidP="00A2213F">
      <w:pPr>
        <w:pStyle w:val="2"/>
        <w:rPr>
          <w:sz w:val="24"/>
          <w:szCs w:val="32"/>
          <w:rtl/>
        </w:rPr>
      </w:pPr>
      <w:r w:rsidRPr="003A29F8">
        <w:rPr>
          <w:sz w:val="24"/>
          <w:szCs w:val="32"/>
        </w:rPr>
        <w:t>-</w:t>
      </w:r>
      <w:r>
        <w:rPr>
          <w:sz w:val="24"/>
          <w:szCs w:val="32"/>
        </w:rPr>
        <w:t>1.</w:t>
      </w:r>
      <w:r w:rsidRPr="003A29F8">
        <w:rPr>
          <w:sz w:val="24"/>
          <w:szCs w:val="32"/>
        </w:rPr>
        <w:t>2.3.2</w:t>
      </w:r>
      <w:r w:rsidRPr="003A29F8">
        <w:rPr>
          <w:rFonts w:hint="cs"/>
          <w:sz w:val="24"/>
          <w:szCs w:val="32"/>
          <w:rtl/>
        </w:rPr>
        <w:t xml:space="preserve"> </w:t>
      </w:r>
      <w:r w:rsidR="00555B7A">
        <w:rPr>
          <w:rFonts w:hint="cs"/>
          <w:sz w:val="24"/>
          <w:szCs w:val="32"/>
          <w:rtl/>
        </w:rPr>
        <w:t>مقدمة</w:t>
      </w:r>
    </w:p>
    <w:p w14:paraId="21A9CEEC" w14:textId="0B242E6E" w:rsidR="00D3538C" w:rsidRDefault="00555B7A" w:rsidP="00D3538C">
      <w:pPr>
        <w:pStyle w:val="a9"/>
        <w:rPr>
          <w:lang w:val="en-US"/>
        </w:rPr>
      </w:pPr>
      <w:r>
        <w:rPr>
          <w:rFonts w:hint="cs"/>
          <w:rtl/>
          <w:lang w:val="en-US"/>
        </w:rPr>
        <w:t>تم بناء هذه الخدمة</w:t>
      </w:r>
      <w:r w:rsidR="00D3538C">
        <w:rPr>
          <w:rFonts w:hint="cs"/>
          <w:rtl/>
          <w:lang w:val="en-US"/>
        </w:rPr>
        <w:t xml:space="preserve"> باستخدام إطار العمل </w:t>
      </w:r>
      <w:r w:rsidR="00D3538C">
        <w:rPr>
          <w:lang w:val="en-US"/>
        </w:rPr>
        <w:t>fastapi</w:t>
      </w:r>
      <w:r w:rsidR="00D3538C">
        <w:rPr>
          <w:rFonts w:hint="cs"/>
          <w:rtl/>
          <w:lang w:val="en-US"/>
        </w:rPr>
        <w:t xml:space="preserve"> بلغة البرمجة </w:t>
      </w:r>
      <w:r w:rsidR="00D3538C">
        <w:rPr>
          <w:lang w:val="en-US"/>
        </w:rPr>
        <w:t>python</w:t>
      </w:r>
      <w:r w:rsidR="00D3538C">
        <w:rPr>
          <w:rFonts w:hint="cs"/>
          <w:rtl/>
          <w:lang w:val="en-US"/>
        </w:rPr>
        <w:t xml:space="preserve">، تم اختيار </w:t>
      </w:r>
      <w:r w:rsidR="00D3538C">
        <w:rPr>
          <w:lang w:val="en-US"/>
        </w:rPr>
        <w:t>python</w:t>
      </w:r>
      <w:r w:rsidR="00D3538C">
        <w:rPr>
          <w:rFonts w:hint="cs"/>
          <w:rtl/>
          <w:lang w:val="en-US"/>
        </w:rPr>
        <w:t xml:space="preserve"> عن غيرها من لغات البرمجة بسبب الدعم الكبير لها في مجال التعامل والاتصال مع نماذج اللغات الكبيرة إذ تحتوي على العديد من المكتبات أهمها: </w:t>
      </w:r>
      <w:r w:rsidR="00D3538C">
        <w:rPr>
          <w:lang w:val="en-US"/>
        </w:rPr>
        <w:lastRenderedPageBreak/>
        <w:t>(langchain, crewAi, langFlow, groq, …)</w:t>
      </w:r>
      <w:r w:rsidR="00D3538C">
        <w:rPr>
          <w:rFonts w:hint="cs"/>
          <w:rtl/>
          <w:lang w:val="en-US"/>
        </w:rPr>
        <w:t xml:space="preserve"> التي تساعد على بناء التطبيق بشكل سريع وتحقيق مبدأ </w:t>
      </w:r>
      <w:r w:rsidR="00D3538C">
        <w:rPr>
          <w:lang w:val="en-US"/>
        </w:rPr>
        <w:t>don’t repeat yourself</w:t>
      </w:r>
      <w:r w:rsidR="00D3538C">
        <w:rPr>
          <w:rFonts w:hint="cs"/>
          <w:rtl/>
          <w:lang w:val="en-US"/>
        </w:rPr>
        <w:t xml:space="preserve"> </w:t>
      </w:r>
      <w:r w:rsidR="00D3538C">
        <w:rPr>
          <w:lang w:val="en-US"/>
        </w:rPr>
        <w:t>(DRY)</w:t>
      </w:r>
      <w:r w:rsidR="00D3538C">
        <w:rPr>
          <w:rFonts w:hint="cs"/>
          <w:rtl/>
          <w:lang w:val="en-US"/>
        </w:rPr>
        <w:t>.</w:t>
      </w:r>
    </w:p>
    <w:p w14:paraId="0A73F467" w14:textId="0ED452EC" w:rsidR="00D3538C" w:rsidRDefault="00D3538C" w:rsidP="00D3538C">
      <w:pPr>
        <w:pStyle w:val="a9"/>
        <w:rPr>
          <w:rtl/>
          <w:lang w:val="en-US"/>
        </w:rPr>
      </w:pPr>
      <w:r>
        <w:rPr>
          <w:rFonts w:hint="cs"/>
          <w:rtl/>
          <w:lang w:val="en-US"/>
        </w:rPr>
        <w:t xml:space="preserve">تم الاعتماد على إطار العمل </w:t>
      </w:r>
      <w:r>
        <w:rPr>
          <w:lang w:val="en-US"/>
        </w:rPr>
        <w:t>fastapi</w:t>
      </w:r>
      <w:r>
        <w:rPr>
          <w:rFonts w:hint="cs"/>
          <w:rtl/>
          <w:lang w:val="en-US"/>
        </w:rPr>
        <w:t xml:space="preserve"> بدلاً من </w:t>
      </w:r>
      <w:r>
        <w:rPr>
          <w:lang w:val="en-US"/>
        </w:rPr>
        <w:t>flask</w:t>
      </w:r>
      <w:r>
        <w:rPr>
          <w:rFonts w:hint="cs"/>
          <w:rtl/>
          <w:lang w:val="en-US"/>
        </w:rPr>
        <w:t xml:space="preserve"> و </w:t>
      </w:r>
      <w:r>
        <w:rPr>
          <w:lang w:val="en-US"/>
        </w:rPr>
        <w:t>Django</w:t>
      </w:r>
      <w:r>
        <w:rPr>
          <w:rFonts w:hint="cs"/>
          <w:rtl/>
          <w:lang w:val="en-US"/>
        </w:rPr>
        <w:t>، لكونه إطار العمل الأسرع كأداء ضمن هذه الإطارات ولكونه مدعوماً</w:t>
      </w:r>
      <w:r w:rsidR="00DF1411">
        <w:rPr>
          <w:rFonts w:hint="cs"/>
          <w:rtl/>
          <w:lang w:val="en-US"/>
        </w:rPr>
        <w:t xml:space="preserve"> (من حيث المكتبات</w:t>
      </w:r>
      <w:r w:rsidR="00E27576">
        <w:rPr>
          <w:rFonts w:hint="cs"/>
          <w:rtl/>
          <w:lang w:val="en-US"/>
        </w:rPr>
        <w:t xml:space="preserve"> </w:t>
      </w:r>
      <w:r w:rsidR="00CC0D09">
        <w:rPr>
          <w:rFonts w:hint="cs"/>
          <w:rtl/>
          <w:lang w:val="en-US"/>
        </w:rPr>
        <w:t>والمجتمع</w:t>
      </w:r>
      <w:r w:rsidR="00DF1411">
        <w:rPr>
          <w:rFonts w:hint="cs"/>
          <w:rtl/>
          <w:lang w:val="en-US"/>
        </w:rPr>
        <w:t>)</w:t>
      </w:r>
      <w:r>
        <w:rPr>
          <w:rFonts w:hint="cs"/>
          <w:rtl/>
          <w:lang w:val="en-US"/>
        </w:rPr>
        <w:t xml:space="preserve"> أكثر من </w:t>
      </w:r>
      <w:r>
        <w:rPr>
          <w:lang w:val="en-US"/>
        </w:rPr>
        <w:t>flask</w:t>
      </w:r>
      <w:r>
        <w:rPr>
          <w:rFonts w:hint="cs"/>
          <w:rtl/>
          <w:lang w:val="en-US"/>
        </w:rPr>
        <w:t xml:space="preserve"> في المقام الأول، وبالرغم من </w:t>
      </w:r>
      <w:r w:rsidRPr="00F85DFD">
        <w:rPr>
          <w:rFonts w:hint="cs"/>
          <w:rtl/>
          <w:lang w:val="en-US"/>
        </w:rPr>
        <w:t>أن</w:t>
      </w:r>
      <w:r>
        <w:rPr>
          <w:rFonts w:hint="cs"/>
          <w:rtl/>
          <w:lang w:val="en-US"/>
        </w:rPr>
        <w:t xml:space="preserve">ه مدعوم بشكل أقل من </w:t>
      </w:r>
      <w:r>
        <w:rPr>
          <w:lang w:val="en-US"/>
        </w:rPr>
        <w:t>Django</w:t>
      </w:r>
      <w:r>
        <w:rPr>
          <w:rFonts w:hint="cs"/>
          <w:rtl/>
          <w:lang w:val="en-US"/>
        </w:rPr>
        <w:t xml:space="preserve"> ولكن</w:t>
      </w:r>
      <w:r w:rsidR="00CE5644">
        <w:rPr>
          <w:rFonts w:hint="cs"/>
          <w:rtl/>
          <w:lang w:val="en-US"/>
        </w:rPr>
        <w:t>ه</w:t>
      </w:r>
      <w:r>
        <w:rPr>
          <w:rFonts w:hint="cs"/>
          <w:rtl/>
          <w:lang w:val="en-US"/>
        </w:rPr>
        <w:t xml:space="preserve"> يعد كافياً </w:t>
      </w:r>
      <w:r w:rsidR="00CE5644">
        <w:rPr>
          <w:rFonts w:hint="cs"/>
          <w:rtl/>
          <w:lang w:val="en-US"/>
        </w:rPr>
        <w:t xml:space="preserve">في مجال بناء </w:t>
      </w:r>
      <w:r w:rsidR="00CE5644">
        <w:rPr>
          <w:lang w:val="en-US"/>
        </w:rPr>
        <w:t>RESTAPI</w:t>
      </w:r>
      <w:r w:rsidR="00CE5644">
        <w:rPr>
          <w:rFonts w:hint="cs"/>
          <w:rtl/>
          <w:lang w:val="en-US"/>
        </w:rPr>
        <w:t xml:space="preserve"> </w:t>
      </w:r>
      <w:r>
        <w:rPr>
          <w:rFonts w:hint="cs"/>
          <w:rtl/>
          <w:lang w:val="en-US"/>
        </w:rPr>
        <w:t>ويقدم المطلوب.</w:t>
      </w:r>
    </w:p>
    <w:p w14:paraId="28DA054A" w14:textId="77777777" w:rsidR="00D3538C" w:rsidRDefault="00D3538C" w:rsidP="00D3538C">
      <w:pPr>
        <w:pStyle w:val="a9"/>
        <w:rPr>
          <w:rtl/>
          <w:lang w:val="en-US"/>
        </w:rPr>
      </w:pPr>
    </w:p>
    <w:p w14:paraId="4F09AD57" w14:textId="77777777" w:rsidR="00D3538C" w:rsidRPr="003A29F8" w:rsidRDefault="00D3538C" w:rsidP="00D3538C">
      <w:pPr>
        <w:pStyle w:val="2"/>
        <w:rPr>
          <w:sz w:val="24"/>
          <w:szCs w:val="32"/>
          <w:rtl/>
        </w:rPr>
      </w:pPr>
      <w:r w:rsidRPr="003A29F8">
        <w:rPr>
          <w:sz w:val="24"/>
          <w:szCs w:val="32"/>
        </w:rPr>
        <w:t>-</w:t>
      </w:r>
      <w:r>
        <w:rPr>
          <w:sz w:val="24"/>
          <w:szCs w:val="32"/>
        </w:rPr>
        <w:t>2.</w:t>
      </w:r>
      <w:r w:rsidRPr="003A29F8">
        <w:rPr>
          <w:sz w:val="24"/>
          <w:szCs w:val="32"/>
        </w:rPr>
        <w:t>2.3.2</w:t>
      </w:r>
      <w:r w:rsidRPr="003A29F8">
        <w:rPr>
          <w:rFonts w:hint="cs"/>
          <w:sz w:val="24"/>
          <w:szCs w:val="32"/>
          <w:rtl/>
        </w:rPr>
        <w:t xml:space="preserve"> </w:t>
      </w:r>
      <w:r>
        <w:rPr>
          <w:rFonts w:hint="cs"/>
          <w:sz w:val="24"/>
          <w:szCs w:val="32"/>
          <w:rtl/>
        </w:rPr>
        <w:t>تفاصيل التنجيز</w:t>
      </w:r>
    </w:p>
    <w:p w14:paraId="414BCB0E" w14:textId="77777777" w:rsidR="00D3538C" w:rsidRDefault="00D3538C" w:rsidP="00D3538C">
      <w:pPr>
        <w:pStyle w:val="a9"/>
        <w:rPr>
          <w:rtl/>
          <w:lang w:val="en-US"/>
        </w:rPr>
      </w:pPr>
      <w:r>
        <w:rPr>
          <w:rFonts w:hint="cs"/>
          <w:rtl/>
          <w:lang w:val="en-US"/>
        </w:rPr>
        <w:t xml:space="preserve">يتألف النظام من قسمين، الأول هو لب المشروع </w:t>
      </w:r>
      <w:r>
        <w:rPr>
          <w:lang w:val="en-US"/>
        </w:rPr>
        <w:t>(core)</w:t>
      </w:r>
      <w:r>
        <w:rPr>
          <w:rFonts w:hint="cs"/>
          <w:rtl/>
          <w:lang w:val="en-US"/>
        </w:rPr>
        <w:t xml:space="preserve"> الذي يحتوي على مجموعة من المكونات التي لا تنتمي بشكل خاص لأي شريحة تساعد جميع الشرائح على أداء مهامها، وتُعتَبر مكونات قابلة لإعادة الإستخدام </w:t>
      </w:r>
      <w:r>
        <w:rPr>
          <w:lang w:val="en-US"/>
        </w:rPr>
        <w:t>(reuseable components)</w:t>
      </w:r>
      <w:r>
        <w:rPr>
          <w:rFonts w:hint="cs"/>
          <w:rtl/>
          <w:lang w:val="en-US"/>
        </w:rPr>
        <w:t>.</w:t>
      </w:r>
    </w:p>
    <w:p w14:paraId="13B9B9DF" w14:textId="77777777" w:rsidR="00D3538C" w:rsidRDefault="00D3538C" w:rsidP="00D3538C">
      <w:pPr>
        <w:pStyle w:val="a9"/>
        <w:rPr>
          <w:rtl/>
          <w:lang w:val="en-US"/>
        </w:rPr>
      </w:pPr>
      <w:r>
        <w:rPr>
          <w:noProof/>
        </w:rPr>
        <w:drawing>
          <wp:anchor distT="0" distB="0" distL="114300" distR="114300" simplePos="0" relativeHeight="251704320" behindDoc="0" locked="0" layoutInCell="1" allowOverlap="1" wp14:anchorId="4B5C4319" wp14:editId="2D86E43C">
            <wp:simplePos x="0" y="0"/>
            <wp:positionH relativeFrom="margin">
              <wp:align>center</wp:align>
            </wp:positionH>
            <wp:positionV relativeFrom="paragraph">
              <wp:posOffset>91259</wp:posOffset>
            </wp:positionV>
            <wp:extent cx="3857625" cy="1376680"/>
            <wp:effectExtent l="0" t="0" r="9525" b="0"/>
            <wp:wrapSquare wrapText="bothSides"/>
            <wp:docPr id="169303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4506" name=""/>
                    <pic:cNvPicPr/>
                  </pic:nvPicPr>
                  <pic:blipFill rotWithShape="1">
                    <a:blip r:embed="rId48" cstate="print">
                      <a:extLst>
                        <a:ext uri="{28A0092B-C50C-407E-A947-70E740481C1C}">
                          <a14:useLocalDpi xmlns:a14="http://schemas.microsoft.com/office/drawing/2010/main" val="0"/>
                        </a:ext>
                      </a:extLst>
                    </a:blip>
                    <a:srcRect l="7265" t="21842" r="58013" b="56126"/>
                    <a:stretch/>
                  </pic:blipFill>
                  <pic:spPr bwMode="auto">
                    <a:xfrm>
                      <a:off x="0" y="0"/>
                      <a:ext cx="3857625"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1C550F" w14:textId="77777777" w:rsidR="00D3538C" w:rsidRDefault="00D3538C" w:rsidP="00D3538C">
      <w:pPr>
        <w:pStyle w:val="a9"/>
        <w:rPr>
          <w:rtl/>
          <w:lang w:val="en-US"/>
        </w:rPr>
      </w:pPr>
    </w:p>
    <w:p w14:paraId="74F8115D" w14:textId="77777777" w:rsidR="00D3538C" w:rsidRDefault="00D3538C" w:rsidP="00D3538C">
      <w:pPr>
        <w:pStyle w:val="a9"/>
        <w:rPr>
          <w:rtl/>
          <w:lang w:val="en-US"/>
        </w:rPr>
      </w:pPr>
    </w:p>
    <w:p w14:paraId="6BBF12B8" w14:textId="77777777" w:rsidR="00D3538C" w:rsidRDefault="00D3538C" w:rsidP="00D3538C">
      <w:pPr>
        <w:pStyle w:val="a9"/>
        <w:rPr>
          <w:rtl/>
          <w:lang w:val="en-US"/>
        </w:rPr>
      </w:pPr>
    </w:p>
    <w:p w14:paraId="1C3E1974" w14:textId="77777777" w:rsidR="00D3538C" w:rsidRDefault="00D3538C" w:rsidP="00D3538C">
      <w:pPr>
        <w:pStyle w:val="a9"/>
        <w:rPr>
          <w:rtl/>
          <w:lang w:val="en-US"/>
        </w:rPr>
      </w:pPr>
    </w:p>
    <w:p w14:paraId="15632D51" w14:textId="77777777" w:rsidR="00D3538C" w:rsidRDefault="00D3538C" w:rsidP="00D3538C">
      <w:pPr>
        <w:pStyle w:val="a9"/>
        <w:rPr>
          <w:rtl/>
          <w:lang w:val="en-US"/>
        </w:rPr>
      </w:pPr>
      <w:r>
        <w:rPr>
          <w:rFonts w:hint="cs"/>
          <w:rtl/>
          <w:lang w:val="en-US"/>
        </w:rPr>
        <w:t>تَتْبَع شرائح النظام جميعا إلى نفس الهيكلية، إذ تتألف كل شريحة من المكونات التالية:</w:t>
      </w:r>
    </w:p>
    <w:p w14:paraId="18CE3C6B" w14:textId="77777777" w:rsidR="00D3538C" w:rsidRPr="00264A45" w:rsidRDefault="00D3538C" w:rsidP="00D3538C">
      <w:pPr>
        <w:pStyle w:val="a9"/>
        <w:numPr>
          <w:ilvl w:val="0"/>
          <w:numId w:val="10"/>
        </w:numPr>
        <w:rPr>
          <w:noProof/>
        </w:rPr>
      </w:pPr>
      <w:r>
        <w:rPr>
          <w:noProof/>
          <w:lang w:val="en-US"/>
        </w:rPr>
        <w:t>ReadMe file</w:t>
      </w:r>
      <w:r>
        <w:rPr>
          <w:rFonts w:hint="cs"/>
          <w:noProof/>
          <w:rtl/>
          <w:lang w:val="en-US"/>
        </w:rPr>
        <w:t>: يحتوي على توصيف نصي للشريحة وما تقوم به.</w:t>
      </w:r>
    </w:p>
    <w:p w14:paraId="3AF08CFE" w14:textId="77777777" w:rsidR="00D3538C" w:rsidRPr="00D45DA7" w:rsidRDefault="00D3538C" w:rsidP="00D3538C">
      <w:pPr>
        <w:pStyle w:val="a9"/>
        <w:numPr>
          <w:ilvl w:val="0"/>
          <w:numId w:val="10"/>
        </w:numPr>
        <w:rPr>
          <w:noProof/>
        </w:rPr>
      </w:pPr>
      <w:r>
        <w:rPr>
          <w:noProof/>
          <w:lang w:val="en-US"/>
        </w:rPr>
        <w:t>Contracts</w:t>
      </w:r>
      <w:r>
        <w:rPr>
          <w:rFonts w:hint="cs"/>
          <w:noProof/>
          <w:rtl/>
          <w:lang w:val="en-US"/>
        </w:rPr>
        <w:t>: يحتوي على الأنماط التي تستقبلها وتعيدها هذه الشريحة عند الطلب.</w:t>
      </w:r>
    </w:p>
    <w:p w14:paraId="395DC7FD" w14:textId="77777777" w:rsidR="00D3538C" w:rsidRPr="009E4682" w:rsidRDefault="00D3538C" w:rsidP="00D3538C">
      <w:pPr>
        <w:pStyle w:val="a9"/>
        <w:numPr>
          <w:ilvl w:val="0"/>
          <w:numId w:val="10"/>
        </w:numPr>
        <w:rPr>
          <w:noProof/>
        </w:rPr>
      </w:pPr>
      <w:r>
        <w:rPr>
          <w:noProof/>
          <w:lang w:val="en-US"/>
        </w:rPr>
        <w:t>Validator</w:t>
      </w:r>
      <w:r>
        <w:rPr>
          <w:rFonts w:hint="cs"/>
          <w:noProof/>
          <w:rtl/>
          <w:lang w:val="en-US"/>
        </w:rPr>
        <w:t>: يحتوي على المعالجات التي يتم تطبيقها على الطلب الوارد تتأكد من صحته.</w:t>
      </w:r>
    </w:p>
    <w:p w14:paraId="5DCDF4F9" w14:textId="77777777" w:rsidR="00D3538C" w:rsidRPr="00EA50AB" w:rsidRDefault="00D3538C" w:rsidP="00D3538C">
      <w:pPr>
        <w:pStyle w:val="a9"/>
        <w:numPr>
          <w:ilvl w:val="0"/>
          <w:numId w:val="10"/>
        </w:numPr>
        <w:rPr>
          <w:noProof/>
        </w:rPr>
      </w:pPr>
      <w:r>
        <w:rPr>
          <w:noProof/>
          <w:lang w:val="en-US"/>
        </w:rPr>
        <w:t>Models</w:t>
      </w:r>
      <w:r>
        <w:rPr>
          <w:rFonts w:hint="cs"/>
          <w:noProof/>
          <w:rtl/>
          <w:lang w:val="en-US"/>
        </w:rPr>
        <w:t xml:space="preserve">: يحتوي على الأنماط التي ستتعامل معها الشريحة لتطبيق منطق </w:t>
      </w:r>
      <w:r>
        <w:rPr>
          <w:noProof/>
          <w:lang w:val="en-US"/>
        </w:rPr>
        <w:t>(Buisness Logic)</w:t>
      </w:r>
      <w:r>
        <w:rPr>
          <w:rFonts w:hint="cs"/>
          <w:noProof/>
          <w:rtl/>
          <w:lang w:val="en-US"/>
        </w:rPr>
        <w:t xml:space="preserve"> معين.</w:t>
      </w:r>
    </w:p>
    <w:p w14:paraId="413BD9E9" w14:textId="77777777" w:rsidR="00D3538C" w:rsidRPr="007E2144" w:rsidRDefault="00D3538C" w:rsidP="00D3538C">
      <w:pPr>
        <w:pStyle w:val="a9"/>
        <w:numPr>
          <w:ilvl w:val="0"/>
          <w:numId w:val="10"/>
        </w:numPr>
        <w:rPr>
          <w:noProof/>
        </w:rPr>
      </w:pPr>
      <w:r>
        <w:rPr>
          <w:noProof/>
        </w:rPr>
        <w:t>Mapping</w:t>
      </w:r>
      <w:r>
        <w:rPr>
          <w:rFonts w:hint="cs"/>
          <w:noProof/>
          <w:rtl/>
        </w:rPr>
        <w:t>:</w:t>
      </w:r>
      <w:r>
        <w:rPr>
          <w:rFonts w:hint="cs"/>
          <w:noProof/>
          <w:rtl/>
          <w:lang w:val="en-US"/>
        </w:rPr>
        <w:t xml:space="preserve"> يحتوي على منطق تحويل الأنماط بين </w:t>
      </w:r>
      <w:r>
        <w:rPr>
          <w:noProof/>
          <w:lang w:val="en-US"/>
        </w:rPr>
        <w:t>Contracts</w:t>
      </w:r>
      <w:r>
        <w:rPr>
          <w:rFonts w:hint="cs"/>
          <w:noProof/>
          <w:rtl/>
          <w:lang w:val="en-US"/>
        </w:rPr>
        <w:t xml:space="preserve"> و</w:t>
      </w:r>
      <w:r>
        <w:rPr>
          <w:noProof/>
          <w:lang w:val="en-US"/>
        </w:rPr>
        <w:t>Models</w:t>
      </w:r>
      <w:r>
        <w:rPr>
          <w:rFonts w:hint="cs"/>
          <w:noProof/>
          <w:rtl/>
          <w:lang w:val="en-US"/>
        </w:rPr>
        <w:t xml:space="preserve"> وبالعكس.</w:t>
      </w:r>
    </w:p>
    <w:p w14:paraId="3023973D" w14:textId="77777777" w:rsidR="00D3538C" w:rsidRPr="0016701A" w:rsidRDefault="00D3538C" w:rsidP="00D3538C">
      <w:pPr>
        <w:pStyle w:val="a9"/>
        <w:numPr>
          <w:ilvl w:val="0"/>
          <w:numId w:val="10"/>
        </w:numPr>
        <w:rPr>
          <w:noProof/>
        </w:rPr>
      </w:pPr>
      <w:r>
        <w:rPr>
          <w:noProof/>
          <w:lang w:val="en-US"/>
        </w:rPr>
        <w:t>Tasks</w:t>
      </w:r>
      <w:r>
        <w:rPr>
          <w:rFonts w:hint="cs"/>
          <w:noProof/>
          <w:rtl/>
          <w:lang w:val="en-US"/>
        </w:rPr>
        <w:t xml:space="preserve">: تحتوي على ملفات تحتوي على التوجيهات النصية التي سيتم إرسالها للنموذج اللغوي، حيث أن وضعها في ملفات يسهل عملية تعديلها من أجل الوصول لتوجيهات أفضل بدون الحاجة لتعديل الرماز المصدري </w:t>
      </w:r>
      <w:r>
        <w:rPr>
          <w:noProof/>
          <w:lang w:val="en-US"/>
        </w:rPr>
        <w:t>(source code)</w:t>
      </w:r>
      <w:r>
        <w:rPr>
          <w:rFonts w:hint="cs"/>
          <w:noProof/>
          <w:rtl/>
          <w:lang w:val="en-US"/>
        </w:rPr>
        <w:t>.</w:t>
      </w:r>
    </w:p>
    <w:p w14:paraId="606DBF99" w14:textId="77777777" w:rsidR="00D3538C" w:rsidRPr="00D45732" w:rsidRDefault="00D3538C" w:rsidP="00D3538C">
      <w:pPr>
        <w:pStyle w:val="a9"/>
        <w:numPr>
          <w:ilvl w:val="0"/>
          <w:numId w:val="10"/>
        </w:numPr>
        <w:rPr>
          <w:noProof/>
        </w:rPr>
      </w:pPr>
      <w:r>
        <w:rPr>
          <w:noProof/>
          <w:lang w:val="en-US"/>
        </w:rPr>
        <w:lastRenderedPageBreak/>
        <w:t>Service</w:t>
      </w:r>
      <w:r>
        <w:rPr>
          <w:rFonts w:hint="cs"/>
          <w:noProof/>
          <w:rtl/>
          <w:lang w:val="en-US"/>
        </w:rPr>
        <w:t xml:space="preserve">: تحتوي على المنطق الأساسي للشريحة إذ تعتبر المكان الأساسي الذي يتم فيه تطبيق منطق العمل الخاص بالشريحة فيه </w:t>
      </w:r>
      <w:r>
        <w:rPr>
          <w:noProof/>
          <w:lang w:val="en-US"/>
        </w:rPr>
        <w:t>(Buisness Logic)</w:t>
      </w:r>
      <w:r>
        <w:rPr>
          <w:rFonts w:hint="cs"/>
          <w:noProof/>
          <w:rtl/>
          <w:lang w:val="en-US"/>
        </w:rPr>
        <w:t>.</w:t>
      </w:r>
    </w:p>
    <w:p w14:paraId="6D5C3283" w14:textId="77777777" w:rsidR="00D3538C" w:rsidRDefault="00D3538C" w:rsidP="00D3538C">
      <w:pPr>
        <w:pStyle w:val="a9"/>
        <w:numPr>
          <w:ilvl w:val="0"/>
          <w:numId w:val="10"/>
        </w:numPr>
        <w:rPr>
          <w:noProof/>
        </w:rPr>
      </w:pPr>
      <w:r>
        <w:rPr>
          <w:noProof/>
          <w:lang w:val="en-US"/>
        </w:rPr>
        <w:t>Router</w:t>
      </w:r>
      <w:r>
        <w:rPr>
          <w:rFonts w:hint="cs"/>
          <w:noProof/>
          <w:rtl/>
          <w:lang w:val="en-US"/>
        </w:rPr>
        <w:t xml:space="preserve">: يتم فيه إستدعاء هذه المكونات وتنسيق التواصل فيما بينها من خلاله، كما يتم تعريف مسار طلب </w:t>
      </w:r>
      <w:r>
        <w:rPr>
          <w:noProof/>
          <w:lang w:val="en-US"/>
        </w:rPr>
        <w:t>Http</w:t>
      </w:r>
      <w:r>
        <w:rPr>
          <w:rFonts w:hint="cs"/>
          <w:noProof/>
          <w:rtl/>
          <w:lang w:val="en-US"/>
        </w:rPr>
        <w:t xml:space="preserve"> من خلال هذا المكون.</w:t>
      </w:r>
    </w:p>
    <w:p w14:paraId="050AB4F1" w14:textId="77777777" w:rsidR="00D3538C" w:rsidRDefault="00D3538C" w:rsidP="00D3538C">
      <w:pPr>
        <w:pStyle w:val="a9"/>
        <w:rPr>
          <w:noProof/>
        </w:rPr>
      </w:pPr>
      <w:r>
        <w:rPr>
          <w:noProof/>
        </w:rPr>
        <w:drawing>
          <wp:anchor distT="0" distB="0" distL="114300" distR="114300" simplePos="0" relativeHeight="251705344" behindDoc="0" locked="0" layoutInCell="1" allowOverlap="1" wp14:anchorId="2AEE9695" wp14:editId="1E13A23B">
            <wp:simplePos x="0" y="0"/>
            <wp:positionH relativeFrom="margin">
              <wp:align>center</wp:align>
            </wp:positionH>
            <wp:positionV relativeFrom="paragraph">
              <wp:posOffset>0</wp:posOffset>
            </wp:positionV>
            <wp:extent cx="4175760" cy="4341616"/>
            <wp:effectExtent l="0" t="0" r="0" b="1905"/>
            <wp:wrapSquare wrapText="bothSides"/>
            <wp:docPr id="203876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3023" name=""/>
                    <pic:cNvPicPr/>
                  </pic:nvPicPr>
                  <pic:blipFill rotWithShape="1">
                    <a:blip r:embed="rId49" cstate="print">
                      <a:extLst>
                        <a:ext uri="{28A0092B-C50C-407E-A947-70E740481C1C}">
                          <a14:useLocalDpi xmlns:a14="http://schemas.microsoft.com/office/drawing/2010/main" val="0"/>
                        </a:ext>
                      </a:extLst>
                    </a:blip>
                    <a:srcRect l="8150" t="16281" r="54938" b="15493"/>
                    <a:stretch/>
                  </pic:blipFill>
                  <pic:spPr bwMode="auto">
                    <a:xfrm>
                      <a:off x="0" y="0"/>
                      <a:ext cx="4175760" cy="4341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CC4404" w14:textId="77777777" w:rsidR="00D3538C" w:rsidRDefault="00D3538C" w:rsidP="00D3538C">
      <w:pPr>
        <w:pStyle w:val="a9"/>
        <w:rPr>
          <w:noProof/>
        </w:rPr>
      </w:pPr>
    </w:p>
    <w:p w14:paraId="655A0559" w14:textId="77777777" w:rsidR="00D3538C" w:rsidRDefault="00D3538C" w:rsidP="00D3538C">
      <w:pPr>
        <w:pStyle w:val="a9"/>
        <w:rPr>
          <w:noProof/>
        </w:rPr>
      </w:pPr>
    </w:p>
    <w:p w14:paraId="498C1481" w14:textId="77777777" w:rsidR="00D3538C" w:rsidRDefault="00D3538C" w:rsidP="00D3538C">
      <w:pPr>
        <w:pStyle w:val="a9"/>
        <w:rPr>
          <w:noProof/>
        </w:rPr>
      </w:pPr>
    </w:p>
    <w:p w14:paraId="1DFB654B" w14:textId="77777777" w:rsidR="00D3538C" w:rsidRDefault="00D3538C" w:rsidP="00D3538C">
      <w:pPr>
        <w:pStyle w:val="a9"/>
        <w:rPr>
          <w:noProof/>
        </w:rPr>
      </w:pPr>
    </w:p>
    <w:p w14:paraId="5069AC36" w14:textId="77777777" w:rsidR="00D3538C" w:rsidRDefault="00D3538C" w:rsidP="00D3538C">
      <w:pPr>
        <w:pStyle w:val="a9"/>
        <w:rPr>
          <w:noProof/>
        </w:rPr>
      </w:pPr>
    </w:p>
    <w:p w14:paraId="010075C7" w14:textId="77777777" w:rsidR="00D3538C" w:rsidRDefault="00D3538C" w:rsidP="00D3538C">
      <w:pPr>
        <w:pStyle w:val="a9"/>
        <w:rPr>
          <w:noProof/>
        </w:rPr>
      </w:pPr>
    </w:p>
    <w:p w14:paraId="09B304D3" w14:textId="77777777" w:rsidR="00D3538C" w:rsidRDefault="00D3538C" w:rsidP="00D3538C">
      <w:pPr>
        <w:pStyle w:val="a9"/>
        <w:rPr>
          <w:noProof/>
        </w:rPr>
      </w:pPr>
    </w:p>
    <w:p w14:paraId="33CCC89A" w14:textId="77777777" w:rsidR="00D3538C" w:rsidRDefault="00D3538C" w:rsidP="00D3538C">
      <w:pPr>
        <w:pStyle w:val="a9"/>
        <w:rPr>
          <w:noProof/>
        </w:rPr>
      </w:pPr>
    </w:p>
    <w:p w14:paraId="523898E5" w14:textId="77777777" w:rsidR="00D3538C" w:rsidRDefault="00D3538C" w:rsidP="00D3538C">
      <w:pPr>
        <w:pStyle w:val="a9"/>
        <w:rPr>
          <w:noProof/>
        </w:rPr>
      </w:pPr>
    </w:p>
    <w:p w14:paraId="604E5C53" w14:textId="77777777" w:rsidR="00D3538C" w:rsidRDefault="00D3538C" w:rsidP="00D3538C">
      <w:pPr>
        <w:pStyle w:val="a9"/>
        <w:rPr>
          <w:noProof/>
        </w:rPr>
      </w:pPr>
    </w:p>
    <w:p w14:paraId="3938B71E" w14:textId="77777777" w:rsidR="00D3538C" w:rsidRDefault="00D3538C" w:rsidP="00D3538C">
      <w:pPr>
        <w:pStyle w:val="a9"/>
        <w:rPr>
          <w:noProof/>
        </w:rPr>
      </w:pPr>
    </w:p>
    <w:p w14:paraId="4FD5C101" w14:textId="77777777" w:rsidR="00D3538C" w:rsidRDefault="00D3538C" w:rsidP="00D3538C">
      <w:pPr>
        <w:pStyle w:val="a9"/>
        <w:rPr>
          <w:noProof/>
        </w:rPr>
      </w:pPr>
    </w:p>
    <w:p w14:paraId="565A2BAA" w14:textId="77777777" w:rsidR="00D3538C" w:rsidRDefault="00D3538C" w:rsidP="00D3538C">
      <w:pPr>
        <w:pStyle w:val="a9"/>
        <w:rPr>
          <w:noProof/>
        </w:rPr>
      </w:pPr>
    </w:p>
    <w:p w14:paraId="5C49EC9A" w14:textId="77777777" w:rsidR="00D3538C" w:rsidRDefault="00D3538C" w:rsidP="00D3538C">
      <w:pPr>
        <w:pStyle w:val="a9"/>
        <w:rPr>
          <w:noProof/>
        </w:rPr>
      </w:pPr>
    </w:p>
    <w:p w14:paraId="1B06B39A" w14:textId="77777777" w:rsidR="00D3538C" w:rsidRDefault="00D3538C" w:rsidP="00D3538C">
      <w:pPr>
        <w:pStyle w:val="a9"/>
        <w:rPr>
          <w:noProof/>
        </w:rPr>
      </w:pPr>
      <w:r>
        <w:rPr>
          <w:noProof/>
        </w:rPr>
        <mc:AlternateContent>
          <mc:Choice Requires="wps">
            <w:drawing>
              <wp:anchor distT="0" distB="0" distL="114300" distR="114300" simplePos="0" relativeHeight="251706368" behindDoc="0" locked="0" layoutInCell="1" allowOverlap="1" wp14:anchorId="72436B93" wp14:editId="1F82E4CF">
                <wp:simplePos x="0" y="0"/>
                <wp:positionH relativeFrom="margin">
                  <wp:align>center</wp:align>
                </wp:positionH>
                <wp:positionV relativeFrom="paragraph">
                  <wp:posOffset>12065</wp:posOffset>
                </wp:positionV>
                <wp:extent cx="4152900" cy="331470"/>
                <wp:effectExtent l="0" t="0" r="0" b="0"/>
                <wp:wrapSquare wrapText="bothSides"/>
                <wp:docPr id="1037421807" name="Text Box 1"/>
                <wp:cNvGraphicFramePr/>
                <a:graphic xmlns:a="http://schemas.openxmlformats.org/drawingml/2006/main">
                  <a:graphicData uri="http://schemas.microsoft.com/office/word/2010/wordprocessingShape">
                    <wps:wsp>
                      <wps:cNvSpPr txBox="1"/>
                      <wps:spPr>
                        <a:xfrm>
                          <a:off x="0" y="0"/>
                          <a:ext cx="4152900" cy="331470"/>
                        </a:xfrm>
                        <a:prstGeom prst="rect">
                          <a:avLst/>
                        </a:prstGeom>
                        <a:solidFill>
                          <a:prstClr val="white"/>
                        </a:solidFill>
                        <a:ln>
                          <a:noFill/>
                        </a:ln>
                      </wps:spPr>
                      <wps:txbx>
                        <w:txbxContent>
                          <w:p w14:paraId="65786416" w14:textId="77777777" w:rsidR="00D3538C" w:rsidRPr="00D50E27" w:rsidRDefault="00D3538C" w:rsidP="00D3538C">
                            <w:pPr>
                              <w:pStyle w:val="Caption"/>
                              <w:rPr>
                                <w:noProof/>
                                <w:sz w:val="24"/>
                                <w:szCs w:val="30"/>
                                <w:rtl/>
                                <w:lang w:val="fr-FR"/>
                              </w:rPr>
                            </w:pPr>
                            <w:r>
                              <w:rPr>
                                <w:rtl/>
                              </w:rPr>
                              <w:t xml:space="preserve">صورة </w:t>
                            </w:r>
                            <w:r>
                              <w:t>1</w:t>
                            </w:r>
                            <w:r>
                              <w:rPr>
                                <w:rFonts w:hint="cs"/>
                                <w:rtl/>
                              </w:rPr>
                              <w:t xml:space="preserve"> </w:t>
                            </w:r>
                            <w:r>
                              <w:rPr>
                                <w:rFonts w:hint="cs"/>
                                <w:rtl/>
                              </w:rPr>
                              <w:t>مكونات الشريحة الواحدة ضمن النظام.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36B93" id="_x0000_s1039" type="#_x0000_t202" style="position:absolute;left:0;text-align:left;margin-left:0;margin-top:.95pt;width:327pt;height:26.1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" stroked="f">
                <v:textbox inset="0,0,0,0">
                  <w:txbxContent>
                    <w:p w14:paraId="65786416" w14:textId="77777777" w:rsidR="00D3538C" w:rsidRPr="00D50E27" w:rsidRDefault="00D3538C" w:rsidP="00D3538C">
                      <w:pPr>
                        <w:pStyle w:val="Caption"/>
                        <w:rPr>
                          <w:noProof/>
                          <w:sz w:val="24"/>
                          <w:szCs w:val="30"/>
                          <w:rtl/>
                          <w:lang w:val="fr-FR"/>
                        </w:rPr>
                      </w:pPr>
                      <w:r>
                        <w:rPr>
                          <w:rtl/>
                        </w:rPr>
                        <w:t xml:space="preserve">صورة </w:t>
                      </w:r>
                      <w:r>
                        <w:t>1</w:t>
                      </w:r>
                      <w:r>
                        <w:rPr>
                          <w:rFonts w:hint="cs"/>
                          <w:rtl/>
                        </w:rPr>
                        <w:t xml:space="preserve"> </w:t>
                      </w:r>
                      <w:r>
                        <w:rPr>
                          <w:rFonts w:hint="cs"/>
                          <w:rtl/>
                        </w:rPr>
                        <w:t>مكونات الشريحة الواحدة ضمن النظام.</w:t>
                      </w:r>
                    </w:p>
                  </w:txbxContent>
                </v:textbox>
                <w10:wrap type="square" anchorx="margin"/>
              </v:shape>
            </w:pict>
          </mc:Fallback>
        </mc:AlternateContent>
      </w:r>
    </w:p>
    <w:p w14:paraId="6B24E4BF" w14:textId="77777777" w:rsidR="00D3538C" w:rsidRDefault="00D3538C" w:rsidP="00D3538C">
      <w:pPr>
        <w:pStyle w:val="a9"/>
        <w:rPr>
          <w:noProof/>
        </w:rPr>
      </w:pPr>
    </w:p>
    <w:p w14:paraId="0168705F" w14:textId="77777777" w:rsidR="00D3538C" w:rsidRDefault="00D3538C" w:rsidP="00D3538C">
      <w:pPr>
        <w:pStyle w:val="a9"/>
        <w:rPr>
          <w:noProof/>
        </w:rPr>
      </w:pPr>
    </w:p>
    <w:p w14:paraId="1EAB9F17" w14:textId="77777777" w:rsidR="00D3538C" w:rsidRDefault="00D3538C" w:rsidP="00D3538C">
      <w:pPr>
        <w:pStyle w:val="a9"/>
        <w:rPr>
          <w:noProof/>
        </w:rPr>
      </w:pPr>
    </w:p>
    <w:p w14:paraId="39030023" w14:textId="77777777" w:rsidR="00D3538C" w:rsidRDefault="00D3538C" w:rsidP="00D3538C">
      <w:pPr>
        <w:pStyle w:val="a9"/>
        <w:rPr>
          <w:noProof/>
        </w:rPr>
      </w:pPr>
    </w:p>
    <w:p w14:paraId="43290855" w14:textId="77777777" w:rsidR="00D3538C" w:rsidRDefault="00D3538C" w:rsidP="00D3538C">
      <w:pPr>
        <w:pStyle w:val="2"/>
        <w:rPr>
          <w:rtl/>
        </w:rPr>
      </w:pPr>
      <w:r>
        <w:lastRenderedPageBreak/>
        <w:t>-3.3.</w:t>
      </w:r>
      <w:r w:rsidRPr="00201D55">
        <w:t>2</w:t>
      </w:r>
      <w:r w:rsidRPr="00201D55">
        <w:rPr>
          <w:rFonts w:hint="cs"/>
          <w:rtl/>
        </w:rPr>
        <w:t xml:space="preserve"> </w:t>
      </w:r>
      <w:r>
        <w:rPr>
          <w:rFonts w:hint="cs"/>
          <w:rtl/>
        </w:rPr>
        <w:t xml:space="preserve">خدمة التخزين </w:t>
      </w:r>
    </w:p>
    <w:p w14:paraId="3DA08CF9" w14:textId="77777777" w:rsidR="00D3538C" w:rsidRDefault="00D3538C" w:rsidP="00D3538C">
      <w:pPr>
        <w:pStyle w:val="a9"/>
        <w:rPr>
          <w:rtl/>
          <w:lang w:val="en-US"/>
        </w:rPr>
      </w:pPr>
      <w:r>
        <w:rPr>
          <w:rFonts w:hint="cs"/>
          <w:rtl/>
          <w:lang w:val="en-US"/>
        </w:rPr>
        <w:t xml:space="preserve">تم بناء هذه الخدمة باستخدام لغة البرمجة </w:t>
      </w:r>
      <w:r>
        <w:rPr>
          <w:lang w:val="en-US"/>
        </w:rPr>
        <w:t>go</w:t>
      </w:r>
      <w:r>
        <w:rPr>
          <w:rFonts w:hint="cs"/>
          <w:rtl/>
          <w:lang w:val="en-US"/>
        </w:rPr>
        <w:t xml:space="preserve"> التي تعتبر أحد أسرع اللغات من ناحية الأداء في مجال الويب. تم اعتماد هذه اللغة بشكل أساسي لأن عنق الزجاجة </w:t>
      </w:r>
      <w:r>
        <w:rPr>
          <w:lang w:val="en-US"/>
        </w:rPr>
        <w:t xml:space="preserve"> (</w:t>
      </w:r>
      <w:r w:rsidRPr="003E7426">
        <w:rPr>
          <w:lang w:val="en-US"/>
        </w:rPr>
        <w:t>bottleneck</w:t>
      </w:r>
      <w:r>
        <w:rPr>
          <w:lang w:val="en-US"/>
        </w:rPr>
        <w:t>)</w:t>
      </w:r>
      <w:r>
        <w:rPr>
          <w:rFonts w:hint="cs"/>
          <w:rtl/>
          <w:lang w:val="en-US"/>
        </w:rPr>
        <w:t>ضمن النظام سيكون حفظ واسترجاع المخططات التي يعمل عليها مستخدمو النظام، لذا كان لابد من استخدام هذه اللغة ذات الأداء القوي.</w:t>
      </w:r>
    </w:p>
    <w:p w14:paraId="15B66E21" w14:textId="0AFAEA2E" w:rsidR="00D3538C" w:rsidRPr="004E7562" w:rsidRDefault="00D3538C" w:rsidP="00CB10F0">
      <w:pPr>
        <w:pStyle w:val="a9"/>
        <w:rPr>
          <w:lang w:val="en-US"/>
        </w:rPr>
      </w:pPr>
      <w:r>
        <w:rPr>
          <w:rFonts w:hint="cs"/>
          <w:rtl/>
          <w:lang w:val="en-US"/>
        </w:rPr>
        <w:t xml:space="preserve">تم استخدام قاعدة المعطيات </w:t>
      </w:r>
      <w:r w:rsidR="00B10F50">
        <w:rPr>
          <w:lang w:val="en-US"/>
        </w:rPr>
        <w:t>MongoDB</w:t>
      </w:r>
      <w:r>
        <w:rPr>
          <w:rFonts w:hint="cs"/>
          <w:rtl/>
          <w:lang w:val="en-US"/>
        </w:rPr>
        <w:t xml:space="preserve"> التي تتبع منهجية </w:t>
      </w:r>
      <w:r w:rsidR="00B10F50">
        <w:rPr>
          <w:lang w:val="en-US"/>
        </w:rPr>
        <w:t>NoSQL</w:t>
      </w:r>
      <w:r>
        <w:rPr>
          <w:rFonts w:hint="cs"/>
          <w:rtl/>
          <w:lang w:val="en-US"/>
        </w:rPr>
        <w:t xml:space="preserve"> لتخزين هذه الموارد، حيث يعتبر نمط المعطيات المراد تخزينه غير قابل للهيكلة باستخدام نماذج قواعد المعطيات العلائقية التقليدية. لذا نجد أن الحاجة أدت إلى استخدام مثل هذا النوع من قواعد المعطيات.</w:t>
      </w:r>
    </w:p>
    <w:p w14:paraId="12ABA548" w14:textId="77777777" w:rsidR="00D3538C" w:rsidRDefault="00D3538C" w:rsidP="00D3538C">
      <w:pPr>
        <w:pStyle w:val="2"/>
        <w:rPr>
          <w:rtl/>
        </w:rPr>
      </w:pPr>
      <w:r>
        <w:t>-4.3.</w:t>
      </w:r>
      <w:r w:rsidRPr="00201D55">
        <w:t>2</w:t>
      </w:r>
      <w:r w:rsidRPr="00201D55">
        <w:rPr>
          <w:rFonts w:hint="cs"/>
          <w:rtl/>
        </w:rPr>
        <w:t xml:space="preserve"> </w:t>
      </w:r>
      <w:r>
        <w:rPr>
          <w:rFonts w:hint="cs"/>
          <w:rtl/>
        </w:rPr>
        <w:t>خدمة إدارة عمليات النظام</w:t>
      </w:r>
    </w:p>
    <w:p w14:paraId="6F29A7FB" w14:textId="77777777" w:rsidR="00D3538C" w:rsidRDefault="00D3538C" w:rsidP="00D3538C">
      <w:pPr>
        <w:pStyle w:val="a9"/>
        <w:rPr>
          <w:noProof/>
          <w:lang w:val="en-US"/>
        </w:rPr>
      </w:pPr>
      <w:r>
        <w:rPr>
          <w:rFonts w:hint="cs"/>
          <w:noProof/>
          <w:rtl/>
        </w:rPr>
        <w:t xml:space="preserve">تم بناء هذه الخدمة باستخدام إطار العمل </w:t>
      </w:r>
      <w:r>
        <w:rPr>
          <w:noProof/>
          <w:lang w:val="en-US"/>
        </w:rPr>
        <w:t>ASP.NET</w:t>
      </w:r>
      <w:r>
        <w:rPr>
          <w:rFonts w:hint="cs"/>
          <w:noProof/>
          <w:rtl/>
          <w:lang w:val="en-US"/>
        </w:rPr>
        <w:t xml:space="preserve"> الذي يعتبر من أفضل أطر العمل خصوصاً في المشاريع الكبيرة التي تحتوي على منطق عمل كبير ويجب معالجته بأسلوب قابل للتوسع والاختبار.</w:t>
      </w:r>
    </w:p>
    <w:p w14:paraId="6AAD6125" w14:textId="442FD4B2" w:rsidR="00D3538C" w:rsidRPr="006156E3" w:rsidRDefault="00D3538C" w:rsidP="00E56EAD">
      <w:pPr>
        <w:pStyle w:val="a9"/>
        <w:rPr>
          <w:noProof/>
          <w:rtl/>
          <w:lang w:val="en-US"/>
        </w:rPr>
      </w:pPr>
      <w:r>
        <w:rPr>
          <w:rFonts w:hint="cs"/>
          <w:noProof/>
          <w:rtl/>
          <w:lang w:val="en-US"/>
        </w:rPr>
        <w:t xml:space="preserve">تم استخدام قاعدة المعطيات </w:t>
      </w:r>
      <w:r>
        <w:rPr>
          <w:noProof/>
          <w:lang w:val="en-US"/>
        </w:rPr>
        <w:t>postgresql</w:t>
      </w:r>
      <w:r>
        <w:rPr>
          <w:rFonts w:hint="cs"/>
          <w:noProof/>
          <w:rtl/>
          <w:lang w:val="en-US"/>
        </w:rPr>
        <w:t xml:space="preserve"> العلائقية التي تعتبر أحد أقوى قواعد المعطيات مفتوحة المصدر، حيث أن تصميم النظام يفرض استخدام قاعدة معطيات علائقية لتخزين المعطيات الخاصة به.</w:t>
      </w:r>
    </w:p>
    <w:p w14:paraId="1874CAF8" w14:textId="77777777" w:rsidR="00D3538C" w:rsidRDefault="00D3538C" w:rsidP="00D3538C">
      <w:pPr>
        <w:pStyle w:val="a9"/>
        <w:rPr>
          <w:noProof/>
          <w:rtl/>
        </w:rPr>
      </w:pPr>
    </w:p>
    <w:p w14:paraId="539B4F9A" w14:textId="77777777" w:rsidR="00D3538C" w:rsidRDefault="00D3538C" w:rsidP="00D3538C">
      <w:pPr>
        <w:pStyle w:val="2"/>
        <w:rPr>
          <w:sz w:val="24"/>
          <w:szCs w:val="32"/>
          <w:rtl/>
        </w:rPr>
      </w:pPr>
      <w:r w:rsidRPr="003A29F8">
        <w:rPr>
          <w:sz w:val="24"/>
          <w:szCs w:val="32"/>
        </w:rPr>
        <w:t>-</w:t>
      </w:r>
      <w:r>
        <w:rPr>
          <w:sz w:val="24"/>
          <w:szCs w:val="32"/>
        </w:rPr>
        <w:t>2.4</w:t>
      </w:r>
      <w:r w:rsidRPr="003A29F8">
        <w:rPr>
          <w:sz w:val="24"/>
          <w:szCs w:val="32"/>
        </w:rPr>
        <w:t>.3.2</w:t>
      </w:r>
      <w:r w:rsidRPr="003A29F8">
        <w:rPr>
          <w:rFonts w:hint="cs"/>
          <w:sz w:val="24"/>
          <w:szCs w:val="32"/>
          <w:rtl/>
        </w:rPr>
        <w:t xml:space="preserve"> </w:t>
      </w:r>
      <w:r>
        <w:rPr>
          <w:rFonts w:hint="cs"/>
          <w:sz w:val="24"/>
          <w:szCs w:val="32"/>
          <w:rtl/>
        </w:rPr>
        <w:t>تنجيز الخدمة</w:t>
      </w:r>
    </w:p>
    <w:p w14:paraId="0849BA0A" w14:textId="77777777" w:rsidR="00D3538C" w:rsidRDefault="00D3538C" w:rsidP="00D3538C">
      <w:pPr>
        <w:pStyle w:val="a9"/>
        <w:rPr>
          <w:rtl/>
          <w:lang w:val="en-US"/>
        </w:rPr>
      </w:pPr>
      <w:r>
        <w:rPr>
          <w:rFonts w:hint="cs"/>
          <w:rtl/>
          <w:lang w:val="en-US"/>
        </w:rPr>
        <w:t xml:space="preserve">تتكون الخدمة من مكونين أساسيين، لب المشروع </w:t>
      </w:r>
      <w:r>
        <w:rPr>
          <w:lang w:val="en-US"/>
        </w:rPr>
        <w:t>(Core)</w:t>
      </w:r>
      <w:r>
        <w:rPr>
          <w:rFonts w:hint="cs"/>
          <w:rtl/>
          <w:lang w:val="en-US"/>
        </w:rPr>
        <w:t xml:space="preserve"> الذي يحتوي على المعالجات الأساسية لمنطق العمل والواجهات البرمجية التي تعبر عن الخدمات الخارجية </w:t>
      </w:r>
      <w:r>
        <w:rPr>
          <w:lang w:val="en-US"/>
        </w:rPr>
        <w:t>(Ports)</w:t>
      </w:r>
      <w:r>
        <w:rPr>
          <w:rFonts w:hint="cs"/>
          <w:rtl/>
          <w:lang w:val="en-US"/>
        </w:rPr>
        <w:t xml:space="preserve"> والمحولات </w:t>
      </w:r>
      <w:r>
        <w:rPr>
          <w:lang w:val="en-US"/>
        </w:rPr>
        <w:t>(Adapters)</w:t>
      </w:r>
      <w:r>
        <w:rPr>
          <w:rFonts w:hint="cs"/>
          <w:rtl/>
          <w:lang w:val="en-US"/>
        </w:rPr>
        <w:t xml:space="preserve"> التي تقوم بتنجيز واجهات الخدمات الخارجية.</w:t>
      </w:r>
    </w:p>
    <w:p w14:paraId="0F72C51D" w14:textId="07356E43" w:rsidR="00D3538C" w:rsidRDefault="00D3538C" w:rsidP="00D3538C">
      <w:pPr>
        <w:pStyle w:val="a9"/>
        <w:rPr>
          <w:rtl/>
          <w:lang w:val="en-US"/>
        </w:rPr>
      </w:pPr>
      <w:r>
        <w:rPr>
          <w:rFonts w:hint="cs"/>
          <w:rtl/>
          <w:lang w:val="en-US"/>
        </w:rPr>
        <w:t xml:space="preserve">تقدم الخدمة واجهة تخاطب </w:t>
      </w:r>
      <w:r w:rsidR="00B10F50">
        <w:rPr>
          <w:lang w:val="en-US"/>
        </w:rPr>
        <w:t>Rest API</w:t>
      </w:r>
      <w:r>
        <w:rPr>
          <w:rFonts w:hint="cs"/>
          <w:rtl/>
          <w:lang w:val="en-US"/>
        </w:rPr>
        <w:t xml:space="preserve"> يمكن الاتصال لها من خلال إرسال طلبات </w:t>
      </w:r>
      <w:r>
        <w:rPr>
          <w:lang w:val="en-US"/>
        </w:rPr>
        <w:t>Http</w:t>
      </w:r>
      <w:r>
        <w:rPr>
          <w:rFonts w:hint="cs"/>
          <w:rtl/>
          <w:lang w:val="en-US"/>
        </w:rPr>
        <w:t>، وتتألف من مجموعة من الطبقات وهي:</w:t>
      </w:r>
    </w:p>
    <w:p w14:paraId="410094D8" w14:textId="77777777" w:rsidR="00D3538C" w:rsidRDefault="00D3538C" w:rsidP="00D3538C">
      <w:pPr>
        <w:pStyle w:val="a9"/>
        <w:numPr>
          <w:ilvl w:val="0"/>
          <w:numId w:val="12"/>
        </w:numPr>
        <w:rPr>
          <w:lang w:val="en-US"/>
        </w:rPr>
      </w:pPr>
      <w:r>
        <w:rPr>
          <w:lang w:val="en-US"/>
        </w:rPr>
        <w:t>Shared Kenel</w:t>
      </w:r>
      <w:r>
        <w:rPr>
          <w:rFonts w:hint="cs"/>
          <w:rtl/>
          <w:lang w:val="en-US"/>
        </w:rPr>
        <w:t>: تحتوي على مجموعة من المكونات القابلة لإعادة الاستخدام ضمن أي مشروع.</w:t>
      </w:r>
    </w:p>
    <w:p w14:paraId="4E5AFBDC" w14:textId="77777777" w:rsidR="00D3538C" w:rsidRDefault="00D3538C" w:rsidP="00D3538C">
      <w:pPr>
        <w:pStyle w:val="a9"/>
        <w:numPr>
          <w:ilvl w:val="0"/>
          <w:numId w:val="12"/>
        </w:numPr>
        <w:rPr>
          <w:lang w:val="en-US"/>
        </w:rPr>
      </w:pPr>
      <w:r>
        <w:rPr>
          <w:lang w:val="en-US"/>
        </w:rPr>
        <w:t>Core</w:t>
      </w:r>
      <w:r>
        <w:rPr>
          <w:rFonts w:hint="cs"/>
          <w:rtl/>
          <w:lang w:val="en-US"/>
        </w:rPr>
        <w:t>: تحتوي على الكيانات الموجودة ضمن النظام.</w:t>
      </w:r>
    </w:p>
    <w:p w14:paraId="137CF526" w14:textId="77777777" w:rsidR="00D3538C" w:rsidRDefault="00D3538C" w:rsidP="00D3538C">
      <w:pPr>
        <w:pStyle w:val="a9"/>
        <w:numPr>
          <w:ilvl w:val="0"/>
          <w:numId w:val="12"/>
        </w:numPr>
        <w:rPr>
          <w:lang w:val="en-US"/>
        </w:rPr>
      </w:pPr>
      <w:r>
        <w:rPr>
          <w:lang w:val="en-US"/>
        </w:rPr>
        <w:t>Application</w:t>
      </w:r>
      <w:r>
        <w:rPr>
          <w:rFonts w:hint="cs"/>
          <w:rtl/>
          <w:lang w:val="en-US"/>
        </w:rPr>
        <w:t xml:space="preserve">: تحتوي على تنجيز منطق العمل الأساسي للخدمة، وهي مبنية باستخدام النمط التصميمي </w:t>
      </w:r>
      <w:r>
        <w:rPr>
          <w:lang w:val="en-US"/>
        </w:rPr>
        <w:t>CQRS</w:t>
      </w:r>
      <w:r>
        <w:rPr>
          <w:rFonts w:hint="cs"/>
          <w:rtl/>
          <w:lang w:val="en-US"/>
        </w:rPr>
        <w:t>.</w:t>
      </w:r>
    </w:p>
    <w:p w14:paraId="3BD57E8F" w14:textId="77777777" w:rsidR="00D3538C" w:rsidRDefault="00D3538C" w:rsidP="00D3538C">
      <w:pPr>
        <w:pStyle w:val="a9"/>
        <w:numPr>
          <w:ilvl w:val="0"/>
          <w:numId w:val="12"/>
        </w:numPr>
        <w:rPr>
          <w:lang w:val="en-US"/>
        </w:rPr>
      </w:pPr>
      <w:r>
        <w:rPr>
          <w:lang w:val="en-US"/>
        </w:rPr>
        <w:t>Contracts</w:t>
      </w:r>
      <w:r>
        <w:rPr>
          <w:rFonts w:hint="cs"/>
          <w:rtl/>
          <w:lang w:val="en-US"/>
        </w:rPr>
        <w:t>: تحتوي على العقود التي ستستخدمها الطبقات الأعلى من أجل التخاطب مع الطبقات الأدنى واستدعاءها.</w:t>
      </w:r>
    </w:p>
    <w:p w14:paraId="0864FFEE" w14:textId="77777777" w:rsidR="00D3538C" w:rsidRDefault="00D3538C" w:rsidP="00D3538C">
      <w:pPr>
        <w:pStyle w:val="a9"/>
        <w:numPr>
          <w:ilvl w:val="0"/>
          <w:numId w:val="12"/>
        </w:numPr>
        <w:rPr>
          <w:lang w:val="en-US"/>
        </w:rPr>
      </w:pPr>
      <w:r>
        <w:rPr>
          <w:lang w:val="en-US"/>
        </w:rPr>
        <w:lastRenderedPageBreak/>
        <w:t>Storage</w:t>
      </w:r>
      <w:r>
        <w:rPr>
          <w:rFonts w:hint="cs"/>
          <w:rtl/>
          <w:lang w:val="en-US"/>
        </w:rPr>
        <w:t>: تحتوي على التنجيز من أجل الاتصال مع قاعدة المعطيات.</w:t>
      </w:r>
    </w:p>
    <w:p w14:paraId="25BB07FB" w14:textId="77777777" w:rsidR="00D3538C" w:rsidRDefault="00D3538C" w:rsidP="00D3538C">
      <w:pPr>
        <w:pStyle w:val="a9"/>
        <w:numPr>
          <w:ilvl w:val="0"/>
          <w:numId w:val="12"/>
        </w:numPr>
        <w:rPr>
          <w:lang w:val="en-US"/>
        </w:rPr>
      </w:pPr>
      <w:r>
        <w:rPr>
          <w:lang w:val="en-US"/>
        </w:rPr>
        <w:t>Representers</w:t>
      </w:r>
      <w:r>
        <w:rPr>
          <w:rFonts w:hint="cs"/>
          <w:rtl/>
          <w:lang w:val="en-US"/>
        </w:rPr>
        <w:t xml:space="preserve">: تحتوي على طرق </w:t>
      </w:r>
      <w:r>
        <w:rPr>
          <w:lang w:val="en-US"/>
        </w:rPr>
        <w:t>Methods</w:t>
      </w:r>
      <w:r>
        <w:rPr>
          <w:rFonts w:hint="cs"/>
          <w:rtl/>
          <w:lang w:val="en-US"/>
        </w:rPr>
        <w:t xml:space="preserve"> تقوم بتحويل الأنماط المعادة من الطبقات الأدنى من أجل إرسالها عبر الويب.</w:t>
      </w:r>
    </w:p>
    <w:p w14:paraId="132DFCB5" w14:textId="77777777" w:rsidR="00D3538C" w:rsidRDefault="00D3538C" w:rsidP="00D3538C">
      <w:pPr>
        <w:pStyle w:val="a9"/>
        <w:numPr>
          <w:ilvl w:val="0"/>
          <w:numId w:val="12"/>
        </w:numPr>
        <w:rPr>
          <w:lang w:val="en-US"/>
        </w:rPr>
      </w:pPr>
      <w:r>
        <w:rPr>
          <w:lang w:val="en-US"/>
        </w:rPr>
        <w:t>Identity</w:t>
      </w:r>
      <w:r>
        <w:rPr>
          <w:rFonts w:hint="cs"/>
          <w:rtl/>
          <w:lang w:val="en-US"/>
        </w:rPr>
        <w:t>: تحتوي على التنجيز من أجل التواصل مع خدمة إدارة المستخدمين (لم يتم شرحها بعد).</w:t>
      </w:r>
    </w:p>
    <w:p w14:paraId="66445B08" w14:textId="77777777" w:rsidR="00D3538C" w:rsidRDefault="00D3538C" w:rsidP="00D3538C">
      <w:pPr>
        <w:pStyle w:val="a9"/>
        <w:numPr>
          <w:ilvl w:val="0"/>
          <w:numId w:val="12"/>
        </w:numPr>
        <w:rPr>
          <w:lang w:val="en-US"/>
        </w:rPr>
      </w:pPr>
      <w:r>
        <w:rPr>
          <w:lang w:val="en-US"/>
        </w:rPr>
        <w:t>End Points</w:t>
      </w:r>
      <w:r>
        <w:rPr>
          <w:rFonts w:hint="cs"/>
          <w:rtl/>
          <w:lang w:val="en-US"/>
        </w:rPr>
        <w:t xml:space="preserve">: تحتوي على الطرق والصفوف التي ستقوم بمعاجلة طلبات </w:t>
      </w:r>
      <w:r>
        <w:rPr>
          <w:lang w:val="en-US"/>
        </w:rPr>
        <w:t>Http</w:t>
      </w:r>
      <w:r>
        <w:rPr>
          <w:rFonts w:hint="cs"/>
          <w:rtl/>
          <w:lang w:val="en-US"/>
        </w:rPr>
        <w:t>.</w:t>
      </w:r>
    </w:p>
    <w:p w14:paraId="67653358" w14:textId="77777777" w:rsidR="00D3538C" w:rsidRDefault="00D3538C" w:rsidP="00D3538C">
      <w:pPr>
        <w:pStyle w:val="a9"/>
        <w:numPr>
          <w:ilvl w:val="0"/>
          <w:numId w:val="12"/>
        </w:numPr>
        <w:rPr>
          <w:rtl/>
          <w:lang w:val="en-US"/>
        </w:rPr>
      </w:pPr>
      <w:r>
        <w:rPr>
          <w:lang w:val="en-US"/>
        </w:rPr>
        <w:t>API</w:t>
      </w:r>
      <w:r>
        <w:rPr>
          <w:rFonts w:hint="cs"/>
          <w:rtl/>
          <w:lang w:val="en-US"/>
        </w:rPr>
        <w:t>: يعتبر المشغل الأساسي للمشروع، مهمته الوحيدة هي تشغيل الطبقات جميعها.</w:t>
      </w:r>
    </w:p>
    <w:p w14:paraId="306FB752" w14:textId="77777777" w:rsidR="00D3538C" w:rsidRDefault="00D3538C" w:rsidP="00D3538C">
      <w:pPr>
        <w:pStyle w:val="a9"/>
        <w:rPr>
          <w:rtl/>
          <w:lang w:val="en-US"/>
        </w:rPr>
      </w:pPr>
    </w:p>
    <w:p w14:paraId="48D8A466" w14:textId="77777777" w:rsidR="00D3538C" w:rsidRDefault="00D3538C" w:rsidP="00D3538C">
      <w:pPr>
        <w:pStyle w:val="a9"/>
        <w:rPr>
          <w:rtl/>
          <w:lang w:val="en-US"/>
        </w:rPr>
      </w:pPr>
    </w:p>
    <w:p w14:paraId="3A27AE34" w14:textId="77777777" w:rsidR="00D3538C" w:rsidRDefault="00D3538C" w:rsidP="00D3538C">
      <w:pPr>
        <w:pStyle w:val="a9"/>
        <w:rPr>
          <w:rtl/>
          <w:lang w:val="en-US"/>
        </w:rPr>
      </w:pPr>
    </w:p>
    <w:p w14:paraId="1F52CFDE" w14:textId="77777777" w:rsidR="00D3538C" w:rsidRDefault="00D3538C" w:rsidP="00D3538C">
      <w:pPr>
        <w:pStyle w:val="a9"/>
        <w:rPr>
          <w:rtl/>
          <w:lang w:val="en-US"/>
        </w:rPr>
      </w:pPr>
    </w:p>
    <w:p w14:paraId="46FD3C5C" w14:textId="77777777" w:rsidR="00D3538C" w:rsidRDefault="00D3538C" w:rsidP="00D3538C">
      <w:pPr>
        <w:pStyle w:val="a9"/>
        <w:rPr>
          <w:rtl/>
          <w:lang w:val="en-US"/>
        </w:rPr>
      </w:pPr>
    </w:p>
    <w:p w14:paraId="7C015E8C" w14:textId="77777777" w:rsidR="00D3538C" w:rsidRDefault="00D3538C" w:rsidP="00D3538C">
      <w:pPr>
        <w:pStyle w:val="a9"/>
        <w:rPr>
          <w:rtl/>
          <w:lang w:val="en-US"/>
        </w:rPr>
      </w:pPr>
    </w:p>
    <w:p w14:paraId="5B952BDA" w14:textId="77777777" w:rsidR="00D3538C" w:rsidRPr="008421D9" w:rsidRDefault="00D3538C" w:rsidP="00D3538C">
      <w:pPr>
        <w:pStyle w:val="a9"/>
        <w:rPr>
          <w:lang w:val="en-US"/>
        </w:rPr>
      </w:pPr>
      <w:r>
        <w:rPr>
          <w:rFonts w:hint="cs"/>
          <w:rtl/>
          <w:lang w:val="en-US"/>
        </w:rPr>
        <w:t xml:space="preserve"> </w:t>
      </w:r>
    </w:p>
    <w:p w14:paraId="04C021F1" w14:textId="77777777" w:rsidR="00D3538C" w:rsidRDefault="00D3538C" w:rsidP="00D3538C">
      <w:pPr>
        <w:pStyle w:val="a9"/>
        <w:rPr>
          <w:noProof/>
          <w:rtl/>
        </w:rPr>
      </w:pPr>
      <w:r>
        <w:rPr>
          <w:noProof/>
        </w:rPr>
        <w:drawing>
          <wp:anchor distT="0" distB="0" distL="114300" distR="114300" simplePos="0" relativeHeight="251707392" behindDoc="0" locked="0" layoutInCell="1" allowOverlap="1" wp14:anchorId="7B909D28" wp14:editId="75E9FE11">
            <wp:simplePos x="0" y="0"/>
            <wp:positionH relativeFrom="margin">
              <wp:align>center</wp:align>
            </wp:positionH>
            <wp:positionV relativeFrom="paragraph">
              <wp:posOffset>362</wp:posOffset>
            </wp:positionV>
            <wp:extent cx="4033520" cy="2582545"/>
            <wp:effectExtent l="0" t="0" r="5080" b="8255"/>
            <wp:wrapSquare wrapText="bothSides"/>
            <wp:docPr id="44603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2657" name=""/>
                    <pic:cNvPicPr/>
                  </pic:nvPicPr>
                  <pic:blipFill rotWithShape="1">
                    <a:blip r:embed="rId50">
                      <a:extLst>
                        <a:ext uri="{28A0092B-C50C-407E-A947-70E740481C1C}">
                          <a14:useLocalDpi xmlns:a14="http://schemas.microsoft.com/office/drawing/2010/main" val="0"/>
                        </a:ext>
                      </a:extLst>
                    </a:blip>
                    <a:srcRect l="42234" t="16258" r="30940" b="53201"/>
                    <a:stretch/>
                  </pic:blipFill>
                  <pic:spPr bwMode="auto">
                    <a:xfrm>
                      <a:off x="0" y="0"/>
                      <a:ext cx="4033520"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E2C290" w14:textId="77777777" w:rsidR="00D3538C" w:rsidRDefault="00D3538C" w:rsidP="00D3538C">
      <w:pPr>
        <w:pStyle w:val="a9"/>
        <w:rPr>
          <w:noProof/>
          <w:rtl/>
        </w:rPr>
      </w:pPr>
    </w:p>
    <w:p w14:paraId="6B4EE800" w14:textId="77777777" w:rsidR="00D3538C" w:rsidRDefault="00D3538C" w:rsidP="00D3538C">
      <w:pPr>
        <w:pStyle w:val="a9"/>
        <w:rPr>
          <w:noProof/>
          <w:rtl/>
        </w:rPr>
      </w:pPr>
    </w:p>
    <w:p w14:paraId="4D273219" w14:textId="77777777" w:rsidR="00D3538C" w:rsidRDefault="00D3538C" w:rsidP="00D3538C">
      <w:pPr>
        <w:pStyle w:val="a9"/>
        <w:rPr>
          <w:noProof/>
          <w:rtl/>
        </w:rPr>
      </w:pPr>
    </w:p>
    <w:p w14:paraId="73B9CAB6" w14:textId="77777777" w:rsidR="00D3538C" w:rsidRDefault="00D3538C" w:rsidP="00D3538C">
      <w:pPr>
        <w:pStyle w:val="a9"/>
        <w:rPr>
          <w:noProof/>
          <w:rtl/>
        </w:rPr>
      </w:pPr>
    </w:p>
    <w:p w14:paraId="39A29BF5" w14:textId="77777777" w:rsidR="00D3538C" w:rsidRDefault="00D3538C" w:rsidP="00D3538C">
      <w:pPr>
        <w:pStyle w:val="a9"/>
        <w:rPr>
          <w:noProof/>
          <w:rtl/>
        </w:rPr>
      </w:pPr>
    </w:p>
    <w:p w14:paraId="2E45D8F3" w14:textId="77777777" w:rsidR="00D3538C" w:rsidRDefault="00D3538C" w:rsidP="00D3538C">
      <w:pPr>
        <w:pStyle w:val="a9"/>
        <w:rPr>
          <w:noProof/>
          <w:rtl/>
        </w:rPr>
      </w:pPr>
    </w:p>
    <w:p w14:paraId="48A0BF0A" w14:textId="77777777" w:rsidR="00D3538C" w:rsidRDefault="00D3538C" w:rsidP="00D3538C">
      <w:pPr>
        <w:pStyle w:val="a9"/>
        <w:rPr>
          <w:noProof/>
          <w:rtl/>
        </w:rPr>
      </w:pPr>
      <w:r>
        <w:rPr>
          <w:noProof/>
        </w:rPr>
        <mc:AlternateContent>
          <mc:Choice Requires="wps">
            <w:drawing>
              <wp:anchor distT="0" distB="0" distL="114300" distR="114300" simplePos="0" relativeHeight="251708416" behindDoc="0" locked="0" layoutInCell="1" allowOverlap="1" wp14:anchorId="2CC4B9CE" wp14:editId="1218CF68">
                <wp:simplePos x="0" y="0"/>
                <wp:positionH relativeFrom="column">
                  <wp:posOffset>952500</wp:posOffset>
                </wp:positionH>
                <wp:positionV relativeFrom="paragraph">
                  <wp:posOffset>222885</wp:posOffset>
                </wp:positionV>
                <wp:extent cx="4033520" cy="282575"/>
                <wp:effectExtent l="0" t="0" r="5080" b="3175"/>
                <wp:wrapSquare wrapText="bothSides"/>
                <wp:docPr id="1483892895" name="Text Box 1"/>
                <wp:cNvGraphicFramePr/>
                <a:graphic xmlns:a="http://schemas.openxmlformats.org/drawingml/2006/main">
                  <a:graphicData uri="http://schemas.microsoft.com/office/word/2010/wordprocessingShape">
                    <wps:wsp>
                      <wps:cNvSpPr txBox="1"/>
                      <wps:spPr>
                        <a:xfrm>
                          <a:off x="0" y="0"/>
                          <a:ext cx="4033520" cy="282575"/>
                        </a:xfrm>
                        <a:prstGeom prst="rect">
                          <a:avLst/>
                        </a:prstGeom>
                        <a:solidFill>
                          <a:prstClr val="white"/>
                        </a:solidFill>
                        <a:ln>
                          <a:noFill/>
                        </a:ln>
                      </wps:spPr>
                      <wps:txbx>
                        <w:txbxContent>
                          <w:p w14:paraId="02FBE2DA" w14:textId="77777777" w:rsidR="00D3538C" w:rsidRPr="00330BCB" w:rsidRDefault="00D3538C" w:rsidP="00D3538C">
                            <w:pPr>
                              <w:pStyle w:val="Caption"/>
                              <w:rPr>
                                <w:noProof/>
                                <w:sz w:val="24"/>
                                <w:szCs w:val="30"/>
                                <w:lang w:val="fr-FR"/>
                              </w:rPr>
                            </w:pPr>
                            <w:r>
                              <w:rPr>
                                <w:rtl/>
                              </w:rPr>
                              <w:t xml:space="preserve">صورة </w:t>
                            </w:r>
                            <w:r>
                              <w:t>2</w:t>
                            </w:r>
                            <w:r>
                              <w:rPr>
                                <w:rFonts w:hint="cs"/>
                                <w:rtl/>
                              </w:rPr>
                              <w:t xml:space="preserve"> </w:t>
                            </w:r>
                            <w:r>
                              <w:rPr>
                                <w:rFonts w:hint="cs"/>
                                <w:noProof/>
                                <w:rtl/>
                              </w:rPr>
                              <w:t>طبقات النظام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4B9CE" id="_x0000_s1040" type="#_x0000_t202" style="position:absolute;left:0;text-align:left;margin-left:75pt;margin-top:17.55pt;width:317.6pt;height:22.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" stroked="f">
                <v:textbox inset="0,0,0,0">
                  <w:txbxContent>
                    <w:p w14:paraId="02FBE2DA" w14:textId="77777777" w:rsidR="00D3538C" w:rsidRPr="00330BCB" w:rsidRDefault="00D3538C" w:rsidP="00D3538C">
                      <w:pPr>
                        <w:pStyle w:val="Caption"/>
                        <w:rPr>
                          <w:noProof/>
                          <w:sz w:val="24"/>
                          <w:szCs w:val="30"/>
                          <w:lang w:val="fr-FR"/>
                        </w:rPr>
                      </w:pPr>
                      <w:r>
                        <w:rPr>
                          <w:rtl/>
                        </w:rPr>
                        <w:t xml:space="preserve">صورة </w:t>
                      </w:r>
                      <w:r>
                        <w:t>2</w:t>
                      </w:r>
                      <w:r>
                        <w:rPr>
                          <w:rFonts w:hint="cs"/>
                          <w:rtl/>
                        </w:rPr>
                        <w:t xml:space="preserve"> </w:t>
                      </w:r>
                      <w:r>
                        <w:rPr>
                          <w:rFonts w:hint="cs"/>
                          <w:noProof/>
                          <w:rtl/>
                        </w:rPr>
                        <w:t>طبقات النظام</w:t>
                      </w:r>
                    </w:p>
                  </w:txbxContent>
                </v:textbox>
                <w10:wrap type="square"/>
              </v:shape>
            </w:pict>
          </mc:Fallback>
        </mc:AlternateContent>
      </w:r>
    </w:p>
    <w:p w14:paraId="59CDB786" w14:textId="77777777" w:rsidR="00D3538C" w:rsidRDefault="00D3538C" w:rsidP="00D3538C">
      <w:pPr>
        <w:pStyle w:val="a9"/>
        <w:rPr>
          <w:noProof/>
          <w:rtl/>
        </w:rPr>
      </w:pPr>
    </w:p>
    <w:p w14:paraId="4406882A" w14:textId="77777777" w:rsidR="00D3538C" w:rsidRDefault="00D3538C" w:rsidP="00D3538C">
      <w:pPr>
        <w:pStyle w:val="a9"/>
        <w:rPr>
          <w:noProof/>
          <w:rtl/>
        </w:rPr>
      </w:pPr>
    </w:p>
    <w:p w14:paraId="49A29018" w14:textId="77777777" w:rsidR="00D3538C" w:rsidRDefault="00D3538C" w:rsidP="00D3538C">
      <w:pPr>
        <w:pStyle w:val="a9"/>
        <w:rPr>
          <w:noProof/>
          <w:rtl/>
        </w:rPr>
      </w:pPr>
    </w:p>
    <w:p w14:paraId="7C7EC494" w14:textId="77777777" w:rsidR="00D3538C" w:rsidRPr="003D0680" w:rsidRDefault="00D3538C" w:rsidP="00D3538C">
      <w:pPr>
        <w:pStyle w:val="2"/>
        <w:rPr>
          <w:sz w:val="24"/>
          <w:szCs w:val="32"/>
          <w:rtl/>
        </w:rPr>
      </w:pPr>
      <w:r w:rsidRPr="003A29F8">
        <w:rPr>
          <w:sz w:val="24"/>
          <w:szCs w:val="32"/>
        </w:rPr>
        <w:t>-</w:t>
      </w:r>
      <w:r>
        <w:rPr>
          <w:sz w:val="24"/>
          <w:szCs w:val="32"/>
        </w:rPr>
        <w:t>2.4</w:t>
      </w:r>
      <w:r w:rsidRPr="003A29F8">
        <w:rPr>
          <w:sz w:val="24"/>
          <w:szCs w:val="32"/>
        </w:rPr>
        <w:t>.3.2</w:t>
      </w:r>
      <w:r w:rsidRPr="003A29F8">
        <w:rPr>
          <w:rFonts w:hint="cs"/>
          <w:sz w:val="24"/>
          <w:szCs w:val="32"/>
          <w:rtl/>
        </w:rPr>
        <w:t xml:space="preserve"> </w:t>
      </w:r>
      <w:r>
        <w:rPr>
          <w:rFonts w:hint="cs"/>
          <w:sz w:val="24"/>
          <w:szCs w:val="32"/>
          <w:rtl/>
        </w:rPr>
        <w:t>بعض الأنماط التصميمية الداخلية</w:t>
      </w:r>
    </w:p>
    <w:p w14:paraId="26485622" w14:textId="77777777" w:rsidR="00D3538C" w:rsidRDefault="00D3538C" w:rsidP="00D3538C">
      <w:pPr>
        <w:pStyle w:val="a9"/>
        <w:rPr>
          <w:noProof/>
          <w:rtl/>
          <w:lang w:val="en-US"/>
        </w:rPr>
      </w:pPr>
      <w:r>
        <w:rPr>
          <w:rFonts w:hint="cs"/>
          <w:noProof/>
          <w:rtl/>
        </w:rPr>
        <w:t xml:space="preserve">تم استخدام النمط التصميمي الوسيط </w:t>
      </w:r>
      <w:r>
        <w:rPr>
          <w:noProof/>
          <w:lang w:val="en-US"/>
        </w:rPr>
        <w:t>(Mediator)</w:t>
      </w:r>
      <w:r>
        <w:rPr>
          <w:rFonts w:hint="cs"/>
          <w:noProof/>
          <w:rtl/>
          <w:lang w:val="en-US"/>
        </w:rPr>
        <w:t xml:space="preserve"> ضمن طبقة التطبيق </w:t>
      </w:r>
      <w:r>
        <w:rPr>
          <w:noProof/>
          <w:lang w:val="en-US"/>
        </w:rPr>
        <w:t>(Application)</w:t>
      </w:r>
      <w:r>
        <w:rPr>
          <w:rFonts w:hint="cs"/>
          <w:noProof/>
          <w:rtl/>
          <w:lang w:val="en-US"/>
        </w:rPr>
        <w:t xml:space="preserve">، حيث أن جميع الطلبات الداخلة للنظام تمر عبر الوسيط الذي يقوم بمقاطعة الطلب ويقوم بتسجيله </w:t>
      </w:r>
      <w:r>
        <w:rPr>
          <w:noProof/>
          <w:lang w:val="en-US"/>
        </w:rPr>
        <w:t>(Auditing)</w:t>
      </w:r>
      <w:r>
        <w:rPr>
          <w:rFonts w:hint="cs"/>
          <w:noProof/>
          <w:rtl/>
          <w:lang w:val="en-US"/>
        </w:rPr>
        <w:t xml:space="preserve"> من أجل متابعة سلوك المستخدمين.</w:t>
      </w:r>
    </w:p>
    <w:p w14:paraId="401D0D46" w14:textId="77777777" w:rsidR="00D3538C" w:rsidRDefault="00D3538C" w:rsidP="00D3538C">
      <w:pPr>
        <w:pStyle w:val="a9"/>
        <w:rPr>
          <w:noProof/>
          <w:rtl/>
        </w:rPr>
      </w:pPr>
    </w:p>
    <w:p w14:paraId="359315BD" w14:textId="77777777" w:rsidR="00D3538C" w:rsidRDefault="00D3538C" w:rsidP="00D3538C">
      <w:pPr>
        <w:pStyle w:val="2"/>
        <w:rPr>
          <w:rtl/>
        </w:rPr>
      </w:pPr>
      <w:r>
        <w:t>-4.3.</w:t>
      </w:r>
      <w:r w:rsidRPr="00201D55">
        <w:t>2</w:t>
      </w:r>
      <w:r w:rsidRPr="00201D55">
        <w:rPr>
          <w:rFonts w:hint="cs"/>
          <w:rtl/>
        </w:rPr>
        <w:t xml:space="preserve"> </w:t>
      </w:r>
      <w:r>
        <w:rPr>
          <w:rFonts w:hint="cs"/>
          <w:rtl/>
        </w:rPr>
        <w:t xml:space="preserve">خدمة الوكيل العكسي </w:t>
      </w:r>
      <w:r>
        <w:t>(Reverse Proxy)</w:t>
      </w:r>
    </w:p>
    <w:p w14:paraId="2F83C50E" w14:textId="77777777" w:rsidR="00D3538C" w:rsidRDefault="00D3538C" w:rsidP="00D3538C">
      <w:pPr>
        <w:pStyle w:val="a9"/>
        <w:rPr>
          <w:noProof/>
          <w:rtl/>
          <w:lang w:val="en-US"/>
        </w:rPr>
      </w:pPr>
      <w:r>
        <w:rPr>
          <w:rFonts w:hint="cs"/>
          <w:noProof/>
          <w:rtl/>
        </w:rPr>
        <w:t xml:space="preserve">تم تنجيز خدمة الوكيل العكسي باستخدام إطار العمل </w:t>
      </w:r>
      <w:r>
        <w:rPr>
          <w:noProof/>
          <w:lang w:val="en-US"/>
        </w:rPr>
        <w:t>ASP.NET</w:t>
      </w:r>
      <w:r>
        <w:rPr>
          <w:rFonts w:hint="cs"/>
          <w:noProof/>
          <w:rtl/>
          <w:lang w:val="en-US"/>
        </w:rPr>
        <w:t xml:space="preserve">، حيث تم استخدام المكتبة </w:t>
      </w:r>
      <w:r>
        <w:rPr>
          <w:noProof/>
          <w:lang w:val="en-US"/>
        </w:rPr>
        <w:t>Yarp</w:t>
      </w:r>
      <w:r>
        <w:rPr>
          <w:rFonts w:hint="cs"/>
          <w:noProof/>
          <w:rtl/>
          <w:lang w:val="en-US"/>
        </w:rPr>
        <w:t xml:space="preserve"> لتنجيز عمليات الخدمة العكسية وتوجيه الطلبات والمكتبة </w:t>
      </w:r>
      <w:r>
        <w:rPr>
          <w:noProof/>
          <w:lang w:val="en-US"/>
        </w:rPr>
        <w:t>ASP.NET Identity</w:t>
      </w:r>
      <w:r>
        <w:rPr>
          <w:rFonts w:hint="cs"/>
          <w:noProof/>
          <w:rtl/>
          <w:lang w:val="en-US"/>
        </w:rPr>
        <w:t xml:space="preserve"> لتنجيز إدارة المستخدمين وصلاحياتهم وتسجيل الدخول وتوليد معرفات خاصة بكل مستخدم </w:t>
      </w:r>
      <w:r>
        <w:rPr>
          <w:noProof/>
          <w:lang w:val="en-US"/>
        </w:rPr>
        <w:t>(JWT tokens)</w:t>
      </w:r>
      <w:r>
        <w:rPr>
          <w:rFonts w:hint="cs"/>
          <w:noProof/>
          <w:rtl/>
          <w:lang w:val="en-US"/>
        </w:rPr>
        <w:t>.</w:t>
      </w:r>
    </w:p>
    <w:p w14:paraId="6D2B7A42" w14:textId="77777777" w:rsidR="00D3538C" w:rsidRDefault="00D3538C" w:rsidP="00D3538C">
      <w:pPr>
        <w:pStyle w:val="2"/>
        <w:rPr>
          <w:rtl/>
        </w:rPr>
      </w:pPr>
      <w:r>
        <w:t>-5.3.</w:t>
      </w:r>
      <w:r w:rsidRPr="00201D55">
        <w:t>2</w:t>
      </w:r>
      <w:r w:rsidRPr="00201D55">
        <w:rPr>
          <w:rFonts w:hint="cs"/>
          <w:rtl/>
        </w:rPr>
        <w:t xml:space="preserve"> </w:t>
      </w:r>
      <w:r>
        <w:rPr>
          <w:rFonts w:hint="cs"/>
          <w:rtl/>
        </w:rPr>
        <w:t>خدمة واجهة المستخدم</w:t>
      </w:r>
    </w:p>
    <w:p w14:paraId="37FE1D74" w14:textId="77777777" w:rsidR="00D3538C" w:rsidRDefault="00D3538C" w:rsidP="00D3538C">
      <w:pPr>
        <w:pStyle w:val="a9"/>
        <w:rPr>
          <w:rtl/>
          <w:lang w:val="en-US"/>
        </w:rPr>
      </w:pPr>
      <w:r>
        <w:rPr>
          <w:rFonts w:hint="cs"/>
          <w:rtl/>
          <w:lang w:val="en-US"/>
        </w:rPr>
        <w:t xml:space="preserve">تم بناء واجهة المستخدم بإستخدام إطار العمل </w:t>
      </w:r>
      <w:r>
        <w:rPr>
          <w:lang w:val="en-US"/>
        </w:rPr>
        <w:t>NextJS</w:t>
      </w:r>
      <w:r>
        <w:rPr>
          <w:rFonts w:hint="cs"/>
          <w:rtl/>
          <w:lang w:val="en-US"/>
        </w:rPr>
        <w:t xml:space="preserve">، حيث نستطيع الاستفادة من جميع خواص مكتبة </w:t>
      </w:r>
      <w:r>
        <w:rPr>
          <w:lang w:val="en-US"/>
        </w:rPr>
        <w:t>React</w:t>
      </w:r>
      <w:r>
        <w:rPr>
          <w:rFonts w:hint="cs"/>
          <w:rtl/>
          <w:lang w:val="en-US"/>
        </w:rPr>
        <w:t xml:space="preserve"> مع الخواص الإضافية التي يقدمها </w:t>
      </w:r>
      <w:r>
        <w:rPr>
          <w:lang w:val="en-US"/>
        </w:rPr>
        <w:t>NextJS</w:t>
      </w:r>
      <w:r>
        <w:rPr>
          <w:rFonts w:hint="cs"/>
          <w:rtl/>
          <w:lang w:val="en-US"/>
        </w:rPr>
        <w:t xml:space="preserve">. إذ لا بد من استخدام إطار عمل يساعد على بناء واجهات تفاعلية من أجل رسم مخططات </w:t>
      </w:r>
      <w:r>
        <w:rPr>
          <w:lang w:val="en-US"/>
        </w:rPr>
        <w:t>BPMN</w:t>
      </w:r>
      <w:r>
        <w:rPr>
          <w:rFonts w:hint="cs"/>
          <w:rtl/>
          <w:lang w:val="en-US"/>
        </w:rPr>
        <w:t xml:space="preserve">. إذ تم اختيار مكتبة </w:t>
      </w:r>
      <w:r>
        <w:rPr>
          <w:lang w:val="en-US"/>
        </w:rPr>
        <w:t>ReactFlow</w:t>
      </w:r>
      <w:r>
        <w:rPr>
          <w:rFonts w:hint="cs"/>
          <w:rtl/>
          <w:lang w:val="en-US"/>
        </w:rPr>
        <w:t xml:space="preserve"> لبناء الواجهة التي يتم عرض المخططات المتولدة من خلالها.</w:t>
      </w:r>
    </w:p>
    <w:p w14:paraId="2ABCBF23" w14:textId="77777777" w:rsidR="00D3538C" w:rsidRDefault="00D3538C" w:rsidP="00D3538C">
      <w:pPr>
        <w:pStyle w:val="a9"/>
        <w:rPr>
          <w:rtl/>
          <w:lang w:val="en-US"/>
        </w:rPr>
      </w:pPr>
      <w:r>
        <w:rPr>
          <w:rFonts w:hint="cs"/>
          <w:rtl/>
          <w:lang w:val="en-US"/>
        </w:rPr>
        <w:t>تم بناء واجهة عرض المخططات من البداية ولم يتم استخدام مكتبات جاهزة لعدة أسباب أهمها:</w:t>
      </w:r>
    </w:p>
    <w:p w14:paraId="25FD6CF2" w14:textId="77777777" w:rsidR="00D3538C" w:rsidRDefault="00D3538C" w:rsidP="00D3538C">
      <w:pPr>
        <w:pStyle w:val="a9"/>
        <w:numPr>
          <w:ilvl w:val="0"/>
          <w:numId w:val="15"/>
        </w:numPr>
        <w:rPr>
          <w:lang w:val="en-US"/>
        </w:rPr>
      </w:pPr>
      <w:r>
        <w:rPr>
          <w:rFonts w:hint="cs"/>
          <w:rtl/>
          <w:lang w:val="en-US"/>
        </w:rPr>
        <w:t>من أجل تحقيق التحكم الكامل بالمخطط من أجل إضافة خواص الذكاء الصنعي وإدارة التكامل معها.</w:t>
      </w:r>
    </w:p>
    <w:p w14:paraId="0649417B" w14:textId="77777777" w:rsidR="00D3538C" w:rsidRDefault="00D3538C" w:rsidP="00D3538C">
      <w:pPr>
        <w:pStyle w:val="a9"/>
        <w:numPr>
          <w:ilvl w:val="0"/>
          <w:numId w:val="15"/>
        </w:numPr>
        <w:rPr>
          <w:lang w:val="en-US"/>
        </w:rPr>
      </w:pPr>
      <w:r>
        <w:rPr>
          <w:rFonts w:hint="cs"/>
          <w:rtl/>
          <w:lang w:val="en-US"/>
        </w:rPr>
        <w:t xml:space="preserve">التحكم بتنسيق المخطط الناتج، حيث أن معظم محررات </w:t>
      </w:r>
      <w:r>
        <w:rPr>
          <w:lang w:val="en-US"/>
        </w:rPr>
        <w:t>BPMN</w:t>
      </w:r>
      <w:r>
        <w:rPr>
          <w:rFonts w:hint="cs"/>
          <w:rtl/>
          <w:lang w:val="en-US"/>
        </w:rPr>
        <w:t xml:space="preserve"> تتعامل فقط مع أنماط </w:t>
      </w:r>
      <w:r>
        <w:rPr>
          <w:lang w:val="en-US"/>
        </w:rPr>
        <w:t>XML</w:t>
      </w:r>
      <w:r>
        <w:rPr>
          <w:rFonts w:hint="cs"/>
          <w:rtl/>
          <w:lang w:val="en-US"/>
        </w:rPr>
        <w:t>.</w:t>
      </w:r>
    </w:p>
    <w:p w14:paraId="4361BCB0" w14:textId="77777777" w:rsidR="00D3538C" w:rsidRDefault="00D3538C" w:rsidP="00D3538C">
      <w:pPr>
        <w:pStyle w:val="a9"/>
        <w:rPr>
          <w:rtl/>
          <w:lang w:val="en-US"/>
        </w:rPr>
      </w:pPr>
    </w:p>
    <w:p w14:paraId="17907DD6" w14:textId="77777777" w:rsidR="00D3538C" w:rsidRDefault="00D3538C" w:rsidP="00D3538C">
      <w:pPr>
        <w:pStyle w:val="2"/>
        <w:rPr>
          <w:rtl/>
        </w:rPr>
      </w:pPr>
      <w:r>
        <w:t>-5.3.</w:t>
      </w:r>
      <w:r w:rsidRPr="00201D55">
        <w:t>2</w:t>
      </w:r>
      <w:r w:rsidRPr="00201D55">
        <w:rPr>
          <w:rFonts w:hint="cs"/>
          <w:rtl/>
        </w:rPr>
        <w:t xml:space="preserve"> </w:t>
      </w:r>
      <w:r>
        <w:rPr>
          <w:rFonts w:hint="cs"/>
          <w:rtl/>
        </w:rPr>
        <w:t>مخطط النظام</w:t>
      </w:r>
    </w:p>
    <w:p w14:paraId="1D3842AD" w14:textId="77777777" w:rsidR="00D3538C" w:rsidRDefault="00D3538C" w:rsidP="00D3538C">
      <w:pPr>
        <w:pStyle w:val="a9"/>
        <w:rPr>
          <w:rtl/>
          <w:lang w:val="en-US"/>
        </w:rPr>
      </w:pPr>
    </w:p>
    <w:p w14:paraId="1262A8B6" w14:textId="77777777" w:rsidR="00D3538C" w:rsidRDefault="00D3538C" w:rsidP="00D3538C">
      <w:pPr>
        <w:pStyle w:val="a9"/>
        <w:rPr>
          <w:rtl/>
          <w:lang w:val="en-US"/>
        </w:rPr>
      </w:pPr>
    </w:p>
    <w:p w14:paraId="6DEF1AFE" w14:textId="77777777" w:rsidR="00D3538C" w:rsidRDefault="00D3538C" w:rsidP="00D3538C">
      <w:pPr>
        <w:pStyle w:val="a9"/>
        <w:rPr>
          <w:rtl/>
          <w:lang w:val="en-US"/>
        </w:rPr>
      </w:pPr>
    </w:p>
    <w:p w14:paraId="08EB6A0E" w14:textId="77777777" w:rsidR="00D3538C" w:rsidRDefault="00D3538C" w:rsidP="00D3538C">
      <w:pPr>
        <w:pStyle w:val="a9"/>
        <w:rPr>
          <w:rtl/>
          <w:lang w:val="en-US"/>
        </w:rPr>
      </w:pPr>
    </w:p>
    <w:p w14:paraId="4A503E3A" w14:textId="77777777" w:rsidR="00D3538C" w:rsidRDefault="00D3538C" w:rsidP="00D3538C">
      <w:pPr>
        <w:pStyle w:val="a9"/>
        <w:rPr>
          <w:rtl/>
          <w:lang w:val="en-US"/>
        </w:rPr>
      </w:pPr>
    </w:p>
    <w:p w14:paraId="0370182E" w14:textId="77777777" w:rsidR="00D3538C" w:rsidRPr="00C914CB" w:rsidRDefault="00D3538C" w:rsidP="00D3538C">
      <w:pPr>
        <w:pStyle w:val="1"/>
        <w:rPr>
          <w:lang w:val="en-US"/>
        </w:rPr>
      </w:pPr>
      <w:r>
        <w:t>-3.2</w:t>
      </w:r>
      <w:r>
        <w:rPr>
          <w:rFonts w:hint="cs"/>
          <w:rtl/>
        </w:rPr>
        <w:t xml:space="preserve"> نشر التطبيق </w:t>
      </w:r>
      <w:r>
        <w:rPr>
          <w:lang w:val="en-US"/>
        </w:rPr>
        <w:t>(application deployment)</w:t>
      </w:r>
    </w:p>
    <w:p w14:paraId="7E5C5FC5" w14:textId="77777777" w:rsidR="00D3538C" w:rsidRDefault="00D3538C" w:rsidP="00D3538C">
      <w:pPr>
        <w:pStyle w:val="a9"/>
        <w:rPr>
          <w:rtl/>
          <w:lang w:val="en-US"/>
        </w:rPr>
      </w:pPr>
      <w:r>
        <w:rPr>
          <w:rFonts w:hint="cs"/>
          <w:rtl/>
          <w:lang w:val="en-US"/>
        </w:rPr>
        <w:t xml:space="preserve">تم تجهيز البنية التحتية لنشر التطبيق عن طريق استخدام مخدم </w:t>
      </w:r>
      <w:r>
        <w:rPr>
          <w:lang w:val="en-US"/>
        </w:rPr>
        <w:t>Ubuntu Server</w:t>
      </w:r>
      <w:r>
        <w:rPr>
          <w:rFonts w:hint="cs"/>
          <w:rtl/>
          <w:lang w:val="en-US"/>
        </w:rPr>
        <w:t xml:space="preserve">، حيث تم تثبيت تطبيقي </w:t>
      </w:r>
      <w:r>
        <w:rPr>
          <w:lang w:val="en-US"/>
        </w:rPr>
        <w:t>Docker</w:t>
      </w:r>
      <w:r>
        <w:rPr>
          <w:rFonts w:hint="cs"/>
          <w:rtl/>
          <w:lang w:val="en-US"/>
        </w:rPr>
        <w:t xml:space="preserve"> و </w:t>
      </w:r>
      <w:r>
        <w:rPr>
          <w:lang w:val="en-US"/>
        </w:rPr>
        <w:t>Jenkins</w:t>
      </w:r>
      <w:r>
        <w:rPr>
          <w:rFonts w:hint="cs"/>
          <w:rtl/>
          <w:lang w:val="en-US"/>
        </w:rPr>
        <w:t xml:space="preserve"> ضمن هذا المخدم.</w:t>
      </w:r>
    </w:p>
    <w:p w14:paraId="38D2F836" w14:textId="77777777" w:rsidR="00D3538C" w:rsidRDefault="00D3538C" w:rsidP="00D3538C">
      <w:pPr>
        <w:pStyle w:val="a9"/>
        <w:rPr>
          <w:rtl/>
          <w:lang w:val="en-US"/>
        </w:rPr>
      </w:pPr>
      <w:r>
        <w:rPr>
          <w:rFonts w:hint="cs"/>
          <w:rtl/>
          <w:lang w:val="en-US"/>
        </w:rPr>
        <w:t xml:space="preserve">خلال عملية تطوير الخدمات يتم رفع الرماز المصدري الخاص بكل خدمة باستخدام الأداء </w:t>
      </w:r>
      <w:r>
        <w:rPr>
          <w:lang w:val="en-US"/>
        </w:rPr>
        <w:t>Git</w:t>
      </w:r>
      <w:r>
        <w:rPr>
          <w:rFonts w:hint="cs"/>
          <w:rtl/>
          <w:lang w:val="en-US"/>
        </w:rPr>
        <w:t xml:space="preserve"> إلى مستودعات</w:t>
      </w:r>
      <w:r>
        <w:rPr>
          <w:lang w:val="en-US"/>
        </w:rPr>
        <w:t xml:space="preserve">(Repositories) </w:t>
      </w:r>
      <w:r>
        <w:rPr>
          <w:rFonts w:hint="cs"/>
          <w:rtl/>
          <w:lang w:val="en-US"/>
        </w:rPr>
        <w:t xml:space="preserve"> ضمن الموقع </w:t>
      </w:r>
      <w:r>
        <w:rPr>
          <w:lang w:val="en-US"/>
        </w:rPr>
        <w:t>GitHub</w:t>
      </w:r>
      <w:r>
        <w:rPr>
          <w:rFonts w:hint="cs"/>
          <w:rtl/>
          <w:lang w:val="en-US"/>
        </w:rPr>
        <w:t xml:space="preserve">، حيث يتم تجميع الرماز المصدري ضمن فرع </w:t>
      </w:r>
      <w:r>
        <w:rPr>
          <w:lang w:val="en-US"/>
        </w:rPr>
        <w:t>(branch)</w:t>
      </w:r>
      <w:r>
        <w:rPr>
          <w:rFonts w:hint="cs"/>
          <w:rtl/>
          <w:lang w:val="en-US"/>
        </w:rPr>
        <w:t xml:space="preserve"> يسمى </w:t>
      </w:r>
      <w:r>
        <w:rPr>
          <w:lang w:val="en-US"/>
        </w:rPr>
        <w:t>dev</w:t>
      </w:r>
      <w:r>
        <w:rPr>
          <w:rFonts w:hint="cs"/>
          <w:rtl/>
          <w:lang w:val="en-US"/>
        </w:rPr>
        <w:t xml:space="preserve"> يَرمز إلى مرحلة التطوير </w:t>
      </w:r>
      <w:r>
        <w:rPr>
          <w:lang w:val="en-US"/>
        </w:rPr>
        <w:t>(development)</w:t>
      </w:r>
      <w:r>
        <w:rPr>
          <w:rFonts w:hint="cs"/>
          <w:rtl/>
          <w:lang w:val="en-US"/>
        </w:rPr>
        <w:t xml:space="preserve">. بعد الانتهاء من تطوير ميزة ما، يتم دمج الرماز الموجود ضمن الفرع </w:t>
      </w:r>
      <w:r>
        <w:rPr>
          <w:lang w:val="en-US"/>
        </w:rPr>
        <w:t>dev</w:t>
      </w:r>
      <w:r>
        <w:rPr>
          <w:rFonts w:hint="cs"/>
          <w:rtl/>
          <w:lang w:val="en-US"/>
        </w:rPr>
        <w:t xml:space="preserve"> إلى الفرع </w:t>
      </w:r>
      <w:r>
        <w:rPr>
          <w:lang w:val="en-US"/>
        </w:rPr>
        <w:t>master</w:t>
      </w:r>
      <w:r>
        <w:rPr>
          <w:rFonts w:hint="cs"/>
          <w:rtl/>
          <w:lang w:val="en-US"/>
        </w:rPr>
        <w:t xml:space="preserve"> الذي يحوي الرماز القابل للنشر.</w:t>
      </w:r>
    </w:p>
    <w:p w14:paraId="1088FBF9" w14:textId="77777777" w:rsidR="00D3538C" w:rsidRDefault="00D3538C" w:rsidP="00D3538C">
      <w:pPr>
        <w:pStyle w:val="a9"/>
        <w:rPr>
          <w:rtl/>
          <w:lang w:val="en-US"/>
        </w:rPr>
      </w:pPr>
      <w:r>
        <w:rPr>
          <w:rFonts w:hint="cs"/>
          <w:rtl/>
          <w:lang w:val="en-US"/>
        </w:rPr>
        <w:t xml:space="preserve">من أجل أتمتة عملية نشر الخدمات، تم إنشاء خط أنابيب مأتمت </w:t>
      </w:r>
      <w:r>
        <w:rPr>
          <w:lang w:val="en-US"/>
        </w:rPr>
        <w:t>(Pipeline)</w:t>
      </w:r>
      <w:r>
        <w:rPr>
          <w:rFonts w:hint="cs"/>
          <w:rtl/>
          <w:lang w:val="en-US"/>
        </w:rPr>
        <w:t xml:space="preserve"> بإستخدام الأداة </w:t>
      </w:r>
      <w:r>
        <w:rPr>
          <w:lang w:val="en-US"/>
        </w:rPr>
        <w:t>Jenkins</w:t>
      </w:r>
      <w:r>
        <w:rPr>
          <w:rFonts w:hint="cs"/>
          <w:rtl/>
          <w:lang w:val="en-US"/>
        </w:rPr>
        <w:t xml:space="preserve">، يعمل بشكل تلقائي عند حدوث تعديل ضمن الفرع </w:t>
      </w:r>
      <w:r>
        <w:rPr>
          <w:lang w:val="en-US"/>
        </w:rPr>
        <w:t>master</w:t>
      </w:r>
      <w:r>
        <w:rPr>
          <w:rFonts w:hint="cs"/>
          <w:rtl/>
          <w:lang w:val="en-US"/>
        </w:rPr>
        <w:t xml:space="preserve"> الخاص بمستودع الخدمة، إذ يتم تحميل الرماز المصدري الخاص بالخدمة وبناؤه ضمن حاوية </w:t>
      </w:r>
      <w:r>
        <w:rPr>
          <w:lang w:val="en-US"/>
        </w:rPr>
        <w:t>(container)</w:t>
      </w:r>
      <w:r>
        <w:rPr>
          <w:rFonts w:hint="cs"/>
          <w:rtl/>
          <w:lang w:val="en-US"/>
        </w:rPr>
        <w:t xml:space="preserve"> وتشغيله باستخدام بيئة العمل </w:t>
      </w:r>
      <w:r>
        <w:rPr>
          <w:lang w:val="en-US"/>
        </w:rPr>
        <w:t>Docker</w:t>
      </w:r>
      <w:r>
        <w:rPr>
          <w:rFonts w:hint="cs"/>
          <w:rtl/>
          <w:lang w:val="en-US"/>
        </w:rPr>
        <w:t>.</w:t>
      </w:r>
    </w:p>
    <w:p w14:paraId="72373674" w14:textId="77777777" w:rsidR="00D3538C" w:rsidRDefault="00D3538C" w:rsidP="00D3538C">
      <w:pPr>
        <w:pStyle w:val="a9"/>
        <w:rPr>
          <w:rtl/>
          <w:lang w:val="en-US"/>
        </w:rPr>
      </w:pPr>
      <w:r>
        <w:rPr>
          <w:rFonts w:hint="cs"/>
          <w:rtl/>
          <w:lang w:val="en-US"/>
        </w:rPr>
        <w:t>من خلال اعتماد هذه المنهجية في نشر التطبيق تم تحقيق مجموعة من الميزات أهمها:</w:t>
      </w:r>
    </w:p>
    <w:p w14:paraId="4B30E66B" w14:textId="77777777" w:rsidR="00D3538C" w:rsidRDefault="00D3538C" w:rsidP="00D3538C">
      <w:pPr>
        <w:pStyle w:val="a9"/>
        <w:numPr>
          <w:ilvl w:val="0"/>
          <w:numId w:val="17"/>
        </w:numPr>
        <w:rPr>
          <w:lang w:val="en-US"/>
        </w:rPr>
      </w:pPr>
      <w:r>
        <w:rPr>
          <w:rFonts w:hint="cs"/>
          <w:rtl/>
          <w:lang w:val="en-US"/>
        </w:rPr>
        <w:t xml:space="preserve">الحفاظ على الرماز البرمجي من الضياع وإمكانية مشاركته ضمن فريق العمل بسهولة، حيث تم تحقيق ذلك من خلال استخدام الأداة </w:t>
      </w:r>
      <w:r>
        <w:rPr>
          <w:lang w:val="en-US"/>
        </w:rPr>
        <w:t>Git</w:t>
      </w:r>
      <w:r>
        <w:rPr>
          <w:rFonts w:hint="cs"/>
          <w:rtl/>
          <w:lang w:val="en-US"/>
        </w:rPr>
        <w:t xml:space="preserve"> والموقع </w:t>
      </w:r>
      <w:r>
        <w:rPr>
          <w:lang w:val="en-US"/>
        </w:rPr>
        <w:t>GitHub</w:t>
      </w:r>
      <w:r>
        <w:rPr>
          <w:rFonts w:hint="cs"/>
          <w:rtl/>
          <w:lang w:val="en-US"/>
        </w:rPr>
        <w:t>.</w:t>
      </w:r>
    </w:p>
    <w:p w14:paraId="2E046E77" w14:textId="77777777" w:rsidR="00D3538C" w:rsidRDefault="00D3538C" w:rsidP="00D3538C">
      <w:pPr>
        <w:pStyle w:val="a9"/>
        <w:numPr>
          <w:ilvl w:val="0"/>
          <w:numId w:val="17"/>
        </w:numPr>
        <w:rPr>
          <w:lang w:val="en-US"/>
        </w:rPr>
      </w:pPr>
      <w:r>
        <w:rPr>
          <w:rFonts w:hint="cs"/>
          <w:rtl/>
          <w:lang w:val="en-US"/>
        </w:rPr>
        <w:t xml:space="preserve">عدم الحاجة إلى إعادة بناء الخدمات بشكل يدوي عند تعديلها ضمن المستودعات، إذ يعمل </w:t>
      </w:r>
      <w:r>
        <w:rPr>
          <w:lang w:val="en-US"/>
        </w:rPr>
        <w:t>Jenkins</w:t>
      </w:r>
      <w:r>
        <w:rPr>
          <w:rFonts w:hint="cs"/>
          <w:rtl/>
          <w:lang w:val="en-US"/>
        </w:rPr>
        <w:t xml:space="preserve"> على أتمتة هذه العملية، مما يسرع عملية التطوير والنشر.</w:t>
      </w:r>
    </w:p>
    <w:p w14:paraId="7B0E8BAA" w14:textId="77777777" w:rsidR="00D3538C" w:rsidRDefault="00D3538C" w:rsidP="00D3538C">
      <w:pPr>
        <w:pStyle w:val="a9"/>
        <w:numPr>
          <w:ilvl w:val="0"/>
          <w:numId w:val="17"/>
        </w:numPr>
        <w:rPr>
          <w:rtl/>
          <w:lang w:val="en-US"/>
        </w:rPr>
      </w:pPr>
      <w:r>
        <w:rPr>
          <w:rFonts w:hint="cs"/>
          <w:rtl/>
          <w:lang w:val="en-US"/>
        </w:rPr>
        <w:t xml:space="preserve">عدم الحاجة إلى إدارة الاعتماديات الخاصة بكل خدمة ودراسة تأثيرها على الخدمات الأخرى، حيث أن استخدام </w:t>
      </w:r>
      <w:r>
        <w:rPr>
          <w:lang w:val="en-US"/>
        </w:rPr>
        <w:t>Docker</w:t>
      </w:r>
      <w:r>
        <w:rPr>
          <w:rFonts w:hint="cs"/>
          <w:rtl/>
          <w:lang w:val="en-US"/>
        </w:rPr>
        <w:t xml:space="preserve"> يساعد على إنشاء حاوية معزولة وخاصة لكل خدمة تحتوي على الخدمة مع جميع تبعياتها.</w:t>
      </w:r>
    </w:p>
    <w:p w14:paraId="7811010D" w14:textId="77777777" w:rsidR="00D3538C" w:rsidRDefault="00D3538C" w:rsidP="00D3538C">
      <w:pPr>
        <w:pStyle w:val="a9"/>
        <w:rPr>
          <w:rtl/>
          <w:lang w:val="en-US"/>
        </w:rPr>
      </w:pPr>
    </w:p>
    <w:p w14:paraId="3F623926" w14:textId="77777777" w:rsidR="00D3538C" w:rsidRDefault="00D3538C" w:rsidP="00D3538C">
      <w:pPr>
        <w:pStyle w:val="a9"/>
        <w:rPr>
          <w:rtl/>
          <w:lang w:val="en-US"/>
        </w:rPr>
      </w:pPr>
    </w:p>
    <w:p w14:paraId="36373029" w14:textId="77777777" w:rsidR="00D3538C" w:rsidRDefault="00D3538C" w:rsidP="00D3538C">
      <w:pPr>
        <w:pStyle w:val="a9"/>
        <w:rPr>
          <w:rtl/>
          <w:lang w:val="en-US"/>
        </w:rPr>
      </w:pPr>
    </w:p>
    <w:p w14:paraId="7E3F6810" w14:textId="77777777" w:rsidR="00D3538C" w:rsidRDefault="00D3538C" w:rsidP="00D3538C">
      <w:pPr>
        <w:pStyle w:val="a9"/>
        <w:rPr>
          <w:rtl/>
          <w:lang w:val="en-US"/>
        </w:rPr>
      </w:pPr>
    </w:p>
    <w:p w14:paraId="3E2C7A4A" w14:textId="77777777" w:rsidR="00D3538C" w:rsidRDefault="00D3538C" w:rsidP="00D3538C">
      <w:pPr>
        <w:pStyle w:val="a9"/>
        <w:rPr>
          <w:rtl/>
          <w:lang w:val="en-US"/>
        </w:rPr>
      </w:pPr>
    </w:p>
    <w:p w14:paraId="1E0E8E7B" w14:textId="77777777" w:rsidR="000349C4" w:rsidRPr="006F469B" w:rsidRDefault="000349C4" w:rsidP="000349C4">
      <w:pPr>
        <w:pStyle w:val="a9"/>
        <w:rPr>
          <w:lang w:val="en-US"/>
        </w:rPr>
      </w:pPr>
    </w:p>
    <w:sectPr w:rsidR="000349C4" w:rsidRPr="006F469B"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68C7B7" w14:textId="77777777" w:rsidR="003F1400" w:rsidRDefault="003F1400" w:rsidP="006C5768">
      <w:r>
        <w:separator/>
      </w:r>
    </w:p>
  </w:endnote>
  <w:endnote w:type="continuationSeparator" w:id="0">
    <w:p w14:paraId="353EE694" w14:textId="77777777" w:rsidR="003F1400" w:rsidRDefault="003F1400"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w:t>
        </w:r>
        <w:r w:rsidR="00821736">
          <w:rPr>
            <w:noProof/>
            <w:rtl/>
          </w:rPr>
          <w:t>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412E5D" w14:textId="77777777" w:rsidR="003F1400" w:rsidRDefault="003F1400" w:rsidP="006C5768">
      <w:r>
        <w:separator/>
      </w:r>
    </w:p>
  </w:footnote>
  <w:footnote w:type="continuationSeparator" w:id="0">
    <w:p w14:paraId="644D7137" w14:textId="77777777" w:rsidR="003F1400" w:rsidRDefault="003F1400"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0020F"/>
    <w:multiLevelType w:val="hybridMultilevel"/>
    <w:tmpl w:val="71C86EC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230542AB"/>
    <w:multiLevelType w:val="hybridMultilevel"/>
    <w:tmpl w:val="B9FA5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ED6909"/>
    <w:multiLevelType w:val="hybridMultilevel"/>
    <w:tmpl w:val="A39C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1D2CEA"/>
    <w:multiLevelType w:val="hybridMultilevel"/>
    <w:tmpl w:val="9100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B27CA0"/>
    <w:multiLevelType w:val="hybridMultilevel"/>
    <w:tmpl w:val="AE3E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9" w15:restartNumberingAfterBreak="0">
    <w:nsid w:val="29282AAA"/>
    <w:multiLevelType w:val="hybridMultilevel"/>
    <w:tmpl w:val="F566C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3B44087"/>
    <w:multiLevelType w:val="hybridMultilevel"/>
    <w:tmpl w:val="F3B2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FE257C"/>
    <w:multiLevelType w:val="hybridMultilevel"/>
    <w:tmpl w:val="F752B386"/>
    <w:lvl w:ilvl="0" w:tplc="04090001">
      <w:start w:val="1"/>
      <w:numFmt w:val="bullet"/>
      <w:lvlText w:val=""/>
      <w:lvlJc w:val="left"/>
      <w:pPr>
        <w:ind w:left="720" w:hanging="360"/>
      </w:pPr>
      <w:rPr>
        <w:rFonts w:ascii="Symbol" w:hAnsi="Symbol" w:hint="default"/>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7396D6F"/>
    <w:multiLevelType w:val="hybridMultilevel"/>
    <w:tmpl w:val="2E5AB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3F0528"/>
    <w:multiLevelType w:val="hybridMultilevel"/>
    <w:tmpl w:val="DB8A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7" w15:restartNumberingAfterBreak="0">
    <w:nsid w:val="6B3B78C3"/>
    <w:multiLevelType w:val="hybridMultilevel"/>
    <w:tmpl w:val="5FD28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3800D4"/>
    <w:multiLevelType w:val="hybridMultilevel"/>
    <w:tmpl w:val="E6C8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CC1C05"/>
    <w:multiLevelType w:val="hybridMultilevel"/>
    <w:tmpl w:val="4E382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F30516"/>
    <w:multiLevelType w:val="hybridMultilevel"/>
    <w:tmpl w:val="AA0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937149"/>
    <w:multiLevelType w:val="hybridMultilevel"/>
    <w:tmpl w:val="9696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2940F0"/>
    <w:multiLevelType w:val="hybridMultilevel"/>
    <w:tmpl w:val="DFDA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2799930">
    <w:abstractNumId w:val="10"/>
  </w:num>
  <w:num w:numId="2" w16cid:durableId="48500460">
    <w:abstractNumId w:val="1"/>
  </w:num>
  <w:num w:numId="3" w16cid:durableId="905528888">
    <w:abstractNumId w:val="13"/>
  </w:num>
  <w:num w:numId="4" w16cid:durableId="768358840">
    <w:abstractNumId w:val="8"/>
  </w:num>
  <w:num w:numId="5" w16cid:durableId="2039622157">
    <w:abstractNumId w:val="16"/>
  </w:num>
  <w:num w:numId="6" w16cid:durableId="1222640603">
    <w:abstractNumId w:val="2"/>
  </w:num>
  <w:num w:numId="7" w16cid:durableId="365836054">
    <w:abstractNumId w:val="0"/>
  </w:num>
  <w:num w:numId="8" w16cid:durableId="642469817">
    <w:abstractNumId w:val="7"/>
  </w:num>
  <w:num w:numId="9" w16cid:durableId="2079285283">
    <w:abstractNumId w:val="18"/>
  </w:num>
  <w:num w:numId="10" w16cid:durableId="539632544">
    <w:abstractNumId w:val="15"/>
  </w:num>
  <w:num w:numId="11" w16cid:durableId="35617820">
    <w:abstractNumId w:val="3"/>
  </w:num>
  <w:num w:numId="12" w16cid:durableId="842475706">
    <w:abstractNumId w:val="9"/>
  </w:num>
  <w:num w:numId="13" w16cid:durableId="1331641951">
    <w:abstractNumId w:val="20"/>
  </w:num>
  <w:num w:numId="14" w16cid:durableId="1812820271">
    <w:abstractNumId w:val="22"/>
  </w:num>
  <w:num w:numId="15" w16cid:durableId="1585916392">
    <w:abstractNumId w:val="14"/>
  </w:num>
  <w:num w:numId="16" w16cid:durableId="989091546">
    <w:abstractNumId w:val="11"/>
  </w:num>
  <w:num w:numId="17" w16cid:durableId="742945256">
    <w:abstractNumId w:val="6"/>
  </w:num>
  <w:num w:numId="18" w16cid:durableId="432282586">
    <w:abstractNumId w:val="5"/>
  </w:num>
  <w:num w:numId="19" w16cid:durableId="962421275">
    <w:abstractNumId w:val="19"/>
  </w:num>
  <w:num w:numId="20" w16cid:durableId="551355534">
    <w:abstractNumId w:val="17"/>
  </w:num>
  <w:num w:numId="21" w16cid:durableId="155924583">
    <w:abstractNumId w:val="21"/>
  </w:num>
  <w:num w:numId="22" w16cid:durableId="1522161453">
    <w:abstractNumId w:val="4"/>
  </w:num>
  <w:num w:numId="23" w16cid:durableId="510073430">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0124"/>
    <w:rsid w:val="000010FC"/>
    <w:rsid w:val="0000174F"/>
    <w:rsid w:val="00001D8E"/>
    <w:rsid w:val="0000260C"/>
    <w:rsid w:val="00002C65"/>
    <w:rsid w:val="000034A4"/>
    <w:rsid w:val="000042B3"/>
    <w:rsid w:val="000048E0"/>
    <w:rsid w:val="00004FC9"/>
    <w:rsid w:val="0000562B"/>
    <w:rsid w:val="0000702E"/>
    <w:rsid w:val="000075E3"/>
    <w:rsid w:val="00010208"/>
    <w:rsid w:val="00010A24"/>
    <w:rsid w:val="00010DEE"/>
    <w:rsid w:val="00012200"/>
    <w:rsid w:val="000125D7"/>
    <w:rsid w:val="00012675"/>
    <w:rsid w:val="00012DDD"/>
    <w:rsid w:val="0001324D"/>
    <w:rsid w:val="00014E5D"/>
    <w:rsid w:val="00015390"/>
    <w:rsid w:val="00015C3B"/>
    <w:rsid w:val="00015D02"/>
    <w:rsid w:val="00015F92"/>
    <w:rsid w:val="00020A62"/>
    <w:rsid w:val="00021B1C"/>
    <w:rsid w:val="00022F53"/>
    <w:rsid w:val="0002315C"/>
    <w:rsid w:val="00023553"/>
    <w:rsid w:val="0002453D"/>
    <w:rsid w:val="00024CCD"/>
    <w:rsid w:val="00024DDE"/>
    <w:rsid w:val="00025F0C"/>
    <w:rsid w:val="0002605B"/>
    <w:rsid w:val="00032D6D"/>
    <w:rsid w:val="00032E2C"/>
    <w:rsid w:val="0003356F"/>
    <w:rsid w:val="0003357E"/>
    <w:rsid w:val="00033C62"/>
    <w:rsid w:val="00034714"/>
    <w:rsid w:val="000349C4"/>
    <w:rsid w:val="00034C32"/>
    <w:rsid w:val="00035955"/>
    <w:rsid w:val="000370F6"/>
    <w:rsid w:val="00040293"/>
    <w:rsid w:val="000403D5"/>
    <w:rsid w:val="00040CD6"/>
    <w:rsid w:val="0004106A"/>
    <w:rsid w:val="0004170C"/>
    <w:rsid w:val="0004245F"/>
    <w:rsid w:val="00042855"/>
    <w:rsid w:val="00043221"/>
    <w:rsid w:val="00043A0C"/>
    <w:rsid w:val="00043E79"/>
    <w:rsid w:val="0004493F"/>
    <w:rsid w:val="00044F3A"/>
    <w:rsid w:val="00046075"/>
    <w:rsid w:val="00050051"/>
    <w:rsid w:val="000505A9"/>
    <w:rsid w:val="00050957"/>
    <w:rsid w:val="00052641"/>
    <w:rsid w:val="000528DB"/>
    <w:rsid w:val="00052B76"/>
    <w:rsid w:val="0005429B"/>
    <w:rsid w:val="00056714"/>
    <w:rsid w:val="000574FD"/>
    <w:rsid w:val="0005758B"/>
    <w:rsid w:val="0006044F"/>
    <w:rsid w:val="00060AEB"/>
    <w:rsid w:val="00061748"/>
    <w:rsid w:val="00061787"/>
    <w:rsid w:val="000617E4"/>
    <w:rsid w:val="000624C0"/>
    <w:rsid w:val="000626BA"/>
    <w:rsid w:val="00062C0B"/>
    <w:rsid w:val="000630E9"/>
    <w:rsid w:val="00065D6D"/>
    <w:rsid w:val="00066FB6"/>
    <w:rsid w:val="00067020"/>
    <w:rsid w:val="000677F4"/>
    <w:rsid w:val="0007001E"/>
    <w:rsid w:val="000706A7"/>
    <w:rsid w:val="00070937"/>
    <w:rsid w:val="00071C81"/>
    <w:rsid w:val="00071DC5"/>
    <w:rsid w:val="000722E8"/>
    <w:rsid w:val="000727CA"/>
    <w:rsid w:val="00072FFC"/>
    <w:rsid w:val="00073CC4"/>
    <w:rsid w:val="000745CC"/>
    <w:rsid w:val="00074FE9"/>
    <w:rsid w:val="0008049F"/>
    <w:rsid w:val="00080906"/>
    <w:rsid w:val="00080D9E"/>
    <w:rsid w:val="000811DE"/>
    <w:rsid w:val="00081455"/>
    <w:rsid w:val="00081F2C"/>
    <w:rsid w:val="00082C25"/>
    <w:rsid w:val="00082DE6"/>
    <w:rsid w:val="00083939"/>
    <w:rsid w:val="000843EE"/>
    <w:rsid w:val="00085373"/>
    <w:rsid w:val="000853E1"/>
    <w:rsid w:val="00085A13"/>
    <w:rsid w:val="00085D36"/>
    <w:rsid w:val="00086090"/>
    <w:rsid w:val="00086599"/>
    <w:rsid w:val="00086812"/>
    <w:rsid w:val="00086CF3"/>
    <w:rsid w:val="00086D76"/>
    <w:rsid w:val="0008792B"/>
    <w:rsid w:val="000903E8"/>
    <w:rsid w:val="00090915"/>
    <w:rsid w:val="00091206"/>
    <w:rsid w:val="00091977"/>
    <w:rsid w:val="0009590F"/>
    <w:rsid w:val="00095B23"/>
    <w:rsid w:val="00095E69"/>
    <w:rsid w:val="0009756C"/>
    <w:rsid w:val="000975E5"/>
    <w:rsid w:val="00097ABC"/>
    <w:rsid w:val="000A0AF5"/>
    <w:rsid w:val="000A25E6"/>
    <w:rsid w:val="000A343C"/>
    <w:rsid w:val="000A3736"/>
    <w:rsid w:val="000A3FF4"/>
    <w:rsid w:val="000A49DE"/>
    <w:rsid w:val="000A4C28"/>
    <w:rsid w:val="000A5089"/>
    <w:rsid w:val="000A555F"/>
    <w:rsid w:val="000A55E5"/>
    <w:rsid w:val="000A6991"/>
    <w:rsid w:val="000B09E3"/>
    <w:rsid w:val="000B0D79"/>
    <w:rsid w:val="000B21AC"/>
    <w:rsid w:val="000B25B3"/>
    <w:rsid w:val="000B2CA8"/>
    <w:rsid w:val="000B30DF"/>
    <w:rsid w:val="000B3D19"/>
    <w:rsid w:val="000B48EF"/>
    <w:rsid w:val="000B7DC2"/>
    <w:rsid w:val="000C00D3"/>
    <w:rsid w:val="000C0593"/>
    <w:rsid w:val="000C05FE"/>
    <w:rsid w:val="000C158A"/>
    <w:rsid w:val="000C183D"/>
    <w:rsid w:val="000C2A3F"/>
    <w:rsid w:val="000C30A1"/>
    <w:rsid w:val="000C38F8"/>
    <w:rsid w:val="000C3CB5"/>
    <w:rsid w:val="000C4C0C"/>
    <w:rsid w:val="000C524A"/>
    <w:rsid w:val="000C64D4"/>
    <w:rsid w:val="000C71F9"/>
    <w:rsid w:val="000D10E9"/>
    <w:rsid w:val="000D1C84"/>
    <w:rsid w:val="000D1F33"/>
    <w:rsid w:val="000D1F96"/>
    <w:rsid w:val="000D2504"/>
    <w:rsid w:val="000D3790"/>
    <w:rsid w:val="000D4442"/>
    <w:rsid w:val="000D44F1"/>
    <w:rsid w:val="000D4EBF"/>
    <w:rsid w:val="000D5440"/>
    <w:rsid w:val="000D5DD1"/>
    <w:rsid w:val="000D5E61"/>
    <w:rsid w:val="000D6D69"/>
    <w:rsid w:val="000D7C40"/>
    <w:rsid w:val="000E0A55"/>
    <w:rsid w:val="000E16DE"/>
    <w:rsid w:val="000E2073"/>
    <w:rsid w:val="000E2199"/>
    <w:rsid w:val="000E2B3F"/>
    <w:rsid w:val="000E2DC6"/>
    <w:rsid w:val="000E3A89"/>
    <w:rsid w:val="000E4552"/>
    <w:rsid w:val="000E4842"/>
    <w:rsid w:val="000E4CF1"/>
    <w:rsid w:val="000E58DE"/>
    <w:rsid w:val="000E5A18"/>
    <w:rsid w:val="000E63B9"/>
    <w:rsid w:val="000E6D3E"/>
    <w:rsid w:val="000E7F48"/>
    <w:rsid w:val="000F03E7"/>
    <w:rsid w:val="000F0ED0"/>
    <w:rsid w:val="000F1594"/>
    <w:rsid w:val="000F1D26"/>
    <w:rsid w:val="000F4581"/>
    <w:rsid w:val="000F50B3"/>
    <w:rsid w:val="000F5F1E"/>
    <w:rsid w:val="000F655E"/>
    <w:rsid w:val="000F6E2F"/>
    <w:rsid w:val="000F7104"/>
    <w:rsid w:val="001012F2"/>
    <w:rsid w:val="00102CC1"/>
    <w:rsid w:val="001031DD"/>
    <w:rsid w:val="00103340"/>
    <w:rsid w:val="00104CB6"/>
    <w:rsid w:val="00104F10"/>
    <w:rsid w:val="00106314"/>
    <w:rsid w:val="00107AF7"/>
    <w:rsid w:val="00110458"/>
    <w:rsid w:val="001105B4"/>
    <w:rsid w:val="00111020"/>
    <w:rsid w:val="00111353"/>
    <w:rsid w:val="001123E2"/>
    <w:rsid w:val="001126F7"/>
    <w:rsid w:val="00112FAF"/>
    <w:rsid w:val="0011631A"/>
    <w:rsid w:val="00116499"/>
    <w:rsid w:val="001165CC"/>
    <w:rsid w:val="00116C8C"/>
    <w:rsid w:val="00116C99"/>
    <w:rsid w:val="00116D5B"/>
    <w:rsid w:val="00117086"/>
    <w:rsid w:val="001179AD"/>
    <w:rsid w:val="001202D9"/>
    <w:rsid w:val="00121E3C"/>
    <w:rsid w:val="0012270E"/>
    <w:rsid w:val="001230E2"/>
    <w:rsid w:val="00125332"/>
    <w:rsid w:val="00126501"/>
    <w:rsid w:val="00126615"/>
    <w:rsid w:val="00127F4F"/>
    <w:rsid w:val="00130F5C"/>
    <w:rsid w:val="001323C9"/>
    <w:rsid w:val="00132FAD"/>
    <w:rsid w:val="00133330"/>
    <w:rsid w:val="00134C3D"/>
    <w:rsid w:val="00137F71"/>
    <w:rsid w:val="00140013"/>
    <w:rsid w:val="001406FA"/>
    <w:rsid w:val="00140CB6"/>
    <w:rsid w:val="0014167D"/>
    <w:rsid w:val="00142035"/>
    <w:rsid w:val="00142194"/>
    <w:rsid w:val="0014266D"/>
    <w:rsid w:val="001437E9"/>
    <w:rsid w:val="00143F04"/>
    <w:rsid w:val="00146E1E"/>
    <w:rsid w:val="00147020"/>
    <w:rsid w:val="00150026"/>
    <w:rsid w:val="00150AB4"/>
    <w:rsid w:val="0015171F"/>
    <w:rsid w:val="0015183B"/>
    <w:rsid w:val="00151D29"/>
    <w:rsid w:val="001525A2"/>
    <w:rsid w:val="0015297E"/>
    <w:rsid w:val="00152DAA"/>
    <w:rsid w:val="00152E46"/>
    <w:rsid w:val="00153426"/>
    <w:rsid w:val="00153943"/>
    <w:rsid w:val="00153D00"/>
    <w:rsid w:val="00154DDD"/>
    <w:rsid w:val="001561BA"/>
    <w:rsid w:val="0015754E"/>
    <w:rsid w:val="00160C3A"/>
    <w:rsid w:val="001619B2"/>
    <w:rsid w:val="00162E6E"/>
    <w:rsid w:val="00163879"/>
    <w:rsid w:val="00164AD4"/>
    <w:rsid w:val="00164E6D"/>
    <w:rsid w:val="00165387"/>
    <w:rsid w:val="00165E44"/>
    <w:rsid w:val="001668E6"/>
    <w:rsid w:val="0016701A"/>
    <w:rsid w:val="001679D1"/>
    <w:rsid w:val="0017271C"/>
    <w:rsid w:val="00173DCD"/>
    <w:rsid w:val="001750E7"/>
    <w:rsid w:val="001751B6"/>
    <w:rsid w:val="001759EA"/>
    <w:rsid w:val="00176E50"/>
    <w:rsid w:val="00177442"/>
    <w:rsid w:val="00177768"/>
    <w:rsid w:val="00177B83"/>
    <w:rsid w:val="001810EC"/>
    <w:rsid w:val="0018150F"/>
    <w:rsid w:val="00181A43"/>
    <w:rsid w:val="00183D2D"/>
    <w:rsid w:val="00184264"/>
    <w:rsid w:val="0018444B"/>
    <w:rsid w:val="001857CC"/>
    <w:rsid w:val="00186EEA"/>
    <w:rsid w:val="001876A2"/>
    <w:rsid w:val="00187C54"/>
    <w:rsid w:val="00190A8A"/>
    <w:rsid w:val="00190EBD"/>
    <w:rsid w:val="00190FC3"/>
    <w:rsid w:val="001918C5"/>
    <w:rsid w:val="001928A9"/>
    <w:rsid w:val="001941FF"/>
    <w:rsid w:val="00194CC9"/>
    <w:rsid w:val="00194F70"/>
    <w:rsid w:val="00196C01"/>
    <w:rsid w:val="00196FFD"/>
    <w:rsid w:val="0019744A"/>
    <w:rsid w:val="00197B7B"/>
    <w:rsid w:val="001A08F3"/>
    <w:rsid w:val="001A1C13"/>
    <w:rsid w:val="001A1ED0"/>
    <w:rsid w:val="001A2357"/>
    <w:rsid w:val="001A2B54"/>
    <w:rsid w:val="001A4719"/>
    <w:rsid w:val="001A4965"/>
    <w:rsid w:val="001A6EFE"/>
    <w:rsid w:val="001A7302"/>
    <w:rsid w:val="001B0240"/>
    <w:rsid w:val="001B09FD"/>
    <w:rsid w:val="001B1B9E"/>
    <w:rsid w:val="001B3F13"/>
    <w:rsid w:val="001B4E30"/>
    <w:rsid w:val="001B5317"/>
    <w:rsid w:val="001B6209"/>
    <w:rsid w:val="001B67EF"/>
    <w:rsid w:val="001B7B85"/>
    <w:rsid w:val="001B7F80"/>
    <w:rsid w:val="001C1206"/>
    <w:rsid w:val="001C1997"/>
    <w:rsid w:val="001C4229"/>
    <w:rsid w:val="001C4EA5"/>
    <w:rsid w:val="001C5170"/>
    <w:rsid w:val="001C5529"/>
    <w:rsid w:val="001C690F"/>
    <w:rsid w:val="001C6A05"/>
    <w:rsid w:val="001D11D7"/>
    <w:rsid w:val="001D22BF"/>
    <w:rsid w:val="001D2DAB"/>
    <w:rsid w:val="001D424C"/>
    <w:rsid w:val="001D536F"/>
    <w:rsid w:val="001D5C80"/>
    <w:rsid w:val="001D5DCA"/>
    <w:rsid w:val="001D6E17"/>
    <w:rsid w:val="001E035A"/>
    <w:rsid w:val="001E09F0"/>
    <w:rsid w:val="001E1D59"/>
    <w:rsid w:val="001E2233"/>
    <w:rsid w:val="001E2238"/>
    <w:rsid w:val="001E227C"/>
    <w:rsid w:val="001E22CC"/>
    <w:rsid w:val="001E2589"/>
    <w:rsid w:val="001E2B3D"/>
    <w:rsid w:val="001E3308"/>
    <w:rsid w:val="001E3378"/>
    <w:rsid w:val="001E3B3A"/>
    <w:rsid w:val="001E42EF"/>
    <w:rsid w:val="001E4EA4"/>
    <w:rsid w:val="001E5FA1"/>
    <w:rsid w:val="001E767F"/>
    <w:rsid w:val="001E7C74"/>
    <w:rsid w:val="001F3692"/>
    <w:rsid w:val="001F38C2"/>
    <w:rsid w:val="001F49AC"/>
    <w:rsid w:val="001F4C22"/>
    <w:rsid w:val="001F50F8"/>
    <w:rsid w:val="001F5583"/>
    <w:rsid w:val="001F56A5"/>
    <w:rsid w:val="001F5FB4"/>
    <w:rsid w:val="001F6042"/>
    <w:rsid w:val="001F661C"/>
    <w:rsid w:val="001F68C5"/>
    <w:rsid w:val="001F6C08"/>
    <w:rsid w:val="00200428"/>
    <w:rsid w:val="00201348"/>
    <w:rsid w:val="00201D55"/>
    <w:rsid w:val="002023A0"/>
    <w:rsid w:val="00203289"/>
    <w:rsid w:val="00203B5C"/>
    <w:rsid w:val="00204142"/>
    <w:rsid w:val="002048C5"/>
    <w:rsid w:val="0020497A"/>
    <w:rsid w:val="00205E1B"/>
    <w:rsid w:val="00205E4B"/>
    <w:rsid w:val="002065D1"/>
    <w:rsid w:val="00207099"/>
    <w:rsid w:val="0020711E"/>
    <w:rsid w:val="002073DD"/>
    <w:rsid w:val="00207B22"/>
    <w:rsid w:val="00207CEC"/>
    <w:rsid w:val="00210146"/>
    <w:rsid w:val="002104E1"/>
    <w:rsid w:val="002106ED"/>
    <w:rsid w:val="00210BDA"/>
    <w:rsid w:val="002142B6"/>
    <w:rsid w:val="002143A4"/>
    <w:rsid w:val="002146BE"/>
    <w:rsid w:val="0021513C"/>
    <w:rsid w:val="002156CF"/>
    <w:rsid w:val="00217715"/>
    <w:rsid w:val="00220A75"/>
    <w:rsid w:val="00220E5A"/>
    <w:rsid w:val="00221F8C"/>
    <w:rsid w:val="0022205A"/>
    <w:rsid w:val="0022261B"/>
    <w:rsid w:val="00224E56"/>
    <w:rsid w:val="00225EAE"/>
    <w:rsid w:val="00226043"/>
    <w:rsid w:val="002260A5"/>
    <w:rsid w:val="002260BA"/>
    <w:rsid w:val="00226251"/>
    <w:rsid w:val="0022746E"/>
    <w:rsid w:val="002276E2"/>
    <w:rsid w:val="002302B0"/>
    <w:rsid w:val="002318DC"/>
    <w:rsid w:val="002324EC"/>
    <w:rsid w:val="0023294A"/>
    <w:rsid w:val="00233A47"/>
    <w:rsid w:val="00234A53"/>
    <w:rsid w:val="002351F3"/>
    <w:rsid w:val="00235BD1"/>
    <w:rsid w:val="00235D5C"/>
    <w:rsid w:val="00237963"/>
    <w:rsid w:val="00237D0B"/>
    <w:rsid w:val="00237EF4"/>
    <w:rsid w:val="002400BB"/>
    <w:rsid w:val="00241BB5"/>
    <w:rsid w:val="00244186"/>
    <w:rsid w:val="00244256"/>
    <w:rsid w:val="0024441C"/>
    <w:rsid w:val="0024451A"/>
    <w:rsid w:val="00246272"/>
    <w:rsid w:val="002464CC"/>
    <w:rsid w:val="00246987"/>
    <w:rsid w:val="00247714"/>
    <w:rsid w:val="00247936"/>
    <w:rsid w:val="00247E4A"/>
    <w:rsid w:val="00251B08"/>
    <w:rsid w:val="0025287D"/>
    <w:rsid w:val="00252EA1"/>
    <w:rsid w:val="00253A5E"/>
    <w:rsid w:val="0025458B"/>
    <w:rsid w:val="00255272"/>
    <w:rsid w:val="00255656"/>
    <w:rsid w:val="00255929"/>
    <w:rsid w:val="0025678A"/>
    <w:rsid w:val="00256A5C"/>
    <w:rsid w:val="00256BE6"/>
    <w:rsid w:val="00256CE3"/>
    <w:rsid w:val="00257CBB"/>
    <w:rsid w:val="00260863"/>
    <w:rsid w:val="00260997"/>
    <w:rsid w:val="00260A34"/>
    <w:rsid w:val="00263748"/>
    <w:rsid w:val="00263EFD"/>
    <w:rsid w:val="00264A45"/>
    <w:rsid w:val="002661A6"/>
    <w:rsid w:val="00270027"/>
    <w:rsid w:val="00270280"/>
    <w:rsid w:val="00270ACC"/>
    <w:rsid w:val="00270C88"/>
    <w:rsid w:val="002715B7"/>
    <w:rsid w:val="002733B9"/>
    <w:rsid w:val="00273F28"/>
    <w:rsid w:val="002741A5"/>
    <w:rsid w:val="00274857"/>
    <w:rsid w:val="0027661C"/>
    <w:rsid w:val="00277C71"/>
    <w:rsid w:val="00280221"/>
    <w:rsid w:val="002809F3"/>
    <w:rsid w:val="00280E40"/>
    <w:rsid w:val="00280F43"/>
    <w:rsid w:val="00281019"/>
    <w:rsid w:val="00281215"/>
    <w:rsid w:val="002822A8"/>
    <w:rsid w:val="002824BC"/>
    <w:rsid w:val="002824F0"/>
    <w:rsid w:val="00282852"/>
    <w:rsid w:val="00282C3F"/>
    <w:rsid w:val="00283C70"/>
    <w:rsid w:val="00284113"/>
    <w:rsid w:val="00284E2F"/>
    <w:rsid w:val="00285CE5"/>
    <w:rsid w:val="00286656"/>
    <w:rsid w:val="002873F1"/>
    <w:rsid w:val="00287973"/>
    <w:rsid w:val="002918C7"/>
    <w:rsid w:val="00292A04"/>
    <w:rsid w:val="00292E8D"/>
    <w:rsid w:val="00293D18"/>
    <w:rsid w:val="00293D84"/>
    <w:rsid w:val="002943D9"/>
    <w:rsid w:val="00294BFE"/>
    <w:rsid w:val="002951AB"/>
    <w:rsid w:val="002954BC"/>
    <w:rsid w:val="002956CE"/>
    <w:rsid w:val="00295B67"/>
    <w:rsid w:val="0029610D"/>
    <w:rsid w:val="002A0800"/>
    <w:rsid w:val="002A0DE2"/>
    <w:rsid w:val="002A2DA9"/>
    <w:rsid w:val="002A44B8"/>
    <w:rsid w:val="002A470A"/>
    <w:rsid w:val="002A7735"/>
    <w:rsid w:val="002A7F38"/>
    <w:rsid w:val="002B0006"/>
    <w:rsid w:val="002B0449"/>
    <w:rsid w:val="002B0499"/>
    <w:rsid w:val="002B1E66"/>
    <w:rsid w:val="002B2E79"/>
    <w:rsid w:val="002B301A"/>
    <w:rsid w:val="002B3164"/>
    <w:rsid w:val="002B4AB1"/>
    <w:rsid w:val="002B4B44"/>
    <w:rsid w:val="002B56BF"/>
    <w:rsid w:val="002B631F"/>
    <w:rsid w:val="002B6BA0"/>
    <w:rsid w:val="002B6E7B"/>
    <w:rsid w:val="002B73D2"/>
    <w:rsid w:val="002B76AC"/>
    <w:rsid w:val="002B76FC"/>
    <w:rsid w:val="002B7BAE"/>
    <w:rsid w:val="002B7E3F"/>
    <w:rsid w:val="002B7F05"/>
    <w:rsid w:val="002C11D6"/>
    <w:rsid w:val="002C1303"/>
    <w:rsid w:val="002C1322"/>
    <w:rsid w:val="002C20ED"/>
    <w:rsid w:val="002C2923"/>
    <w:rsid w:val="002C4834"/>
    <w:rsid w:val="002C5069"/>
    <w:rsid w:val="002C5075"/>
    <w:rsid w:val="002C5699"/>
    <w:rsid w:val="002C5CAD"/>
    <w:rsid w:val="002C61F7"/>
    <w:rsid w:val="002C6E33"/>
    <w:rsid w:val="002D0C5F"/>
    <w:rsid w:val="002D1DBB"/>
    <w:rsid w:val="002D1F1F"/>
    <w:rsid w:val="002D2057"/>
    <w:rsid w:val="002D2210"/>
    <w:rsid w:val="002D2D20"/>
    <w:rsid w:val="002D2E7E"/>
    <w:rsid w:val="002D3EC9"/>
    <w:rsid w:val="002D4529"/>
    <w:rsid w:val="002D7D9A"/>
    <w:rsid w:val="002E004D"/>
    <w:rsid w:val="002E0EA4"/>
    <w:rsid w:val="002E11C5"/>
    <w:rsid w:val="002E12DF"/>
    <w:rsid w:val="002E166D"/>
    <w:rsid w:val="002E17FC"/>
    <w:rsid w:val="002E18A3"/>
    <w:rsid w:val="002E2320"/>
    <w:rsid w:val="002E2D95"/>
    <w:rsid w:val="002E4020"/>
    <w:rsid w:val="002E4208"/>
    <w:rsid w:val="002E7BCA"/>
    <w:rsid w:val="002E7F79"/>
    <w:rsid w:val="002F0BA5"/>
    <w:rsid w:val="002F1D12"/>
    <w:rsid w:val="002F231C"/>
    <w:rsid w:val="002F2B41"/>
    <w:rsid w:val="002F3DF1"/>
    <w:rsid w:val="002F48D0"/>
    <w:rsid w:val="002F4A0A"/>
    <w:rsid w:val="002F4EF6"/>
    <w:rsid w:val="002F53E6"/>
    <w:rsid w:val="002F5C9D"/>
    <w:rsid w:val="002F6AE6"/>
    <w:rsid w:val="002F79DB"/>
    <w:rsid w:val="002F7CFA"/>
    <w:rsid w:val="00300777"/>
    <w:rsid w:val="00302BDC"/>
    <w:rsid w:val="00303DE7"/>
    <w:rsid w:val="003040CD"/>
    <w:rsid w:val="0030411E"/>
    <w:rsid w:val="0030451A"/>
    <w:rsid w:val="0030493F"/>
    <w:rsid w:val="00304C4D"/>
    <w:rsid w:val="003050B6"/>
    <w:rsid w:val="00307418"/>
    <w:rsid w:val="00307C7F"/>
    <w:rsid w:val="00307E13"/>
    <w:rsid w:val="0031058C"/>
    <w:rsid w:val="0031148E"/>
    <w:rsid w:val="00312A8D"/>
    <w:rsid w:val="00312D3E"/>
    <w:rsid w:val="00312F80"/>
    <w:rsid w:val="00313A7E"/>
    <w:rsid w:val="00313AF7"/>
    <w:rsid w:val="00313C58"/>
    <w:rsid w:val="0031583C"/>
    <w:rsid w:val="003159D0"/>
    <w:rsid w:val="00315B3B"/>
    <w:rsid w:val="00315C87"/>
    <w:rsid w:val="003161D7"/>
    <w:rsid w:val="00316C7F"/>
    <w:rsid w:val="003206AE"/>
    <w:rsid w:val="0032177E"/>
    <w:rsid w:val="00321FAC"/>
    <w:rsid w:val="00322151"/>
    <w:rsid w:val="00322235"/>
    <w:rsid w:val="0032312D"/>
    <w:rsid w:val="00323CC5"/>
    <w:rsid w:val="00324503"/>
    <w:rsid w:val="00325D58"/>
    <w:rsid w:val="0032795E"/>
    <w:rsid w:val="00327DEC"/>
    <w:rsid w:val="003304B4"/>
    <w:rsid w:val="0033091F"/>
    <w:rsid w:val="00331FFC"/>
    <w:rsid w:val="0033224A"/>
    <w:rsid w:val="00332393"/>
    <w:rsid w:val="00333410"/>
    <w:rsid w:val="0033383D"/>
    <w:rsid w:val="00333DCE"/>
    <w:rsid w:val="00334068"/>
    <w:rsid w:val="00334833"/>
    <w:rsid w:val="00334B75"/>
    <w:rsid w:val="00334EA2"/>
    <w:rsid w:val="00337565"/>
    <w:rsid w:val="00337ACD"/>
    <w:rsid w:val="00337F36"/>
    <w:rsid w:val="00341AA2"/>
    <w:rsid w:val="00342C08"/>
    <w:rsid w:val="003452C8"/>
    <w:rsid w:val="00345D2D"/>
    <w:rsid w:val="00346258"/>
    <w:rsid w:val="003477C4"/>
    <w:rsid w:val="00347A46"/>
    <w:rsid w:val="0035257A"/>
    <w:rsid w:val="00352E9D"/>
    <w:rsid w:val="00353991"/>
    <w:rsid w:val="00354428"/>
    <w:rsid w:val="00356103"/>
    <w:rsid w:val="00356305"/>
    <w:rsid w:val="003568E6"/>
    <w:rsid w:val="00357678"/>
    <w:rsid w:val="003576E4"/>
    <w:rsid w:val="00360A1C"/>
    <w:rsid w:val="00360E0C"/>
    <w:rsid w:val="003612BE"/>
    <w:rsid w:val="00361BB0"/>
    <w:rsid w:val="003620DE"/>
    <w:rsid w:val="00363BCE"/>
    <w:rsid w:val="00363E91"/>
    <w:rsid w:val="00364C11"/>
    <w:rsid w:val="00365F8E"/>
    <w:rsid w:val="0036602A"/>
    <w:rsid w:val="0036610F"/>
    <w:rsid w:val="00366337"/>
    <w:rsid w:val="003668F1"/>
    <w:rsid w:val="0036699C"/>
    <w:rsid w:val="00367FAB"/>
    <w:rsid w:val="0037075D"/>
    <w:rsid w:val="00370BD8"/>
    <w:rsid w:val="00370F25"/>
    <w:rsid w:val="00372780"/>
    <w:rsid w:val="00372967"/>
    <w:rsid w:val="0037298A"/>
    <w:rsid w:val="003750E1"/>
    <w:rsid w:val="0037688D"/>
    <w:rsid w:val="00376DB0"/>
    <w:rsid w:val="00381620"/>
    <w:rsid w:val="003823C8"/>
    <w:rsid w:val="00382848"/>
    <w:rsid w:val="0038321D"/>
    <w:rsid w:val="003832EC"/>
    <w:rsid w:val="00383878"/>
    <w:rsid w:val="00383AEB"/>
    <w:rsid w:val="0038479E"/>
    <w:rsid w:val="003848C1"/>
    <w:rsid w:val="0038552A"/>
    <w:rsid w:val="00385B25"/>
    <w:rsid w:val="00390972"/>
    <w:rsid w:val="0039181F"/>
    <w:rsid w:val="00391AA9"/>
    <w:rsid w:val="00391FFC"/>
    <w:rsid w:val="0039201E"/>
    <w:rsid w:val="00392BA6"/>
    <w:rsid w:val="00392E39"/>
    <w:rsid w:val="00392FD7"/>
    <w:rsid w:val="00393CC3"/>
    <w:rsid w:val="00394625"/>
    <w:rsid w:val="00394AB2"/>
    <w:rsid w:val="00397AF1"/>
    <w:rsid w:val="003A0B5E"/>
    <w:rsid w:val="003A101F"/>
    <w:rsid w:val="003A174A"/>
    <w:rsid w:val="003A18BD"/>
    <w:rsid w:val="003A29F8"/>
    <w:rsid w:val="003A2F58"/>
    <w:rsid w:val="003A4B90"/>
    <w:rsid w:val="003A5193"/>
    <w:rsid w:val="003A5916"/>
    <w:rsid w:val="003A61A1"/>
    <w:rsid w:val="003A63C5"/>
    <w:rsid w:val="003A7F7B"/>
    <w:rsid w:val="003B0CF8"/>
    <w:rsid w:val="003B1DBE"/>
    <w:rsid w:val="003B1DE5"/>
    <w:rsid w:val="003B24FF"/>
    <w:rsid w:val="003B2A6B"/>
    <w:rsid w:val="003B2EB7"/>
    <w:rsid w:val="003B3073"/>
    <w:rsid w:val="003B4578"/>
    <w:rsid w:val="003B45A5"/>
    <w:rsid w:val="003B4F7C"/>
    <w:rsid w:val="003B51FC"/>
    <w:rsid w:val="003B60ED"/>
    <w:rsid w:val="003B64F0"/>
    <w:rsid w:val="003B667A"/>
    <w:rsid w:val="003B6A41"/>
    <w:rsid w:val="003B7DD6"/>
    <w:rsid w:val="003C2669"/>
    <w:rsid w:val="003C3346"/>
    <w:rsid w:val="003C3EEB"/>
    <w:rsid w:val="003C43B8"/>
    <w:rsid w:val="003C5C5C"/>
    <w:rsid w:val="003C5CBD"/>
    <w:rsid w:val="003D0060"/>
    <w:rsid w:val="003D02CA"/>
    <w:rsid w:val="003D0435"/>
    <w:rsid w:val="003D0649"/>
    <w:rsid w:val="003D0680"/>
    <w:rsid w:val="003D0B4E"/>
    <w:rsid w:val="003D0B79"/>
    <w:rsid w:val="003D309B"/>
    <w:rsid w:val="003D41E5"/>
    <w:rsid w:val="003D4747"/>
    <w:rsid w:val="003D4F6B"/>
    <w:rsid w:val="003D72BD"/>
    <w:rsid w:val="003D7E37"/>
    <w:rsid w:val="003E21CD"/>
    <w:rsid w:val="003E27D9"/>
    <w:rsid w:val="003E2C25"/>
    <w:rsid w:val="003E2CE5"/>
    <w:rsid w:val="003E41BD"/>
    <w:rsid w:val="003E4910"/>
    <w:rsid w:val="003E49F8"/>
    <w:rsid w:val="003E520E"/>
    <w:rsid w:val="003E5EEC"/>
    <w:rsid w:val="003E6160"/>
    <w:rsid w:val="003E6C2F"/>
    <w:rsid w:val="003E7426"/>
    <w:rsid w:val="003F06C1"/>
    <w:rsid w:val="003F1104"/>
    <w:rsid w:val="003F1400"/>
    <w:rsid w:val="003F14AE"/>
    <w:rsid w:val="003F28C4"/>
    <w:rsid w:val="003F3A79"/>
    <w:rsid w:val="003F3D6A"/>
    <w:rsid w:val="003F4E96"/>
    <w:rsid w:val="003F5223"/>
    <w:rsid w:val="003F5A1A"/>
    <w:rsid w:val="003F5EEC"/>
    <w:rsid w:val="003F709A"/>
    <w:rsid w:val="00401110"/>
    <w:rsid w:val="004021BC"/>
    <w:rsid w:val="00402A85"/>
    <w:rsid w:val="00403907"/>
    <w:rsid w:val="00403AEF"/>
    <w:rsid w:val="00405674"/>
    <w:rsid w:val="00406C8D"/>
    <w:rsid w:val="00406D00"/>
    <w:rsid w:val="0040712B"/>
    <w:rsid w:val="00410C21"/>
    <w:rsid w:val="004113F8"/>
    <w:rsid w:val="004115F8"/>
    <w:rsid w:val="0041166A"/>
    <w:rsid w:val="004119E8"/>
    <w:rsid w:val="00412005"/>
    <w:rsid w:val="00412E7C"/>
    <w:rsid w:val="004130CC"/>
    <w:rsid w:val="00413A44"/>
    <w:rsid w:val="00414102"/>
    <w:rsid w:val="00414C17"/>
    <w:rsid w:val="00415262"/>
    <w:rsid w:val="00415530"/>
    <w:rsid w:val="00415725"/>
    <w:rsid w:val="004163E5"/>
    <w:rsid w:val="0041669B"/>
    <w:rsid w:val="0041690A"/>
    <w:rsid w:val="00416EE4"/>
    <w:rsid w:val="0042103D"/>
    <w:rsid w:val="004212D3"/>
    <w:rsid w:val="004219D5"/>
    <w:rsid w:val="00421FA9"/>
    <w:rsid w:val="0042322F"/>
    <w:rsid w:val="00424C50"/>
    <w:rsid w:val="00424C77"/>
    <w:rsid w:val="00424DFB"/>
    <w:rsid w:val="0042619E"/>
    <w:rsid w:val="004267C7"/>
    <w:rsid w:val="00426B6A"/>
    <w:rsid w:val="004272A0"/>
    <w:rsid w:val="004272E0"/>
    <w:rsid w:val="00427CEB"/>
    <w:rsid w:val="00430438"/>
    <w:rsid w:val="00430E0E"/>
    <w:rsid w:val="00431D06"/>
    <w:rsid w:val="0043276B"/>
    <w:rsid w:val="00433681"/>
    <w:rsid w:val="00433F25"/>
    <w:rsid w:val="00435D0B"/>
    <w:rsid w:val="00436498"/>
    <w:rsid w:val="0043706A"/>
    <w:rsid w:val="00437C02"/>
    <w:rsid w:val="00440FBB"/>
    <w:rsid w:val="00442578"/>
    <w:rsid w:val="0044396E"/>
    <w:rsid w:val="004440FD"/>
    <w:rsid w:val="0044546B"/>
    <w:rsid w:val="00445B46"/>
    <w:rsid w:val="00445BC7"/>
    <w:rsid w:val="00446634"/>
    <w:rsid w:val="00447110"/>
    <w:rsid w:val="004474C8"/>
    <w:rsid w:val="00450C1F"/>
    <w:rsid w:val="00450DFB"/>
    <w:rsid w:val="004518A6"/>
    <w:rsid w:val="00451FEF"/>
    <w:rsid w:val="0045251B"/>
    <w:rsid w:val="00452582"/>
    <w:rsid w:val="00452AFD"/>
    <w:rsid w:val="00453C33"/>
    <w:rsid w:val="00454903"/>
    <w:rsid w:val="00454BA3"/>
    <w:rsid w:val="00455A12"/>
    <w:rsid w:val="00455BD9"/>
    <w:rsid w:val="004567BB"/>
    <w:rsid w:val="00456A0C"/>
    <w:rsid w:val="00457204"/>
    <w:rsid w:val="00457628"/>
    <w:rsid w:val="00457E24"/>
    <w:rsid w:val="004600EE"/>
    <w:rsid w:val="004625BF"/>
    <w:rsid w:val="00462CB7"/>
    <w:rsid w:val="0046395E"/>
    <w:rsid w:val="004642D3"/>
    <w:rsid w:val="004669A8"/>
    <w:rsid w:val="00470019"/>
    <w:rsid w:val="00470123"/>
    <w:rsid w:val="00471A13"/>
    <w:rsid w:val="00471EAD"/>
    <w:rsid w:val="004763D8"/>
    <w:rsid w:val="004808B8"/>
    <w:rsid w:val="0048159A"/>
    <w:rsid w:val="00482297"/>
    <w:rsid w:val="004823BD"/>
    <w:rsid w:val="00483395"/>
    <w:rsid w:val="0048356D"/>
    <w:rsid w:val="004837C6"/>
    <w:rsid w:val="00483A1E"/>
    <w:rsid w:val="00484389"/>
    <w:rsid w:val="00485006"/>
    <w:rsid w:val="00485691"/>
    <w:rsid w:val="00485ADB"/>
    <w:rsid w:val="00485C44"/>
    <w:rsid w:val="00485CD5"/>
    <w:rsid w:val="004903DC"/>
    <w:rsid w:val="00490B81"/>
    <w:rsid w:val="004928B3"/>
    <w:rsid w:val="004939E6"/>
    <w:rsid w:val="00494A14"/>
    <w:rsid w:val="00494B65"/>
    <w:rsid w:val="00494D20"/>
    <w:rsid w:val="0049579F"/>
    <w:rsid w:val="004959BC"/>
    <w:rsid w:val="004960AD"/>
    <w:rsid w:val="00496B17"/>
    <w:rsid w:val="00496F5A"/>
    <w:rsid w:val="004A0695"/>
    <w:rsid w:val="004A07F1"/>
    <w:rsid w:val="004A108F"/>
    <w:rsid w:val="004A1343"/>
    <w:rsid w:val="004A25FD"/>
    <w:rsid w:val="004A45CA"/>
    <w:rsid w:val="004A516B"/>
    <w:rsid w:val="004A73D8"/>
    <w:rsid w:val="004A7E9C"/>
    <w:rsid w:val="004B0998"/>
    <w:rsid w:val="004B1A0E"/>
    <w:rsid w:val="004B2D53"/>
    <w:rsid w:val="004B4C1B"/>
    <w:rsid w:val="004B54D7"/>
    <w:rsid w:val="004B6FF0"/>
    <w:rsid w:val="004B6FFB"/>
    <w:rsid w:val="004B70EE"/>
    <w:rsid w:val="004B7C83"/>
    <w:rsid w:val="004C0175"/>
    <w:rsid w:val="004C0629"/>
    <w:rsid w:val="004C1B0A"/>
    <w:rsid w:val="004C1BE2"/>
    <w:rsid w:val="004C416F"/>
    <w:rsid w:val="004C4937"/>
    <w:rsid w:val="004C529C"/>
    <w:rsid w:val="004C52AA"/>
    <w:rsid w:val="004C5DD1"/>
    <w:rsid w:val="004C6331"/>
    <w:rsid w:val="004C6371"/>
    <w:rsid w:val="004C6931"/>
    <w:rsid w:val="004D0D22"/>
    <w:rsid w:val="004D0F50"/>
    <w:rsid w:val="004D222C"/>
    <w:rsid w:val="004D246D"/>
    <w:rsid w:val="004D24AF"/>
    <w:rsid w:val="004D34C0"/>
    <w:rsid w:val="004D3C73"/>
    <w:rsid w:val="004D4867"/>
    <w:rsid w:val="004D6085"/>
    <w:rsid w:val="004D7B63"/>
    <w:rsid w:val="004D7CC2"/>
    <w:rsid w:val="004E003D"/>
    <w:rsid w:val="004E26F4"/>
    <w:rsid w:val="004E31AD"/>
    <w:rsid w:val="004E4F13"/>
    <w:rsid w:val="004E5062"/>
    <w:rsid w:val="004E5BD3"/>
    <w:rsid w:val="004E6207"/>
    <w:rsid w:val="004E7562"/>
    <w:rsid w:val="004E7A01"/>
    <w:rsid w:val="004E7C22"/>
    <w:rsid w:val="004F1B98"/>
    <w:rsid w:val="004F2C28"/>
    <w:rsid w:val="004F319B"/>
    <w:rsid w:val="004F37D2"/>
    <w:rsid w:val="004F38E8"/>
    <w:rsid w:val="004F4440"/>
    <w:rsid w:val="004F57DD"/>
    <w:rsid w:val="004F6CF6"/>
    <w:rsid w:val="004F7221"/>
    <w:rsid w:val="00500ED3"/>
    <w:rsid w:val="00502F3E"/>
    <w:rsid w:val="00503530"/>
    <w:rsid w:val="005042E5"/>
    <w:rsid w:val="005050BC"/>
    <w:rsid w:val="005051EB"/>
    <w:rsid w:val="005058C2"/>
    <w:rsid w:val="00506585"/>
    <w:rsid w:val="00506C25"/>
    <w:rsid w:val="0050754D"/>
    <w:rsid w:val="00510B48"/>
    <w:rsid w:val="00511249"/>
    <w:rsid w:val="00512605"/>
    <w:rsid w:val="00512E23"/>
    <w:rsid w:val="005132DE"/>
    <w:rsid w:val="0051434B"/>
    <w:rsid w:val="0051472D"/>
    <w:rsid w:val="005170F9"/>
    <w:rsid w:val="005171BD"/>
    <w:rsid w:val="0051786F"/>
    <w:rsid w:val="00517AF8"/>
    <w:rsid w:val="00520B22"/>
    <w:rsid w:val="00520B62"/>
    <w:rsid w:val="00520F62"/>
    <w:rsid w:val="00521432"/>
    <w:rsid w:val="00521B8F"/>
    <w:rsid w:val="00522174"/>
    <w:rsid w:val="00522E7B"/>
    <w:rsid w:val="00523944"/>
    <w:rsid w:val="0052729B"/>
    <w:rsid w:val="0052764A"/>
    <w:rsid w:val="005278ED"/>
    <w:rsid w:val="00527C79"/>
    <w:rsid w:val="005312B3"/>
    <w:rsid w:val="0053139A"/>
    <w:rsid w:val="00532221"/>
    <w:rsid w:val="00532E69"/>
    <w:rsid w:val="00533121"/>
    <w:rsid w:val="00533ADC"/>
    <w:rsid w:val="00534D6D"/>
    <w:rsid w:val="0054065D"/>
    <w:rsid w:val="00542436"/>
    <w:rsid w:val="00542B7F"/>
    <w:rsid w:val="00543495"/>
    <w:rsid w:val="005438AB"/>
    <w:rsid w:val="00544181"/>
    <w:rsid w:val="00544197"/>
    <w:rsid w:val="005443BA"/>
    <w:rsid w:val="00546117"/>
    <w:rsid w:val="00546207"/>
    <w:rsid w:val="00546B55"/>
    <w:rsid w:val="00547110"/>
    <w:rsid w:val="0054758C"/>
    <w:rsid w:val="00547814"/>
    <w:rsid w:val="0055027A"/>
    <w:rsid w:val="005502F5"/>
    <w:rsid w:val="0055192D"/>
    <w:rsid w:val="00551B1B"/>
    <w:rsid w:val="00554913"/>
    <w:rsid w:val="00554E84"/>
    <w:rsid w:val="0055539E"/>
    <w:rsid w:val="00555B7A"/>
    <w:rsid w:val="005573ED"/>
    <w:rsid w:val="00557554"/>
    <w:rsid w:val="00557B23"/>
    <w:rsid w:val="00560143"/>
    <w:rsid w:val="0056183D"/>
    <w:rsid w:val="0056240B"/>
    <w:rsid w:val="00562D62"/>
    <w:rsid w:val="005663FC"/>
    <w:rsid w:val="00566833"/>
    <w:rsid w:val="00566E35"/>
    <w:rsid w:val="00567E57"/>
    <w:rsid w:val="00570819"/>
    <w:rsid w:val="0057144F"/>
    <w:rsid w:val="00572BED"/>
    <w:rsid w:val="0057385B"/>
    <w:rsid w:val="00575AA7"/>
    <w:rsid w:val="0057629C"/>
    <w:rsid w:val="00577DB6"/>
    <w:rsid w:val="0058006F"/>
    <w:rsid w:val="005812E9"/>
    <w:rsid w:val="00581FA8"/>
    <w:rsid w:val="00583221"/>
    <w:rsid w:val="0058467B"/>
    <w:rsid w:val="005846B1"/>
    <w:rsid w:val="00584C91"/>
    <w:rsid w:val="005856CD"/>
    <w:rsid w:val="00585A5A"/>
    <w:rsid w:val="00586340"/>
    <w:rsid w:val="00586A32"/>
    <w:rsid w:val="00587BD7"/>
    <w:rsid w:val="00592916"/>
    <w:rsid w:val="005933E0"/>
    <w:rsid w:val="00596537"/>
    <w:rsid w:val="00596776"/>
    <w:rsid w:val="00597FD7"/>
    <w:rsid w:val="005A2EA2"/>
    <w:rsid w:val="005A3018"/>
    <w:rsid w:val="005A3906"/>
    <w:rsid w:val="005A3CB2"/>
    <w:rsid w:val="005A7A2E"/>
    <w:rsid w:val="005A7ADA"/>
    <w:rsid w:val="005B02CF"/>
    <w:rsid w:val="005B27BD"/>
    <w:rsid w:val="005B2B55"/>
    <w:rsid w:val="005B421D"/>
    <w:rsid w:val="005B4F83"/>
    <w:rsid w:val="005B5205"/>
    <w:rsid w:val="005B52BA"/>
    <w:rsid w:val="005B53C9"/>
    <w:rsid w:val="005B5D8B"/>
    <w:rsid w:val="005B7516"/>
    <w:rsid w:val="005C1F5A"/>
    <w:rsid w:val="005C2380"/>
    <w:rsid w:val="005C2645"/>
    <w:rsid w:val="005C41D8"/>
    <w:rsid w:val="005C4309"/>
    <w:rsid w:val="005C49C9"/>
    <w:rsid w:val="005C4F35"/>
    <w:rsid w:val="005C5439"/>
    <w:rsid w:val="005C7E27"/>
    <w:rsid w:val="005D08F5"/>
    <w:rsid w:val="005D0B54"/>
    <w:rsid w:val="005D1B51"/>
    <w:rsid w:val="005D1EEA"/>
    <w:rsid w:val="005D214D"/>
    <w:rsid w:val="005D245F"/>
    <w:rsid w:val="005D2A6F"/>
    <w:rsid w:val="005D36B5"/>
    <w:rsid w:val="005D3B0D"/>
    <w:rsid w:val="005D5208"/>
    <w:rsid w:val="005D53B5"/>
    <w:rsid w:val="005D5DD4"/>
    <w:rsid w:val="005D67AC"/>
    <w:rsid w:val="005D6B1E"/>
    <w:rsid w:val="005D72DF"/>
    <w:rsid w:val="005E0443"/>
    <w:rsid w:val="005E2125"/>
    <w:rsid w:val="005E2658"/>
    <w:rsid w:val="005E27F0"/>
    <w:rsid w:val="005E2CEB"/>
    <w:rsid w:val="005E4942"/>
    <w:rsid w:val="005F0B74"/>
    <w:rsid w:val="005F2401"/>
    <w:rsid w:val="005F2616"/>
    <w:rsid w:val="005F2B9D"/>
    <w:rsid w:val="005F4366"/>
    <w:rsid w:val="005F4E89"/>
    <w:rsid w:val="005F506B"/>
    <w:rsid w:val="005F6AAE"/>
    <w:rsid w:val="005F6B4F"/>
    <w:rsid w:val="005F77B4"/>
    <w:rsid w:val="005F78BF"/>
    <w:rsid w:val="00600BA6"/>
    <w:rsid w:val="00602F4D"/>
    <w:rsid w:val="0060364B"/>
    <w:rsid w:val="006039B0"/>
    <w:rsid w:val="00603CDC"/>
    <w:rsid w:val="00604D46"/>
    <w:rsid w:val="00604DDD"/>
    <w:rsid w:val="00605FE6"/>
    <w:rsid w:val="006063D6"/>
    <w:rsid w:val="00606D60"/>
    <w:rsid w:val="006074FB"/>
    <w:rsid w:val="006077DA"/>
    <w:rsid w:val="00607E61"/>
    <w:rsid w:val="006100B7"/>
    <w:rsid w:val="0061097E"/>
    <w:rsid w:val="00610DC4"/>
    <w:rsid w:val="006112C5"/>
    <w:rsid w:val="00612EA9"/>
    <w:rsid w:val="00615599"/>
    <w:rsid w:val="006156E3"/>
    <w:rsid w:val="00615847"/>
    <w:rsid w:val="00615A6D"/>
    <w:rsid w:val="00616E07"/>
    <w:rsid w:val="00616F0D"/>
    <w:rsid w:val="006174FE"/>
    <w:rsid w:val="0061796A"/>
    <w:rsid w:val="00617EB1"/>
    <w:rsid w:val="006210F5"/>
    <w:rsid w:val="00621A27"/>
    <w:rsid w:val="0062252B"/>
    <w:rsid w:val="00622624"/>
    <w:rsid w:val="0062506D"/>
    <w:rsid w:val="0062582B"/>
    <w:rsid w:val="00626A5C"/>
    <w:rsid w:val="00630278"/>
    <w:rsid w:val="00630AD1"/>
    <w:rsid w:val="00630EC7"/>
    <w:rsid w:val="0063119D"/>
    <w:rsid w:val="00631763"/>
    <w:rsid w:val="00632BBF"/>
    <w:rsid w:val="00633489"/>
    <w:rsid w:val="006341AB"/>
    <w:rsid w:val="006347C5"/>
    <w:rsid w:val="006367A4"/>
    <w:rsid w:val="006368D3"/>
    <w:rsid w:val="0064051A"/>
    <w:rsid w:val="00640CFF"/>
    <w:rsid w:val="006412AC"/>
    <w:rsid w:val="00642AF8"/>
    <w:rsid w:val="0064321B"/>
    <w:rsid w:val="0064363A"/>
    <w:rsid w:val="00643963"/>
    <w:rsid w:val="0064440E"/>
    <w:rsid w:val="00646BBC"/>
    <w:rsid w:val="00650026"/>
    <w:rsid w:val="006502FD"/>
    <w:rsid w:val="006508EA"/>
    <w:rsid w:val="006512F1"/>
    <w:rsid w:val="00651F17"/>
    <w:rsid w:val="00652065"/>
    <w:rsid w:val="00652205"/>
    <w:rsid w:val="0065262C"/>
    <w:rsid w:val="00652FC4"/>
    <w:rsid w:val="0065346F"/>
    <w:rsid w:val="0065354B"/>
    <w:rsid w:val="006545A7"/>
    <w:rsid w:val="00655299"/>
    <w:rsid w:val="0065731A"/>
    <w:rsid w:val="00657F1B"/>
    <w:rsid w:val="00660B3D"/>
    <w:rsid w:val="00661760"/>
    <w:rsid w:val="006648AB"/>
    <w:rsid w:val="00664A71"/>
    <w:rsid w:val="006664E9"/>
    <w:rsid w:val="00666B0A"/>
    <w:rsid w:val="00667006"/>
    <w:rsid w:val="00667C61"/>
    <w:rsid w:val="0067042F"/>
    <w:rsid w:val="00670A9C"/>
    <w:rsid w:val="00672024"/>
    <w:rsid w:val="006729FC"/>
    <w:rsid w:val="006730BD"/>
    <w:rsid w:val="0067333B"/>
    <w:rsid w:val="0067342C"/>
    <w:rsid w:val="0067476C"/>
    <w:rsid w:val="00674EA4"/>
    <w:rsid w:val="00677096"/>
    <w:rsid w:val="00680308"/>
    <w:rsid w:val="00680CE5"/>
    <w:rsid w:val="00680FFB"/>
    <w:rsid w:val="00684095"/>
    <w:rsid w:val="00684323"/>
    <w:rsid w:val="0068468D"/>
    <w:rsid w:val="00684F84"/>
    <w:rsid w:val="006850C2"/>
    <w:rsid w:val="006852FD"/>
    <w:rsid w:val="006865EB"/>
    <w:rsid w:val="00687576"/>
    <w:rsid w:val="0069059E"/>
    <w:rsid w:val="006912FF"/>
    <w:rsid w:val="00692E86"/>
    <w:rsid w:val="00693B91"/>
    <w:rsid w:val="00694612"/>
    <w:rsid w:val="00694BA4"/>
    <w:rsid w:val="00694BCC"/>
    <w:rsid w:val="00694EFD"/>
    <w:rsid w:val="00696DC3"/>
    <w:rsid w:val="006A0154"/>
    <w:rsid w:val="006A2299"/>
    <w:rsid w:val="006A3045"/>
    <w:rsid w:val="006A3AF9"/>
    <w:rsid w:val="006A3E39"/>
    <w:rsid w:val="006A4601"/>
    <w:rsid w:val="006A65A9"/>
    <w:rsid w:val="006A6716"/>
    <w:rsid w:val="006A7159"/>
    <w:rsid w:val="006B0799"/>
    <w:rsid w:val="006B1462"/>
    <w:rsid w:val="006B29C9"/>
    <w:rsid w:val="006B2FF6"/>
    <w:rsid w:val="006B31B9"/>
    <w:rsid w:val="006B4C75"/>
    <w:rsid w:val="006B50DB"/>
    <w:rsid w:val="006B5C37"/>
    <w:rsid w:val="006B5D5C"/>
    <w:rsid w:val="006B646C"/>
    <w:rsid w:val="006C0909"/>
    <w:rsid w:val="006C0B97"/>
    <w:rsid w:val="006C2A30"/>
    <w:rsid w:val="006C4230"/>
    <w:rsid w:val="006C5768"/>
    <w:rsid w:val="006C5897"/>
    <w:rsid w:val="006C6857"/>
    <w:rsid w:val="006D070A"/>
    <w:rsid w:val="006D1A09"/>
    <w:rsid w:val="006D28D4"/>
    <w:rsid w:val="006D3AB2"/>
    <w:rsid w:val="006D3DDE"/>
    <w:rsid w:val="006D42A7"/>
    <w:rsid w:val="006D42E4"/>
    <w:rsid w:val="006D4A5F"/>
    <w:rsid w:val="006D512E"/>
    <w:rsid w:val="006D5E3F"/>
    <w:rsid w:val="006D694B"/>
    <w:rsid w:val="006D6A8E"/>
    <w:rsid w:val="006D71F4"/>
    <w:rsid w:val="006D7D2F"/>
    <w:rsid w:val="006E01C5"/>
    <w:rsid w:val="006E1452"/>
    <w:rsid w:val="006E17B2"/>
    <w:rsid w:val="006E1B5D"/>
    <w:rsid w:val="006E21B0"/>
    <w:rsid w:val="006E4445"/>
    <w:rsid w:val="006E4CF7"/>
    <w:rsid w:val="006E5981"/>
    <w:rsid w:val="006E6446"/>
    <w:rsid w:val="006F0037"/>
    <w:rsid w:val="006F0076"/>
    <w:rsid w:val="006F1BB2"/>
    <w:rsid w:val="006F232D"/>
    <w:rsid w:val="006F2ABC"/>
    <w:rsid w:val="006F2DAF"/>
    <w:rsid w:val="006F3AC7"/>
    <w:rsid w:val="006F4535"/>
    <w:rsid w:val="006F469B"/>
    <w:rsid w:val="006F565F"/>
    <w:rsid w:val="006F59A4"/>
    <w:rsid w:val="006F731C"/>
    <w:rsid w:val="006F73E0"/>
    <w:rsid w:val="006F7E21"/>
    <w:rsid w:val="006F7FC2"/>
    <w:rsid w:val="00700379"/>
    <w:rsid w:val="007018F7"/>
    <w:rsid w:val="00702107"/>
    <w:rsid w:val="0070241B"/>
    <w:rsid w:val="00703951"/>
    <w:rsid w:val="007040D4"/>
    <w:rsid w:val="0070438F"/>
    <w:rsid w:val="00704C52"/>
    <w:rsid w:val="00705944"/>
    <w:rsid w:val="00707237"/>
    <w:rsid w:val="00707F7E"/>
    <w:rsid w:val="0071015D"/>
    <w:rsid w:val="00710AA9"/>
    <w:rsid w:val="00711370"/>
    <w:rsid w:val="007114FD"/>
    <w:rsid w:val="0071157E"/>
    <w:rsid w:val="00711F60"/>
    <w:rsid w:val="007131A4"/>
    <w:rsid w:val="00713547"/>
    <w:rsid w:val="007138B2"/>
    <w:rsid w:val="00713990"/>
    <w:rsid w:val="00715FC4"/>
    <w:rsid w:val="0071639A"/>
    <w:rsid w:val="00716576"/>
    <w:rsid w:val="007177ED"/>
    <w:rsid w:val="0072323A"/>
    <w:rsid w:val="00724678"/>
    <w:rsid w:val="007248AE"/>
    <w:rsid w:val="00725B23"/>
    <w:rsid w:val="00725E3E"/>
    <w:rsid w:val="00725F6C"/>
    <w:rsid w:val="007261CB"/>
    <w:rsid w:val="007264E4"/>
    <w:rsid w:val="0072712D"/>
    <w:rsid w:val="00727282"/>
    <w:rsid w:val="0072738E"/>
    <w:rsid w:val="00727E0F"/>
    <w:rsid w:val="0073084D"/>
    <w:rsid w:val="00730BD6"/>
    <w:rsid w:val="00730D08"/>
    <w:rsid w:val="00730F35"/>
    <w:rsid w:val="00731EA8"/>
    <w:rsid w:val="007323CD"/>
    <w:rsid w:val="00732DAB"/>
    <w:rsid w:val="00733F0A"/>
    <w:rsid w:val="007348C9"/>
    <w:rsid w:val="007349AE"/>
    <w:rsid w:val="00735178"/>
    <w:rsid w:val="0073533D"/>
    <w:rsid w:val="007356A9"/>
    <w:rsid w:val="007367F7"/>
    <w:rsid w:val="00736EFB"/>
    <w:rsid w:val="00737C89"/>
    <w:rsid w:val="00740DBA"/>
    <w:rsid w:val="007425E1"/>
    <w:rsid w:val="0074345C"/>
    <w:rsid w:val="00743F3B"/>
    <w:rsid w:val="00744B20"/>
    <w:rsid w:val="00745280"/>
    <w:rsid w:val="00745A4A"/>
    <w:rsid w:val="00745A9F"/>
    <w:rsid w:val="00746894"/>
    <w:rsid w:val="00747045"/>
    <w:rsid w:val="00747F64"/>
    <w:rsid w:val="00750595"/>
    <w:rsid w:val="0075063B"/>
    <w:rsid w:val="00751052"/>
    <w:rsid w:val="00752BF6"/>
    <w:rsid w:val="0075378C"/>
    <w:rsid w:val="00753C17"/>
    <w:rsid w:val="00753CE8"/>
    <w:rsid w:val="00754CB9"/>
    <w:rsid w:val="00754FE9"/>
    <w:rsid w:val="00756F0F"/>
    <w:rsid w:val="0075731D"/>
    <w:rsid w:val="00757743"/>
    <w:rsid w:val="00757B26"/>
    <w:rsid w:val="00760D22"/>
    <w:rsid w:val="00761777"/>
    <w:rsid w:val="0076249C"/>
    <w:rsid w:val="00762C6D"/>
    <w:rsid w:val="00763221"/>
    <w:rsid w:val="00763C0C"/>
    <w:rsid w:val="00764367"/>
    <w:rsid w:val="00764BFF"/>
    <w:rsid w:val="0076501C"/>
    <w:rsid w:val="007655D8"/>
    <w:rsid w:val="00765A7E"/>
    <w:rsid w:val="00765CCE"/>
    <w:rsid w:val="00767753"/>
    <w:rsid w:val="00767F6D"/>
    <w:rsid w:val="0077006F"/>
    <w:rsid w:val="00770174"/>
    <w:rsid w:val="007709EE"/>
    <w:rsid w:val="00770BD3"/>
    <w:rsid w:val="00771A2C"/>
    <w:rsid w:val="00773267"/>
    <w:rsid w:val="0077450E"/>
    <w:rsid w:val="007761A0"/>
    <w:rsid w:val="00780E0C"/>
    <w:rsid w:val="0078129A"/>
    <w:rsid w:val="00781515"/>
    <w:rsid w:val="007816DE"/>
    <w:rsid w:val="00781E06"/>
    <w:rsid w:val="0078283D"/>
    <w:rsid w:val="00782E2C"/>
    <w:rsid w:val="00783760"/>
    <w:rsid w:val="00783B2B"/>
    <w:rsid w:val="00783D8F"/>
    <w:rsid w:val="00784666"/>
    <w:rsid w:val="00785B2D"/>
    <w:rsid w:val="00785EBE"/>
    <w:rsid w:val="007860D1"/>
    <w:rsid w:val="00790BCE"/>
    <w:rsid w:val="0079185E"/>
    <w:rsid w:val="00791926"/>
    <w:rsid w:val="00791A8D"/>
    <w:rsid w:val="00791B9E"/>
    <w:rsid w:val="00794D41"/>
    <w:rsid w:val="007959B0"/>
    <w:rsid w:val="007A0D12"/>
    <w:rsid w:val="007A0F66"/>
    <w:rsid w:val="007A1A87"/>
    <w:rsid w:val="007A2BFD"/>
    <w:rsid w:val="007A4C53"/>
    <w:rsid w:val="007A4FC9"/>
    <w:rsid w:val="007A50D7"/>
    <w:rsid w:val="007A520E"/>
    <w:rsid w:val="007A57A6"/>
    <w:rsid w:val="007A60D9"/>
    <w:rsid w:val="007B0C8D"/>
    <w:rsid w:val="007B0D12"/>
    <w:rsid w:val="007B1A92"/>
    <w:rsid w:val="007B227D"/>
    <w:rsid w:val="007B2A1C"/>
    <w:rsid w:val="007B36CB"/>
    <w:rsid w:val="007B387A"/>
    <w:rsid w:val="007B409E"/>
    <w:rsid w:val="007B49FB"/>
    <w:rsid w:val="007B4BB4"/>
    <w:rsid w:val="007B5098"/>
    <w:rsid w:val="007B6699"/>
    <w:rsid w:val="007B66FB"/>
    <w:rsid w:val="007B6AA9"/>
    <w:rsid w:val="007B7C38"/>
    <w:rsid w:val="007B7EA5"/>
    <w:rsid w:val="007C0460"/>
    <w:rsid w:val="007C08D2"/>
    <w:rsid w:val="007C0B6D"/>
    <w:rsid w:val="007C1489"/>
    <w:rsid w:val="007C14C4"/>
    <w:rsid w:val="007C16F7"/>
    <w:rsid w:val="007C3301"/>
    <w:rsid w:val="007C4663"/>
    <w:rsid w:val="007C4C18"/>
    <w:rsid w:val="007C60CD"/>
    <w:rsid w:val="007C6134"/>
    <w:rsid w:val="007C65C4"/>
    <w:rsid w:val="007C74E9"/>
    <w:rsid w:val="007C77F4"/>
    <w:rsid w:val="007D030F"/>
    <w:rsid w:val="007D0717"/>
    <w:rsid w:val="007D085A"/>
    <w:rsid w:val="007D14D1"/>
    <w:rsid w:val="007D181A"/>
    <w:rsid w:val="007D1891"/>
    <w:rsid w:val="007D222C"/>
    <w:rsid w:val="007D4E10"/>
    <w:rsid w:val="007D5114"/>
    <w:rsid w:val="007D5E02"/>
    <w:rsid w:val="007D6289"/>
    <w:rsid w:val="007D6B33"/>
    <w:rsid w:val="007D6E1F"/>
    <w:rsid w:val="007E0A2C"/>
    <w:rsid w:val="007E0D8E"/>
    <w:rsid w:val="007E151C"/>
    <w:rsid w:val="007E2144"/>
    <w:rsid w:val="007E4816"/>
    <w:rsid w:val="007E4C78"/>
    <w:rsid w:val="007E739E"/>
    <w:rsid w:val="007E7986"/>
    <w:rsid w:val="007F02F4"/>
    <w:rsid w:val="007F0F11"/>
    <w:rsid w:val="007F105B"/>
    <w:rsid w:val="007F16AA"/>
    <w:rsid w:val="007F1EBC"/>
    <w:rsid w:val="007F292F"/>
    <w:rsid w:val="007F2B7C"/>
    <w:rsid w:val="007F434C"/>
    <w:rsid w:val="007F48B1"/>
    <w:rsid w:val="007F4CBA"/>
    <w:rsid w:val="007F4E0E"/>
    <w:rsid w:val="007F4FC7"/>
    <w:rsid w:val="007F5108"/>
    <w:rsid w:val="007F59E0"/>
    <w:rsid w:val="007F5A68"/>
    <w:rsid w:val="007F5B28"/>
    <w:rsid w:val="007F67E8"/>
    <w:rsid w:val="007F6F09"/>
    <w:rsid w:val="007F7929"/>
    <w:rsid w:val="007F7969"/>
    <w:rsid w:val="007F7A17"/>
    <w:rsid w:val="007F7AAD"/>
    <w:rsid w:val="0080040F"/>
    <w:rsid w:val="0080085F"/>
    <w:rsid w:val="00802DD1"/>
    <w:rsid w:val="00803636"/>
    <w:rsid w:val="00803A82"/>
    <w:rsid w:val="0080448B"/>
    <w:rsid w:val="00804C0F"/>
    <w:rsid w:val="00805E47"/>
    <w:rsid w:val="00806A25"/>
    <w:rsid w:val="008072B2"/>
    <w:rsid w:val="00810E32"/>
    <w:rsid w:val="00810F50"/>
    <w:rsid w:val="008145BB"/>
    <w:rsid w:val="0081492B"/>
    <w:rsid w:val="008156FE"/>
    <w:rsid w:val="00816415"/>
    <w:rsid w:val="00817211"/>
    <w:rsid w:val="00817266"/>
    <w:rsid w:val="00817BE7"/>
    <w:rsid w:val="0082020C"/>
    <w:rsid w:val="00820716"/>
    <w:rsid w:val="00820CF1"/>
    <w:rsid w:val="00820FD2"/>
    <w:rsid w:val="00821275"/>
    <w:rsid w:val="00821736"/>
    <w:rsid w:val="00821DE5"/>
    <w:rsid w:val="00823663"/>
    <w:rsid w:val="00823B38"/>
    <w:rsid w:val="00824811"/>
    <w:rsid w:val="00824E3F"/>
    <w:rsid w:val="008254F2"/>
    <w:rsid w:val="00826823"/>
    <w:rsid w:val="00826EEF"/>
    <w:rsid w:val="0082793C"/>
    <w:rsid w:val="00830555"/>
    <w:rsid w:val="00830887"/>
    <w:rsid w:val="00831C93"/>
    <w:rsid w:val="00832545"/>
    <w:rsid w:val="008333FB"/>
    <w:rsid w:val="00833B8F"/>
    <w:rsid w:val="008350A6"/>
    <w:rsid w:val="00835463"/>
    <w:rsid w:val="0083557F"/>
    <w:rsid w:val="008355B4"/>
    <w:rsid w:val="008355F6"/>
    <w:rsid w:val="00835723"/>
    <w:rsid w:val="008360B7"/>
    <w:rsid w:val="008374C7"/>
    <w:rsid w:val="008403CB"/>
    <w:rsid w:val="008421D9"/>
    <w:rsid w:val="008422C1"/>
    <w:rsid w:val="00842383"/>
    <w:rsid w:val="00844409"/>
    <w:rsid w:val="008445C5"/>
    <w:rsid w:val="00845B96"/>
    <w:rsid w:val="00846EB8"/>
    <w:rsid w:val="00847746"/>
    <w:rsid w:val="00850E58"/>
    <w:rsid w:val="00853EE9"/>
    <w:rsid w:val="00854024"/>
    <w:rsid w:val="00854152"/>
    <w:rsid w:val="008557CF"/>
    <w:rsid w:val="00855C18"/>
    <w:rsid w:val="00855EC9"/>
    <w:rsid w:val="0085612C"/>
    <w:rsid w:val="0085628C"/>
    <w:rsid w:val="008576D1"/>
    <w:rsid w:val="008607BE"/>
    <w:rsid w:val="00861C09"/>
    <w:rsid w:val="00861DFF"/>
    <w:rsid w:val="00862504"/>
    <w:rsid w:val="00862509"/>
    <w:rsid w:val="00862D3D"/>
    <w:rsid w:val="008642A4"/>
    <w:rsid w:val="00864D25"/>
    <w:rsid w:val="00871D0B"/>
    <w:rsid w:val="00872DE7"/>
    <w:rsid w:val="0087318C"/>
    <w:rsid w:val="008733BD"/>
    <w:rsid w:val="0087447A"/>
    <w:rsid w:val="00875CB9"/>
    <w:rsid w:val="0087714B"/>
    <w:rsid w:val="008801F6"/>
    <w:rsid w:val="00880909"/>
    <w:rsid w:val="008809CD"/>
    <w:rsid w:val="00881C51"/>
    <w:rsid w:val="00882D34"/>
    <w:rsid w:val="0088378C"/>
    <w:rsid w:val="00883C87"/>
    <w:rsid w:val="0088449B"/>
    <w:rsid w:val="008856D5"/>
    <w:rsid w:val="0088695F"/>
    <w:rsid w:val="00886E99"/>
    <w:rsid w:val="00890AF1"/>
    <w:rsid w:val="008918FD"/>
    <w:rsid w:val="008919EC"/>
    <w:rsid w:val="0089243D"/>
    <w:rsid w:val="00893B29"/>
    <w:rsid w:val="0089557E"/>
    <w:rsid w:val="00897A2D"/>
    <w:rsid w:val="008A1078"/>
    <w:rsid w:val="008A10AA"/>
    <w:rsid w:val="008A17F9"/>
    <w:rsid w:val="008A1F02"/>
    <w:rsid w:val="008A2E42"/>
    <w:rsid w:val="008A2E7C"/>
    <w:rsid w:val="008A3A9D"/>
    <w:rsid w:val="008A40ED"/>
    <w:rsid w:val="008A4F27"/>
    <w:rsid w:val="008A4FE8"/>
    <w:rsid w:val="008A7245"/>
    <w:rsid w:val="008A740B"/>
    <w:rsid w:val="008A74FB"/>
    <w:rsid w:val="008A7839"/>
    <w:rsid w:val="008B1874"/>
    <w:rsid w:val="008B1C52"/>
    <w:rsid w:val="008B2CC2"/>
    <w:rsid w:val="008B3697"/>
    <w:rsid w:val="008B45BF"/>
    <w:rsid w:val="008B4833"/>
    <w:rsid w:val="008B4F89"/>
    <w:rsid w:val="008B6C34"/>
    <w:rsid w:val="008B7135"/>
    <w:rsid w:val="008B7B5D"/>
    <w:rsid w:val="008C12E0"/>
    <w:rsid w:val="008C1E3B"/>
    <w:rsid w:val="008C4281"/>
    <w:rsid w:val="008C438C"/>
    <w:rsid w:val="008C4DB4"/>
    <w:rsid w:val="008C5131"/>
    <w:rsid w:val="008C68A5"/>
    <w:rsid w:val="008C77B5"/>
    <w:rsid w:val="008D057D"/>
    <w:rsid w:val="008D30BE"/>
    <w:rsid w:val="008D5187"/>
    <w:rsid w:val="008D530D"/>
    <w:rsid w:val="008D588D"/>
    <w:rsid w:val="008D6261"/>
    <w:rsid w:val="008D679F"/>
    <w:rsid w:val="008D67A5"/>
    <w:rsid w:val="008D72B5"/>
    <w:rsid w:val="008D7EFD"/>
    <w:rsid w:val="008E0287"/>
    <w:rsid w:val="008E056C"/>
    <w:rsid w:val="008E0CDE"/>
    <w:rsid w:val="008E21D5"/>
    <w:rsid w:val="008E2CEB"/>
    <w:rsid w:val="008E2DAE"/>
    <w:rsid w:val="008E333A"/>
    <w:rsid w:val="008E48AD"/>
    <w:rsid w:val="008E53FC"/>
    <w:rsid w:val="008E6990"/>
    <w:rsid w:val="008F0C94"/>
    <w:rsid w:val="008F186E"/>
    <w:rsid w:val="008F1B76"/>
    <w:rsid w:val="008F1E2D"/>
    <w:rsid w:val="008F23F2"/>
    <w:rsid w:val="008F37D9"/>
    <w:rsid w:val="008F4E33"/>
    <w:rsid w:val="008F5A04"/>
    <w:rsid w:val="008F6AE5"/>
    <w:rsid w:val="00901587"/>
    <w:rsid w:val="00901AF6"/>
    <w:rsid w:val="00903767"/>
    <w:rsid w:val="009039DF"/>
    <w:rsid w:val="009043A4"/>
    <w:rsid w:val="009048FA"/>
    <w:rsid w:val="00904A50"/>
    <w:rsid w:val="009053BA"/>
    <w:rsid w:val="00906C39"/>
    <w:rsid w:val="0091064B"/>
    <w:rsid w:val="00910BE8"/>
    <w:rsid w:val="00911DFA"/>
    <w:rsid w:val="0091214D"/>
    <w:rsid w:val="00912245"/>
    <w:rsid w:val="009132A7"/>
    <w:rsid w:val="00913AA0"/>
    <w:rsid w:val="00914627"/>
    <w:rsid w:val="0091499E"/>
    <w:rsid w:val="00915298"/>
    <w:rsid w:val="009156F8"/>
    <w:rsid w:val="00915E62"/>
    <w:rsid w:val="0091653D"/>
    <w:rsid w:val="009169D4"/>
    <w:rsid w:val="00917C27"/>
    <w:rsid w:val="00917D40"/>
    <w:rsid w:val="00920548"/>
    <w:rsid w:val="00921C89"/>
    <w:rsid w:val="009236B8"/>
    <w:rsid w:val="009241A5"/>
    <w:rsid w:val="00924316"/>
    <w:rsid w:val="00925F0B"/>
    <w:rsid w:val="00926E7C"/>
    <w:rsid w:val="00926E85"/>
    <w:rsid w:val="00927E2D"/>
    <w:rsid w:val="00930D0C"/>
    <w:rsid w:val="009312E4"/>
    <w:rsid w:val="00931FEA"/>
    <w:rsid w:val="00932156"/>
    <w:rsid w:val="00932249"/>
    <w:rsid w:val="0093227F"/>
    <w:rsid w:val="00932793"/>
    <w:rsid w:val="009327E4"/>
    <w:rsid w:val="00933930"/>
    <w:rsid w:val="00933CB3"/>
    <w:rsid w:val="009343BE"/>
    <w:rsid w:val="00935582"/>
    <w:rsid w:val="00936646"/>
    <w:rsid w:val="00937102"/>
    <w:rsid w:val="00937CC7"/>
    <w:rsid w:val="0094038D"/>
    <w:rsid w:val="009409DE"/>
    <w:rsid w:val="00940D6C"/>
    <w:rsid w:val="009413C2"/>
    <w:rsid w:val="009425BF"/>
    <w:rsid w:val="00943A56"/>
    <w:rsid w:val="00944403"/>
    <w:rsid w:val="00944C54"/>
    <w:rsid w:val="00944E32"/>
    <w:rsid w:val="0094501D"/>
    <w:rsid w:val="00945093"/>
    <w:rsid w:val="00945925"/>
    <w:rsid w:val="009461E3"/>
    <w:rsid w:val="009464AE"/>
    <w:rsid w:val="00946509"/>
    <w:rsid w:val="009505EE"/>
    <w:rsid w:val="00950BE9"/>
    <w:rsid w:val="0095100F"/>
    <w:rsid w:val="00952487"/>
    <w:rsid w:val="00952A70"/>
    <w:rsid w:val="0095367A"/>
    <w:rsid w:val="00953FED"/>
    <w:rsid w:val="0095461B"/>
    <w:rsid w:val="00954BE5"/>
    <w:rsid w:val="00956343"/>
    <w:rsid w:val="0095648D"/>
    <w:rsid w:val="009575F4"/>
    <w:rsid w:val="00960096"/>
    <w:rsid w:val="0096142D"/>
    <w:rsid w:val="00961F74"/>
    <w:rsid w:val="0096292B"/>
    <w:rsid w:val="009636F6"/>
    <w:rsid w:val="00963C76"/>
    <w:rsid w:val="00964D1D"/>
    <w:rsid w:val="00965E59"/>
    <w:rsid w:val="009663F7"/>
    <w:rsid w:val="00966B27"/>
    <w:rsid w:val="009671F8"/>
    <w:rsid w:val="00970603"/>
    <w:rsid w:val="00973283"/>
    <w:rsid w:val="00973C73"/>
    <w:rsid w:val="00975417"/>
    <w:rsid w:val="00975577"/>
    <w:rsid w:val="00975828"/>
    <w:rsid w:val="00975D15"/>
    <w:rsid w:val="00975D21"/>
    <w:rsid w:val="009767C6"/>
    <w:rsid w:val="00976956"/>
    <w:rsid w:val="009775D0"/>
    <w:rsid w:val="00977B1B"/>
    <w:rsid w:val="00980122"/>
    <w:rsid w:val="0098117B"/>
    <w:rsid w:val="00981307"/>
    <w:rsid w:val="00982018"/>
    <w:rsid w:val="00984405"/>
    <w:rsid w:val="00985328"/>
    <w:rsid w:val="00985B35"/>
    <w:rsid w:val="00986F48"/>
    <w:rsid w:val="00987157"/>
    <w:rsid w:val="009877B5"/>
    <w:rsid w:val="00990214"/>
    <w:rsid w:val="00990A57"/>
    <w:rsid w:val="00990A92"/>
    <w:rsid w:val="00992CF3"/>
    <w:rsid w:val="00992E32"/>
    <w:rsid w:val="00992F2C"/>
    <w:rsid w:val="00995100"/>
    <w:rsid w:val="0099695D"/>
    <w:rsid w:val="009978E6"/>
    <w:rsid w:val="00997E8C"/>
    <w:rsid w:val="00997EA8"/>
    <w:rsid w:val="009A080E"/>
    <w:rsid w:val="009A08B1"/>
    <w:rsid w:val="009A1E80"/>
    <w:rsid w:val="009A236C"/>
    <w:rsid w:val="009A2627"/>
    <w:rsid w:val="009A3282"/>
    <w:rsid w:val="009A3896"/>
    <w:rsid w:val="009A4B4F"/>
    <w:rsid w:val="009A4F8E"/>
    <w:rsid w:val="009A6F8D"/>
    <w:rsid w:val="009B02A2"/>
    <w:rsid w:val="009B0D8F"/>
    <w:rsid w:val="009B2658"/>
    <w:rsid w:val="009B2791"/>
    <w:rsid w:val="009B297F"/>
    <w:rsid w:val="009B3528"/>
    <w:rsid w:val="009B402D"/>
    <w:rsid w:val="009B4499"/>
    <w:rsid w:val="009B4973"/>
    <w:rsid w:val="009B502B"/>
    <w:rsid w:val="009B5543"/>
    <w:rsid w:val="009B7605"/>
    <w:rsid w:val="009B7EBE"/>
    <w:rsid w:val="009C0FEC"/>
    <w:rsid w:val="009C14BA"/>
    <w:rsid w:val="009C1EDE"/>
    <w:rsid w:val="009C2F71"/>
    <w:rsid w:val="009C32AE"/>
    <w:rsid w:val="009C3713"/>
    <w:rsid w:val="009C52F0"/>
    <w:rsid w:val="009C5FB1"/>
    <w:rsid w:val="009C62F6"/>
    <w:rsid w:val="009C69B2"/>
    <w:rsid w:val="009D0DDE"/>
    <w:rsid w:val="009D1A2D"/>
    <w:rsid w:val="009D1ABB"/>
    <w:rsid w:val="009D1B16"/>
    <w:rsid w:val="009D3F52"/>
    <w:rsid w:val="009D3FD7"/>
    <w:rsid w:val="009D43BA"/>
    <w:rsid w:val="009D5382"/>
    <w:rsid w:val="009D55E5"/>
    <w:rsid w:val="009D56E3"/>
    <w:rsid w:val="009D5A1A"/>
    <w:rsid w:val="009D7F48"/>
    <w:rsid w:val="009E0A0F"/>
    <w:rsid w:val="009E10F0"/>
    <w:rsid w:val="009E28BE"/>
    <w:rsid w:val="009E2ABB"/>
    <w:rsid w:val="009E3996"/>
    <w:rsid w:val="009E3F4A"/>
    <w:rsid w:val="009E4682"/>
    <w:rsid w:val="009E4D46"/>
    <w:rsid w:val="009E4FC0"/>
    <w:rsid w:val="009E5367"/>
    <w:rsid w:val="009E5383"/>
    <w:rsid w:val="009E53BC"/>
    <w:rsid w:val="009E56AB"/>
    <w:rsid w:val="009E5BAF"/>
    <w:rsid w:val="009F0161"/>
    <w:rsid w:val="009F03EF"/>
    <w:rsid w:val="009F21BC"/>
    <w:rsid w:val="009F2C6E"/>
    <w:rsid w:val="009F3B52"/>
    <w:rsid w:val="009F42E0"/>
    <w:rsid w:val="009F4B6D"/>
    <w:rsid w:val="009F4C0A"/>
    <w:rsid w:val="009F5440"/>
    <w:rsid w:val="009F5A80"/>
    <w:rsid w:val="009F6846"/>
    <w:rsid w:val="009F74C8"/>
    <w:rsid w:val="009F7CA7"/>
    <w:rsid w:val="00A01F47"/>
    <w:rsid w:val="00A02CA8"/>
    <w:rsid w:val="00A03061"/>
    <w:rsid w:val="00A034A8"/>
    <w:rsid w:val="00A037CF"/>
    <w:rsid w:val="00A03D95"/>
    <w:rsid w:val="00A04D97"/>
    <w:rsid w:val="00A052A3"/>
    <w:rsid w:val="00A052CF"/>
    <w:rsid w:val="00A0536F"/>
    <w:rsid w:val="00A0576B"/>
    <w:rsid w:val="00A06326"/>
    <w:rsid w:val="00A06FB8"/>
    <w:rsid w:val="00A10540"/>
    <w:rsid w:val="00A10B84"/>
    <w:rsid w:val="00A119B0"/>
    <w:rsid w:val="00A11B7A"/>
    <w:rsid w:val="00A124F5"/>
    <w:rsid w:val="00A12A0B"/>
    <w:rsid w:val="00A12F86"/>
    <w:rsid w:val="00A13803"/>
    <w:rsid w:val="00A1419B"/>
    <w:rsid w:val="00A14835"/>
    <w:rsid w:val="00A1492A"/>
    <w:rsid w:val="00A15074"/>
    <w:rsid w:val="00A15800"/>
    <w:rsid w:val="00A15DDE"/>
    <w:rsid w:val="00A2092F"/>
    <w:rsid w:val="00A2213F"/>
    <w:rsid w:val="00A22246"/>
    <w:rsid w:val="00A2231E"/>
    <w:rsid w:val="00A22D61"/>
    <w:rsid w:val="00A23674"/>
    <w:rsid w:val="00A237B7"/>
    <w:rsid w:val="00A24158"/>
    <w:rsid w:val="00A25170"/>
    <w:rsid w:val="00A252CF"/>
    <w:rsid w:val="00A26D54"/>
    <w:rsid w:val="00A26E64"/>
    <w:rsid w:val="00A26F78"/>
    <w:rsid w:val="00A2712C"/>
    <w:rsid w:val="00A30099"/>
    <w:rsid w:val="00A300C3"/>
    <w:rsid w:val="00A3193B"/>
    <w:rsid w:val="00A328EC"/>
    <w:rsid w:val="00A32A75"/>
    <w:rsid w:val="00A32DDD"/>
    <w:rsid w:val="00A3322A"/>
    <w:rsid w:val="00A34419"/>
    <w:rsid w:val="00A3661A"/>
    <w:rsid w:val="00A36D03"/>
    <w:rsid w:val="00A37DEE"/>
    <w:rsid w:val="00A4090E"/>
    <w:rsid w:val="00A416E0"/>
    <w:rsid w:val="00A43948"/>
    <w:rsid w:val="00A43C61"/>
    <w:rsid w:val="00A44E82"/>
    <w:rsid w:val="00A45527"/>
    <w:rsid w:val="00A45A44"/>
    <w:rsid w:val="00A461EA"/>
    <w:rsid w:val="00A47FB8"/>
    <w:rsid w:val="00A50932"/>
    <w:rsid w:val="00A50D82"/>
    <w:rsid w:val="00A51811"/>
    <w:rsid w:val="00A52105"/>
    <w:rsid w:val="00A5266B"/>
    <w:rsid w:val="00A52D9F"/>
    <w:rsid w:val="00A539A3"/>
    <w:rsid w:val="00A53C88"/>
    <w:rsid w:val="00A542FB"/>
    <w:rsid w:val="00A560AA"/>
    <w:rsid w:val="00A56C90"/>
    <w:rsid w:val="00A57011"/>
    <w:rsid w:val="00A5723C"/>
    <w:rsid w:val="00A573C4"/>
    <w:rsid w:val="00A5797E"/>
    <w:rsid w:val="00A57DD1"/>
    <w:rsid w:val="00A603E2"/>
    <w:rsid w:val="00A610A3"/>
    <w:rsid w:val="00A62188"/>
    <w:rsid w:val="00A627FA"/>
    <w:rsid w:val="00A62AB6"/>
    <w:rsid w:val="00A62F99"/>
    <w:rsid w:val="00A6311A"/>
    <w:rsid w:val="00A63189"/>
    <w:rsid w:val="00A63A10"/>
    <w:rsid w:val="00A64354"/>
    <w:rsid w:val="00A656F6"/>
    <w:rsid w:val="00A65BCB"/>
    <w:rsid w:val="00A66035"/>
    <w:rsid w:val="00A67464"/>
    <w:rsid w:val="00A67825"/>
    <w:rsid w:val="00A7003A"/>
    <w:rsid w:val="00A70FBA"/>
    <w:rsid w:val="00A712C2"/>
    <w:rsid w:val="00A71375"/>
    <w:rsid w:val="00A71488"/>
    <w:rsid w:val="00A714C2"/>
    <w:rsid w:val="00A71846"/>
    <w:rsid w:val="00A71B52"/>
    <w:rsid w:val="00A72AD7"/>
    <w:rsid w:val="00A72D81"/>
    <w:rsid w:val="00A7309F"/>
    <w:rsid w:val="00A73219"/>
    <w:rsid w:val="00A742DD"/>
    <w:rsid w:val="00A743DB"/>
    <w:rsid w:val="00A75C55"/>
    <w:rsid w:val="00A76E88"/>
    <w:rsid w:val="00A77E66"/>
    <w:rsid w:val="00A80C3E"/>
    <w:rsid w:val="00A80D77"/>
    <w:rsid w:val="00A81A10"/>
    <w:rsid w:val="00A81D68"/>
    <w:rsid w:val="00A8294F"/>
    <w:rsid w:val="00A82CF0"/>
    <w:rsid w:val="00A83D4C"/>
    <w:rsid w:val="00A8400D"/>
    <w:rsid w:val="00A84248"/>
    <w:rsid w:val="00A848A2"/>
    <w:rsid w:val="00A85780"/>
    <w:rsid w:val="00A85AF9"/>
    <w:rsid w:val="00A86655"/>
    <w:rsid w:val="00A878BF"/>
    <w:rsid w:val="00A87900"/>
    <w:rsid w:val="00A87E28"/>
    <w:rsid w:val="00A93A39"/>
    <w:rsid w:val="00A93C69"/>
    <w:rsid w:val="00A93EF3"/>
    <w:rsid w:val="00A94482"/>
    <w:rsid w:val="00A95D14"/>
    <w:rsid w:val="00A96585"/>
    <w:rsid w:val="00A9725B"/>
    <w:rsid w:val="00A97724"/>
    <w:rsid w:val="00A97843"/>
    <w:rsid w:val="00A97C81"/>
    <w:rsid w:val="00AA0877"/>
    <w:rsid w:val="00AA137C"/>
    <w:rsid w:val="00AA1B19"/>
    <w:rsid w:val="00AA2312"/>
    <w:rsid w:val="00AA26FB"/>
    <w:rsid w:val="00AA4247"/>
    <w:rsid w:val="00AA4B77"/>
    <w:rsid w:val="00AA7001"/>
    <w:rsid w:val="00AA76F8"/>
    <w:rsid w:val="00AB0BE1"/>
    <w:rsid w:val="00AB4A30"/>
    <w:rsid w:val="00AB4C49"/>
    <w:rsid w:val="00AB4C6B"/>
    <w:rsid w:val="00AB5999"/>
    <w:rsid w:val="00AB5BE1"/>
    <w:rsid w:val="00AB5D49"/>
    <w:rsid w:val="00AB5DE4"/>
    <w:rsid w:val="00AB5EEB"/>
    <w:rsid w:val="00AB7532"/>
    <w:rsid w:val="00AC06DA"/>
    <w:rsid w:val="00AC1D0E"/>
    <w:rsid w:val="00AC27ED"/>
    <w:rsid w:val="00AC2B3F"/>
    <w:rsid w:val="00AC4632"/>
    <w:rsid w:val="00AC6600"/>
    <w:rsid w:val="00AC73A2"/>
    <w:rsid w:val="00AD07D1"/>
    <w:rsid w:val="00AD1B63"/>
    <w:rsid w:val="00AD1BDA"/>
    <w:rsid w:val="00AD2043"/>
    <w:rsid w:val="00AD24B0"/>
    <w:rsid w:val="00AD2A54"/>
    <w:rsid w:val="00AD39AF"/>
    <w:rsid w:val="00AD7356"/>
    <w:rsid w:val="00AD7B55"/>
    <w:rsid w:val="00AE0919"/>
    <w:rsid w:val="00AE21F1"/>
    <w:rsid w:val="00AE26A6"/>
    <w:rsid w:val="00AE32CF"/>
    <w:rsid w:val="00AE3586"/>
    <w:rsid w:val="00AE40F8"/>
    <w:rsid w:val="00AE45F0"/>
    <w:rsid w:val="00AE4EFF"/>
    <w:rsid w:val="00AE6904"/>
    <w:rsid w:val="00AE6E24"/>
    <w:rsid w:val="00AE7036"/>
    <w:rsid w:val="00AE7369"/>
    <w:rsid w:val="00AE78DD"/>
    <w:rsid w:val="00AE7DDE"/>
    <w:rsid w:val="00AF0EE2"/>
    <w:rsid w:val="00AF1AAD"/>
    <w:rsid w:val="00AF244A"/>
    <w:rsid w:val="00AF2683"/>
    <w:rsid w:val="00AF31D7"/>
    <w:rsid w:val="00AF34EC"/>
    <w:rsid w:val="00AF46A0"/>
    <w:rsid w:val="00AF5653"/>
    <w:rsid w:val="00AF6E9B"/>
    <w:rsid w:val="00B00417"/>
    <w:rsid w:val="00B00482"/>
    <w:rsid w:val="00B00E22"/>
    <w:rsid w:val="00B01D73"/>
    <w:rsid w:val="00B02BA3"/>
    <w:rsid w:val="00B02BAC"/>
    <w:rsid w:val="00B03400"/>
    <w:rsid w:val="00B0377F"/>
    <w:rsid w:val="00B03D16"/>
    <w:rsid w:val="00B03EC3"/>
    <w:rsid w:val="00B04028"/>
    <w:rsid w:val="00B047F7"/>
    <w:rsid w:val="00B04B32"/>
    <w:rsid w:val="00B04B39"/>
    <w:rsid w:val="00B0614E"/>
    <w:rsid w:val="00B06387"/>
    <w:rsid w:val="00B0641A"/>
    <w:rsid w:val="00B07343"/>
    <w:rsid w:val="00B07479"/>
    <w:rsid w:val="00B07D81"/>
    <w:rsid w:val="00B106D4"/>
    <w:rsid w:val="00B10EBF"/>
    <w:rsid w:val="00B10F50"/>
    <w:rsid w:val="00B12740"/>
    <w:rsid w:val="00B12E7F"/>
    <w:rsid w:val="00B13406"/>
    <w:rsid w:val="00B13D3F"/>
    <w:rsid w:val="00B14967"/>
    <w:rsid w:val="00B14B3C"/>
    <w:rsid w:val="00B15F68"/>
    <w:rsid w:val="00B160C8"/>
    <w:rsid w:val="00B1651F"/>
    <w:rsid w:val="00B166B7"/>
    <w:rsid w:val="00B167A3"/>
    <w:rsid w:val="00B16BC6"/>
    <w:rsid w:val="00B2162A"/>
    <w:rsid w:val="00B23A7E"/>
    <w:rsid w:val="00B23FA0"/>
    <w:rsid w:val="00B25920"/>
    <w:rsid w:val="00B27BE4"/>
    <w:rsid w:val="00B3147A"/>
    <w:rsid w:val="00B31E22"/>
    <w:rsid w:val="00B31FC4"/>
    <w:rsid w:val="00B33D68"/>
    <w:rsid w:val="00B34574"/>
    <w:rsid w:val="00B346BD"/>
    <w:rsid w:val="00B34D5C"/>
    <w:rsid w:val="00B35EE2"/>
    <w:rsid w:val="00B3674D"/>
    <w:rsid w:val="00B372DD"/>
    <w:rsid w:val="00B379A0"/>
    <w:rsid w:val="00B40293"/>
    <w:rsid w:val="00B4266A"/>
    <w:rsid w:val="00B426A4"/>
    <w:rsid w:val="00B42C48"/>
    <w:rsid w:val="00B44004"/>
    <w:rsid w:val="00B45311"/>
    <w:rsid w:val="00B45B9C"/>
    <w:rsid w:val="00B45D74"/>
    <w:rsid w:val="00B4796D"/>
    <w:rsid w:val="00B500C7"/>
    <w:rsid w:val="00B5028C"/>
    <w:rsid w:val="00B51047"/>
    <w:rsid w:val="00B51FA2"/>
    <w:rsid w:val="00B5241B"/>
    <w:rsid w:val="00B53457"/>
    <w:rsid w:val="00B53617"/>
    <w:rsid w:val="00B55A32"/>
    <w:rsid w:val="00B564B9"/>
    <w:rsid w:val="00B5672E"/>
    <w:rsid w:val="00B57D77"/>
    <w:rsid w:val="00B61EE1"/>
    <w:rsid w:val="00B620D1"/>
    <w:rsid w:val="00B622FA"/>
    <w:rsid w:val="00B623A5"/>
    <w:rsid w:val="00B62641"/>
    <w:rsid w:val="00B6264D"/>
    <w:rsid w:val="00B62BAB"/>
    <w:rsid w:val="00B62C71"/>
    <w:rsid w:val="00B63DEC"/>
    <w:rsid w:val="00B64B8C"/>
    <w:rsid w:val="00B6538F"/>
    <w:rsid w:val="00B664C4"/>
    <w:rsid w:val="00B67228"/>
    <w:rsid w:val="00B71557"/>
    <w:rsid w:val="00B71E52"/>
    <w:rsid w:val="00B7275F"/>
    <w:rsid w:val="00B72F6A"/>
    <w:rsid w:val="00B7319E"/>
    <w:rsid w:val="00B75DBB"/>
    <w:rsid w:val="00B76331"/>
    <w:rsid w:val="00B77157"/>
    <w:rsid w:val="00B777BD"/>
    <w:rsid w:val="00B77C9F"/>
    <w:rsid w:val="00B77EC9"/>
    <w:rsid w:val="00B8008D"/>
    <w:rsid w:val="00B805AA"/>
    <w:rsid w:val="00B81720"/>
    <w:rsid w:val="00B82974"/>
    <w:rsid w:val="00B8317A"/>
    <w:rsid w:val="00B84933"/>
    <w:rsid w:val="00B84E11"/>
    <w:rsid w:val="00B84E61"/>
    <w:rsid w:val="00B852C1"/>
    <w:rsid w:val="00B86303"/>
    <w:rsid w:val="00B8681F"/>
    <w:rsid w:val="00B87252"/>
    <w:rsid w:val="00B91019"/>
    <w:rsid w:val="00B912B7"/>
    <w:rsid w:val="00B945AA"/>
    <w:rsid w:val="00B94820"/>
    <w:rsid w:val="00B95AE4"/>
    <w:rsid w:val="00B961CC"/>
    <w:rsid w:val="00B96878"/>
    <w:rsid w:val="00B96A15"/>
    <w:rsid w:val="00B96F0E"/>
    <w:rsid w:val="00BA05C9"/>
    <w:rsid w:val="00BA07DF"/>
    <w:rsid w:val="00BA16A3"/>
    <w:rsid w:val="00BA197D"/>
    <w:rsid w:val="00BA1C65"/>
    <w:rsid w:val="00BA2393"/>
    <w:rsid w:val="00BA4201"/>
    <w:rsid w:val="00BA4266"/>
    <w:rsid w:val="00BA435B"/>
    <w:rsid w:val="00BA4BAE"/>
    <w:rsid w:val="00BA6834"/>
    <w:rsid w:val="00BA73BE"/>
    <w:rsid w:val="00BB0CE9"/>
    <w:rsid w:val="00BB12DB"/>
    <w:rsid w:val="00BB198B"/>
    <w:rsid w:val="00BB1B22"/>
    <w:rsid w:val="00BB2702"/>
    <w:rsid w:val="00BB31F3"/>
    <w:rsid w:val="00BB3392"/>
    <w:rsid w:val="00BB54E8"/>
    <w:rsid w:val="00BB62E4"/>
    <w:rsid w:val="00BB65C0"/>
    <w:rsid w:val="00BC03BA"/>
    <w:rsid w:val="00BC09E9"/>
    <w:rsid w:val="00BC1531"/>
    <w:rsid w:val="00BC1729"/>
    <w:rsid w:val="00BC2483"/>
    <w:rsid w:val="00BC2F51"/>
    <w:rsid w:val="00BC30BD"/>
    <w:rsid w:val="00BC466E"/>
    <w:rsid w:val="00BC48E8"/>
    <w:rsid w:val="00BC5C66"/>
    <w:rsid w:val="00BC65A2"/>
    <w:rsid w:val="00BC6DF9"/>
    <w:rsid w:val="00BC76F8"/>
    <w:rsid w:val="00BC7DD3"/>
    <w:rsid w:val="00BD0BC3"/>
    <w:rsid w:val="00BD26F4"/>
    <w:rsid w:val="00BD2A2D"/>
    <w:rsid w:val="00BD2CEB"/>
    <w:rsid w:val="00BD4351"/>
    <w:rsid w:val="00BD4AD0"/>
    <w:rsid w:val="00BD553E"/>
    <w:rsid w:val="00BD5B85"/>
    <w:rsid w:val="00BD738F"/>
    <w:rsid w:val="00BD7B9A"/>
    <w:rsid w:val="00BE00EF"/>
    <w:rsid w:val="00BE0272"/>
    <w:rsid w:val="00BE0480"/>
    <w:rsid w:val="00BE13F0"/>
    <w:rsid w:val="00BE1855"/>
    <w:rsid w:val="00BE214F"/>
    <w:rsid w:val="00BE253D"/>
    <w:rsid w:val="00BE270C"/>
    <w:rsid w:val="00BE2773"/>
    <w:rsid w:val="00BE3622"/>
    <w:rsid w:val="00BE5203"/>
    <w:rsid w:val="00BE6A84"/>
    <w:rsid w:val="00BE704B"/>
    <w:rsid w:val="00BE7435"/>
    <w:rsid w:val="00BF01C9"/>
    <w:rsid w:val="00BF19FB"/>
    <w:rsid w:val="00BF26FC"/>
    <w:rsid w:val="00BF2B74"/>
    <w:rsid w:val="00BF4959"/>
    <w:rsid w:val="00BF4BD6"/>
    <w:rsid w:val="00BF64C3"/>
    <w:rsid w:val="00BF6820"/>
    <w:rsid w:val="00BF7DF8"/>
    <w:rsid w:val="00C01AEB"/>
    <w:rsid w:val="00C023A7"/>
    <w:rsid w:val="00C025CB"/>
    <w:rsid w:val="00C0389A"/>
    <w:rsid w:val="00C04889"/>
    <w:rsid w:val="00C04ED7"/>
    <w:rsid w:val="00C05520"/>
    <w:rsid w:val="00C05EA4"/>
    <w:rsid w:val="00C05FCA"/>
    <w:rsid w:val="00C06100"/>
    <w:rsid w:val="00C07394"/>
    <w:rsid w:val="00C10049"/>
    <w:rsid w:val="00C10B89"/>
    <w:rsid w:val="00C116F8"/>
    <w:rsid w:val="00C11B2E"/>
    <w:rsid w:val="00C11E51"/>
    <w:rsid w:val="00C1244B"/>
    <w:rsid w:val="00C129E2"/>
    <w:rsid w:val="00C133A6"/>
    <w:rsid w:val="00C14116"/>
    <w:rsid w:val="00C14381"/>
    <w:rsid w:val="00C166F4"/>
    <w:rsid w:val="00C16E45"/>
    <w:rsid w:val="00C173CE"/>
    <w:rsid w:val="00C177F3"/>
    <w:rsid w:val="00C202AE"/>
    <w:rsid w:val="00C217A7"/>
    <w:rsid w:val="00C21E05"/>
    <w:rsid w:val="00C21F01"/>
    <w:rsid w:val="00C223F4"/>
    <w:rsid w:val="00C2245B"/>
    <w:rsid w:val="00C22F6C"/>
    <w:rsid w:val="00C237D9"/>
    <w:rsid w:val="00C23F55"/>
    <w:rsid w:val="00C25152"/>
    <w:rsid w:val="00C27296"/>
    <w:rsid w:val="00C30267"/>
    <w:rsid w:val="00C304FD"/>
    <w:rsid w:val="00C306A1"/>
    <w:rsid w:val="00C30C6C"/>
    <w:rsid w:val="00C318DD"/>
    <w:rsid w:val="00C3235E"/>
    <w:rsid w:val="00C3241A"/>
    <w:rsid w:val="00C3262D"/>
    <w:rsid w:val="00C342CD"/>
    <w:rsid w:val="00C356AC"/>
    <w:rsid w:val="00C35D6B"/>
    <w:rsid w:val="00C36E96"/>
    <w:rsid w:val="00C37D4C"/>
    <w:rsid w:val="00C41B76"/>
    <w:rsid w:val="00C423FF"/>
    <w:rsid w:val="00C42A02"/>
    <w:rsid w:val="00C458FC"/>
    <w:rsid w:val="00C4707D"/>
    <w:rsid w:val="00C50299"/>
    <w:rsid w:val="00C518C4"/>
    <w:rsid w:val="00C54729"/>
    <w:rsid w:val="00C54A2B"/>
    <w:rsid w:val="00C54AB7"/>
    <w:rsid w:val="00C55021"/>
    <w:rsid w:val="00C55142"/>
    <w:rsid w:val="00C558EF"/>
    <w:rsid w:val="00C55E8C"/>
    <w:rsid w:val="00C56913"/>
    <w:rsid w:val="00C56AC7"/>
    <w:rsid w:val="00C56C0F"/>
    <w:rsid w:val="00C56ED5"/>
    <w:rsid w:val="00C56FE1"/>
    <w:rsid w:val="00C5746E"/>
    <w:rsid w:val="00C60053"/>
    <w:rsid w:val="00C62768"/>
    <w:rsid w:val="00C62E29"/>
    <w:rsid w:val="00C64223"/>
    <w:rsid w:val="00C64507"/>
    <w:rsid w:val="00C64AA7"/>
    <w:rsid w:val="00C64C69"/>
    <w:rsid w:val="00C667B1"/>
    <w:rsid w:val="00C7111E"/>
    <w:rsid w:val="00C74474"/>
    <w:rsid w:val="00C74B9B"/>
    <w:rsid w:val="00C76477"/>
    <w:rsid w:val="00C764FC"/>
    <w:rsid w:val="00C773B2"/>
    <w:rsid w:val="00C8108A"/>
    <w:rsid w:val="00C81519"/>
    <w:rsid w:val="00C8224F"/>
    <w:rsid w:val="00C83657"/>
    <w:rsid w:val="00C8366C"/>
    <w:rsid w:val="00C83799"/>
    <w:rsid w:val="00C84453"/>
    <w:rsid w:val="00C848D9"/>
    <w:rsid w:val="00C85742"/>
    <w:rsid w:val="00C86551"/>
    <w:rsid w:val="00C872D6"/>
    <w:rsid w:val="00C905DE"/>
    <w:rsid w:val="00C90D26"/>
    <w:rsid w:val="00C914CB"/>
    <w:rsid w:val="00C93635"/>
    <w:rsid w:val="00C95F91"/>
    <w:rsid w:val="00C96F6D"/>
    <w:rsid w:val="00CA02EF"/>
    <w:rsid w:val="00CA08A4"/>
    <w:rsid w:val="00CA1335"/>
    <w:rsid w:val="00CA19BB"/>
    <w:rsid w:val="00CA2685"/>
    <w:rsid w:val="00CA3174"/>
    <w:rsid w:val="00CA44BA"/>
    <w:rsid w:val="00CA5505"/>
    <w:rsid w:val="00CA6BE9"/>
    <w:rsid w:val="00CA713E"/>
    <w:rsid w:val="00CA7945"/>
    <w:rsid w:val="00CA7FCB"/>
    <w:rsid w:val="00CB06FE"/>
    <w:rsid w:val="00CB10F0"/>
    <w:rsid w:val="00CB2347"/>
    <w:rsid w:val="00CB5917"/>
    <w:rsid w:val="00CB5B87"/>
    <w:rsid w:val="00CB6953"/>
    <w:rsid w:val="00CB6F48"/>
    <w:rsid w:val="00CC0D09"/>
    <w:rsid w:val="00CC1E67"/>
    <w:rsid w:val="00CC1FE2"/>
    <w:rsid w:val="00CC4082"/>
    <w:rsid w:val="00CC43CB"/>
    <w:rsid w:val="00CC4B85"/>
    <w:rsid w:val="00CC4CC0"/>
    <w:rsid w:val="00CC5AC4"/>
    <w:rsid w:val="00CC6F3F"/>
    <w:rsid w:val="00CD0EE0"/>
    <w:rsid w:val="00CD10CA"/>
    <w:rsid w:val="00CD2B56"/>
    <w:rsid w:val="00CD36A3"/>
    <w:rsid w:val="00CD42E9"/>
    <w:rsid w:val="00CD47B6"/>
    <w:rsid w:val="00CD4BCE"/>
    <w:rsid w:val="00CD5126"/>
    <w:rsid w:val="00CD5DE0"/>
    <w:rsid w:val="00CD5F27"/>
    <w:rsid w:val="00CD6E6F"/>
    <w:rsid w:val="00CE18DD"/>
    <w:rsid w:val="00CE1B11"/>
    <w:rsid w:val="00CE2047"/>
    <w:rsid w:val="00CE2675"/>
    <w:rsid w:val="00CE291A"/>
    <w:rsid w:val="00CE2AC0"/>
    <w:rsid w:val="00CE3057"/>
    <w:rsid w:val="00CE4BB8"/>
    <w:rsid w:val="00CE5644"/>
    <w:rsid w:val="00CE60BF"/>
    <w:rsid w:val="00CE6BF2"/>
    <w:rsid w:val="00CE73BB"/>
    <w:rsid w:val="00CE7430"/>
    <w:rsid w:val="00CF117E"/>
    <w:rsid w:val="00CF19FA"/>
    <w:rsid w:val="00CF29D2"/>
    <w:rsid w:val="00CF3EAE"/>
    <w:rsid w:val="00CF4350"/>
    <w:rsid w:val="00CF6450"/>
    <w:rsid w:val="00CF65B0"/>
    <w:rsid w:val="00D0015D"/>
    <w:rsid w:val="00D00643"/>
    <w:rsid w:val="00D00FBD"/>
    <w:rsid w:val="00D0287C"/>
    <w:rsid w:val="00D0319F"/>
    <w:rsid w:val="00D032B3"/>
    <w:rsid w:val="00D0388A"/>
    <w:rsid w:val="00D03B40"/>
    <w:rsid w:val="00D04723"/>
    <w:rsid w:val="00D04ACA"/>
    <w:rsid w:val="00D05667"/>
    <w:rsid w:val="00D0585A"/>
    <w:rsid w:val="00D06C39"/>
    <w:rsid w:val="00D07352"/>
    <w:rsid w:val="00D10CCE"/>
    <w:rsid w:val="00D10F8D"/>
    <w:rsid w:val="00D11E7A"/>
    <w:rsid w:val="00D12108"/>
    <w:rsid w:val="00D125BE"/>
    <w:rsid w:val="00D140FF"/>
    <w:rsid w:val="00D144B0"/>
    <w:rsid w:val="00D15966"/>
    <w:rsid w:val="00D16098"/>
    <w:rsid w:val="00D1632B"/>
    <w:rsid w:val="00D16F0D"/>
    <w:rsid w:val="00D17B6A"/>
    <w:rsid w:val="00D200C7"/>
    <w:rsid w:val="00D24539"/>
    <w:rsid w:val="00D24CF5"/>
    <w:rsid w:val="00D2554B"/>
    <w:rsid w:val="00D2583B"/>
    <w:rsid w:val="00D25CCB"/>
    <w:rsid w:val="00D25FDB"/>
    <w:rsid w:val="00D2624B"/>
    <w:rsid w:val="00D262C9"/>
    <w:rsid w:val="00D278AE"/>
    <w:rsid w:val="00D27F21"/>
    <w:rsid w:val="00D31345"/>
    <w:rsid w:val="00D31EB5"/>
    <w:rsid w:val="00D324E3"/>
    <w:rsid w:val="00D33C44"/>
    <w:rsid w:val="00D342A2"/>
    <w:rsid w:val="00D34326"/>
    <w:rsid w:val="00D34A49"/>
    <w:rsid w:val="00D3538C"/>
    <w:rsid w:val="00D3666F"/>
    <w:rsid w:val="00D3698D"/>
    <w:rsid w:val="00D36AB8"/>
    <w:rsid w:val="00D36E68"/>
    <w:rsid w:val="00D37577"/>
    <w:rsid w:val="00D409EE"/>
    <w:rsid w:val="00D40B1B"/>
    <w:rsid w:val="00D4104D"/>
    <w:rsid w:val="00D41748"/>
    <w:rsid w:val="00D41F76"/>
    <w:rsid w:val="00D4203E"/>
    <w:rsid w:val="00D42AE4"/>
    <w:rsid w:val="00D42D91"/>
    <w:rsid w:val="00D442DA"/>
    <w:rsid w:val="00D44634"/>
    <w:rsid w:val="00D45732"/>
    <w:rsid w:val="00D45D09"/>
    <w:rsid w:val="00D45DA7"/>
    <w:rsid w:val="00D4731B"/>
    <w:rsid w:val="00D47B6B"/>
    <w:rsid w:val="00D50050"/>
    <w:rsid w:val="00D522CD"/>
    <w:rsid w:val="00D52556"/>
    <w:rsid w:val="00D52564"/>
    <w:rsid w:val="00D52FCE"/>
    <w:rsid w:val="00D536BA"/>
    <w:rsid w:val="00D536BC"/>
    <w:rsid w:val="00D53C24"/>
    <w:rsid w:val="00D53D2B"/>
    <w:rsid w:val="00D54143"/>
    <w:rsid w:val="00D5437E"/>
    <w:rsid w:val="00D54510"/>
    <w:rsid w:val="00D54533"/>
    <w:rsid w:val="00D546AA"/>
    <w:rsid w:val="00D548D8"/>
    <w:rsid w:val="00D54D94"/>
    <w:rsid w:val="00D55E4A"/>
    <w:rsid w:val="00D567D5"/>
    <w:rsid w:val="00D568BA"/>
    <w:rsid w:val="00D56A84"/>
    <w:rsid w:val="00D57523"/>
    <w:rsid w:val="00D57979"/>
    <w:rsid w:val="00D579EA"/>
    <w:rsid w:val="00D60FA5"/>
    <w:rsid w:val="00D61450"/>
    <w:rsid w:val="00D61BC6"/>
    <w:rsid w:val="00D62C1E"/>
    <w:rsid w:val="00D63ED1"/>
    <w:rsid w:val="00D64E7B"/>
    <w:rsid w:val="00D656BC"/>
    <w:rsid w:val="00D66131"/>
    <w:rsid w:val="00D6626A"/>
    <w:rsid w:val="00D7001B"/>
    <w:rsid w:val="00D727D5"/>
    <w:rsid w:val="00D73CC2"/>
    <w:rsid w:val="00D7536E"/>
    <w:rsid w:val="00D75518"/>
    <w:rsid w:val="00D75D4D"/>
    <w:rsid w:val="00D764A9"/>
    <w:rsid w:val="00D76782"/>
    <w:rsid w:val="00D76BD8"/>
    <w:rsid w:val="00D76D4E"/>
    <w:rsid w:val="00D77046"/>
    <w:rsid w:val="00D77416"/>
    <w:rsid w:val="00D774D3"/>
    <w:rsid w:val="00D800D9"/>
    <w:rsid w:val="00D807A9"/>
    <w:rsid w:val="00D81AD9"/>
    <w:rsid w:val="00D82A05"/>
    <w:rsid w:val="00D82D7B"/>
    <w:rsid w:val="00D83739"/>
    <w:rsid w:val="00D8391B"/>
    <w:rsid w:val="00D83B24"/>
    <w:rsid w:val="00D84721"/>
    <w:rsid w:val="00D84F85"/>
    <w:rsid w:val="00D863D6"/>
    <w:rsid w:val="00D86A28"/>
    <w:rsid w:val="00D8705E"/>
    <w:rsid w:val="00D87DC6"/>
    <w:rsid w:val="00D90AAF"/>
    <w:rsid w:val="00D910C7"/>
    <w:rsid w:val="00D917E6"/>
    <w:rsid w:val="00D91A6C"/>
    <w:rsid w:val="00D91D2F"/>
    <w:rsid w:val="00D92F30"/>
    <w:rsid w:val="00D93935"/>
    <w:rsid w:val="00D952DB"/>
    <w:rsid w:val="00D955F3"/>
    <w:rsid w:val="00D961A3"/>
    <w:rsid w:val="00D962F8"/>
    <w:rsid w:val="00D97213"/>
    <w:rsid w:val="00D97BD6"/>
    <w:rsid w:val="00DA07E6"/>
    <w:rsid w:val="00DA0888"/>
    <w:rsid w:val="00DA0C48"/>
    <w:rsid w:val="00DA1010"/>
    <w:rsid w:val="00DA1392"/>
    <w:rsid w:val="00DA25FE"/>
    <w:rsid w:val="00DA358D"/>
    <w:rsid w:val="00DA3721"/>
    <w:rsid w:val="00DA3DE1"/>
    <w:rsid w:val="00DA43FA"/>
    <w:rsid w:val="00DA5616"/>
    <w:rsid w:val="00DA5BA2"/>
    <w:rsid w:val="00DA75AE"/>
    <w:rsid w:val="00DA77EF"/>
    <w:rsid w:val="00DB0149"/>
    <w:rsid w:val="00DB0EEF"/>
    <w:rsid w:val="00DB39A9"/>
    <w:rsid w:val="00DB6117"/>
    <w:rsid w:val="00DB68CB"/>
    <w:rsid w:val="00DB76D4"/>
    <w:rsid w:val="00DC0217"/>
    <w:rsid w:val="00DC0463"/>
    <w:rsid w:val="00DC0476"/>
    <w:rsid w:val="00DC0670"/>
    <w:rsid w:val="00DC0F8B"/>
    <w:rsid w:val="00DC12FE"/>
    <w:rsid w:val="00DC150E"/>
    <w:rsid w:val="00DC29F4"/>
    <w:rsid w:val="00DC43B9"/>
    <w:rsid w:val="00DC4CB4"/>
    <w:rsid w:val="00DC51A0"/>
    <w:rsid w:val="00DC5ABA"/>
    <w:rsid w:val="00DC5AF8"/>
    <w:rsid w:val="00DC61FC"/>
    <w:rsid w:val="00DC6BB7"/>
    <w:rsid w:val="00DC7091"/>
    <w:rsid w:val="00DC7B36"/>
    <w:rsid w:val="00DD318F"/>
    <w:rsid w:val="00DD3DC1"/>
    <w:rsid w:val="00DD547C"/>
    <w:rsid w:val="00DD5C38"/>
    <w:rsid w:val="00DD5F8B"/>
    <w:rsid w:val="00DD73BB"/>
    <w:rsid w:val="00DD7B7D"/>
    <w:rsid w:val="00DD7ED7"/>
    <w:rsid w:val="00DE1374"/>
    <w:rsid w:val="00DE21E7"/>
    <w:rsid w:val="00DE27D8"/>
    <w:rsid w:val="00DE2A5B"/>
    <w:rsid w:val="00DE2A8C"/>
    <w:rsid w:val="00DE2B2E"/>
    <w:rsid w:val="00DE38D3"/>
    <w:rsid w:val="00DE3CEC"/>
    <w:rsid w:val="00DE3E09"/>
    <w:rsid w:val="00DE55F6"/>
    <w:rsid w:val="00DE563D"/>
    <w:rsid w:val="00DE5D3C"/>
    <w:rsid w:val="00DE5D7B"/>
    <w:rsid w:val="00DE6102"/>
    <w:rsid w:val="00DE6B3D"/>
    <w:rsid w:val="00DE6C07"/>
    <w:rsid w:val="00DE72E5"/>
    <w:rsid w:val="00DE7BE4"/>
    <w:rsid w:val="00DF0921"/>
    <w:rsid w:val="00DF10EC"/>
    <w:rsid w:val="00DF1411"/>
    <w:rsid w:val="00DF14D5"/>
    <w:rsid w:val="00DF1A0E"/>
    <w:rsid w:val="00DF2243"/>
    <w:rsid w:val="00DF2719"/>
    <w:rsid w:val="00DF3C47"/>
    <w:rsid w:val="00DF5045"/>
    <w:rsid w:val="00DF6A59"/>
    <w:rsid w:val="00DF6EF9"/>
    <w:rsid w:val="00E002C2"/>
    <w:rsid w:val="00E00C69"/>
    <w:rsid w:val="00E00E9B"/>
    <w:rsid w:val="00E01579"/>
    <w:rsid w:val="00E02CEB"/>
    <w:rsid w:val="00E03666"/>
    <w:rsid w:val="00E04773"/>
    <w:rsid w:val="00E04A0C"/>
    <w:rsid w:val="00E05359"/>
    <w:rsid w:val="00E0640E"/>
    <w:rsid w:val="00E07BFF"/>
    <w:rsid w:val="00E10C18"/>
    <w:rsid w:val="00E1296F"/>
    <w:rsid w:val="00E13F50"/>
    <w:rsid w:val="00E141ED"/>
    <w:rsid w:val="00E1508F"/>
    <w:rsid w:val="00E15C2F"/>
    <w:rsid w:val="00E1688B"/>
    <w:rsid w:val="00E17003"/>
    <w:rsid w:val="00E17F81"/>
    <w:rsid w:val="00E20B3E"/>
    <w:rsid w:val="00E21D47"/>
    <w:rsid w:val="00E221B7"/>
    <w:rsid w:val="00E2251B"/>
    <w:rsid w:val="00E229DD"/>
    <w:rsid w:val="00E22C5F"/>
    <w:rsid w:val="00E254E0"/>
    <w:rsid w:val="00E25973"/>
    <w:rsid w:val="00E25C08"/>
    <w:rsid w:val="00E26812"/>
    <w:rsid w:val="00E27576"/>
    <w:rsid w:val="00E30324"/>
    <w:rsid w:val="00E32CE8"/>
    <w:rsid w:val="00E338F9"/>
    <w:rsid w:val="00E33D63"/>
    <w:rsid w:val="00E33E6F"/>
    <w:rsid w:val="00E358A7"/>
    <w:rsid w:val="00E36D32"/>
    <w:rsid w:val="00E42653"/>
    <w:rsid w:val="00E43310"/>
    <w:rsid w:val="00E43685"/>
    <w:rsid w:val="00E43E50"/>
    <w:rsid w:val="00E44F74"/>
    <w:rsid w:val="00E45B3D"/>
    <w:rsid w:val="00E5135D"/>
    <w:rsid w:val="00E52921"/>
    <w:rsid w:val="00E5369F"/>
    <w:rsid w:val="00E5507E"/>
    <w:rsid w:val="00E553AB"/>
    <w:rsid w:val="00E55A9E"/>
    <w:rsid w:val="00E56EAD"/>
    <w:rsid w:val="00E574EE"/>
    <w:rsid w:val="00E57795"/>
    <w:rsid w:val="00E57C37"/>
    <w:rsid w:val="00E61248"/>
    <w:rsid w:val="00E619C8"/>
    <w:rsid w:val="00E61CE5"/>
    <w:rsid w:val="00E62183"/>
    <w:rsid w:val="00E62DCB"/>
    <w:rsid w:val="00E64AE8"/>
    <w:rsid w:val="00E65DB3"/>
    <w:rsid w:val="00E66023"/>
    <w:rsid w:val="00E66616"/>
    <w:rsid w:val="00E669F8"/>
    <w:rsid w:val="00E66F2E"/>
    <w:rsid w:val="00E6716D"/>
    <w:rsid w:val="00E67F01"/>
    <w:rsid w:val="00E7038E"/>
    <w:rsid w:val="00E7060F"/>
    <w:rsid w:val="00E70C28"/>
    <w:rsid w:val="00E70C2B"/>
    <w:rsid w:val="00E71B3C"/>
    <w:rsid w:val="00E72A93"/>
    <w:rsid w:val="00E7402F"/>
    <w:rsid w:val="00E74B7E"/>
    <w:rsid w:val="00E759EC"/>
    <w:rsid w:val="00E75FC0"/>
    <w:rsid w:val="00E80401"/>
    <w:rsid w:val="00E80E36"/>
    <w:rsid w:val="00E8530B"/>
    <w:rsid w:val="00E878A5"/>
    <w:rsid w:val="00E90EB0"/>
    <w:rsid w:val="00E91181"/>
    <w:rsid w:val="00E91368"/>
    <w:rsid w:val="00E91E78"/>
    <w:rsid w:val="00E9278A"/>
    <w:rsid w:val="00E92D72"/>
    <w:rsid w:val="00E93B36"/>
    <w:rsid w:val="00E9411D"/>
    <w:rsid w:val="00E9430B"/>
    <w:rsid w:val="00E94E85"/>
    <w:rsid w:val="00E95B13"/>
    <w:rsid w:val="00E95E47"/>
    <w:rsid w:val="00E960DE"/>
    <w:rsid w:val="00E96707"/>
    <w:rsid w:val="00E968F8"/>
    <w:rsid w:val="00EA0A35"/>
    <w:rsid w:val="00EA1A33"/>
    <w:rsid w:val="00EA4381"/>
    <w:rsid w:val="00EA4555"/>
    <w:rsid w:val="00EA50AB"/>
    <w:rsid w:val="00EA5880"/>
    <w:rsid w:val="00EA5BC9"/>
    <w:rsid w:val="00EA6154"/>
    <w:rsid w:val="00EA63C2"/>
    <w:rsid w:val="00EA6EEA"/>
    <w:rsid w:val="00EA6FF6"/>
    <w:rsid w:val="00EA785E"/>
    <w:rsid w:val="00EB02F5"/>
    <w:rsid w:val="00EB170B"/>
    <w:rsid w:val="00EB1760"/>
    <w:rsid w:val="00EB1D06"/>
    <w:rsid w:val="00EB2151"/>
    <w:rsid w:val="00EB2C7F"/>
    <w:rsid w:val="00EB363A"/>
    <w:rsid w:val="00EB38C9"/>
    <w:rsid w:val="00EB4BF1"/>
    <w:rsid w:val="00EB5A20"/>
    <w:rsid w:val="00EB60A1"/>
    <w:rsid w:val="00EB65F2"/>
    <w:rsid w:val="00EB69D3"/>
    <w:rsid w:val="00EB7B36"/>
    <w:rsid w:val="00EB7B52"/>
    <w:rsid w:val="00EC0A67"/>
    <w:rsid w:val="00EC0DF8"/>
    <w:rsid w:val="00EC178D"/>
    <w:rsid w:val="00EC2A89"/>
    <w:rsid w:val="00EC34A6"/>
    <w:rsid w:val="00EC453F"/>
    <w:rsid w:val="00EC4D1D"/>
    <w:rsid w:val="00EC5CF9"/>
    <w:rsid w:val="00EC6757"/>
    <w:rsid w:val="00EC786B"/>
    <w:rsid w:val="00EC7AEC"/>
    <w:rsid w:val="00ED09D0"/>
    <w:rsid w:val="00ED0BFE"/>
    <w:rsid w:val="00ED10F3"/>
    <w:rsid w:val="00ED14AD"/>
    <w:rsid w:val="00ED25EB"/>
    <w:rsid w:val="00ED2840"/>
    <w:rsid w:val="00ED3DB8"/>
    <w:rsid w:val="00ED4412"/>
    <w:rsid w:val="00ED5AAB"/>
    <w:rsid w:val="00ED6364"/>
    <w:rsid w:val="00ED66B4"/>
    <w:rsid w:val="00ED6ABA"/>
    <w:rsid w:val="00ED6B90"/>
    <w:rsid w:val="00EE07BB"/>
    <w:rsid w:val="00EE137E"/>
    <w:rsid w:val="00EE1AD5"/>
    <w:rsid w:val="00EE3F3D"/>
    <w:rsid w:val="00EE5455"/>
    <w:rsid w:val="00EE5584"/>
    <w:rsid w:val="00EE568F"/>
    <w:rsid w:val="00EE75C9"/>
    <w:rsid w:val="00EE7AE3"/>
    <w:rsid w:val="00EF0132"/>
    <w:rsid w:val="00EF02F7"/>
    <w:rsid w:val="00EF1C82"/>
    <w:rsid w:val="00EF1DB3"/>
    <w:rsid w:val="00EF1DF7"/>
    <w:rsid w:val="00EF2F0C"/>
    <w:rsid w:val="00EF3C63"/>
    <w:rsid w:val="00EF44A8"/>
    <w:rsid w:val="00EF48A1"/>
    <w:rsid w:val="00EF49C2"/>
    <w:rsid w:val="00EF4D8D"/>
    <w:rsid w:val="00EF4E35"/>
    <w:rsid w:val="00EF551A"/>
    <w:rsid w:val="00EF6A42"/>
    <w:rsid w:val="00EF778E"/>
    <w:rsid w:val="00F001F8"/>
    <w:rsid w:val="00F00373"/>
    <w:rsid w:val="00F0074E"/>
    <w:rsid w:val="00F00EB8"/>
    <w:rsid w:val="00F011B2"/>
    <w:rsid w:val="00F034F0"/>
    <w:rsid w:val="00F0448A"/>
    <w:rsid w:val="00F05D18"/>
    <w:rsid w:val="00F06DDA"/>
    <w:rsid w:val="00F07177"/>
    <w:rsid w:val="00F07EA1"/>
    <w:rsid w:val="00F10B9C"/>
    <w:rsid w:val="00F113F9"/>
    <w:rsid w:val="00F12BAB"/>
    <w:rsid w:val="00F12C9A"/>
    <w:rsid w:val="00F130E5"/>
    <w:rsid w:val="00F138D0"/>
    <w:rsid w:val="00F149C8"/>
    <w:rsid w:val="00F14A44"/>
    <w:rsid w:val="00F14B50"/>
    <w:rsid w:val="00F14B55"/>
    <w:rsid w:val="00F14EC6"/>
    <w:rsid w:val="00F15380"/>
    <w:rsid w:val="00F15AF1"/>
    <w:rsid w:val="00F164C6"/>
    <w:rsid w:val="00F171D2"/>
    <w:rsid w:val="00F1737D"/>
    <w:rsid w:val="00F178A1"/>
    <w:rsid w:val="00F202DF"/>
    <w:rsid w:val="00F20A83"/>
    <w:rsid w:val="00F212EF"/>
    <w:rsid w:val="00F236FC"/>
    <w:rsid w:val="00F24A26"/>
    <w:rsid w:val="00F26A0D"/>
    <w:rsid w:val="00F26A92"/>
    <w:rsid w:val="00F26B18"/>
    <w:rsid w:val="00F3171F"/>
    <w:rsid w:val="00F3181A"/>
    <w:rsid w:val="00F31C89"/>
    <w:rsid w:val="00F31E42"/>
    <w:rsid w:val="00F32582"/>
    <w:rsid w:val="00F32A57"/>
    <w:rsid w:val="00F32AFC"/>
    <w:rsid w:val="00F32DE0"/>
    <w:rsid w:val="00F33712"/>
    <w:rsid w:val="00F344EB"/>
    <w:rsid w:val="00F364EA"/>
    <w:rsid w:val="00F36A72"/>
    <w:rsid w:val="00F3772B"/>
    <w:rsid w:val="00F37CC1"/>
    <w:rsid w:val="00F40018"/>
    <w:rsid w:val="00F405EF"/>
    <w:rsid w:val="00F42085"/>
    <w:rsid w:val="00F4244A"/>
    <w:rsid w:val="00F425C5"/>
    <w:rsid w:val="00F427D0"/>
    <w:rsid w:val="00F427E0"/>
    <w:rsid w:val="00F42A01"/>
    <w:rsid w:val="00F42F93"/>
    <w:rsid w:val="00F44A0E"/>
    <w:rsid w:val="00F454A1"/>
    <w:rsid w:val="00F457CA"/>
    <w:rsid w:val="00F45B0B"/>
    <w:rsid w:val="00F46E3B"/>
    <w:rsid w:val="00F47124"/>
    <w:rsid w:val="00F5025A"/>
    <w:rsid w:val="00F51DF1"/>
    <w:rsid w:val="00F52905"/>
    <w:rsid w:val="00F5304A"/>
    <w:rsid w:val="00F533F6"/>
    <w:rsid w:val="00F544D3"/>
    <w:rsid w:val="00F54647"/>
    <w:rsid w:val="00F54738"/>
    <w:rsid w:val="00F54909"/>
    <w:rsid w:val="00F54BF9"/>
    <w:rsid w:val="00F5524D"/>
    <w:rsid w:val="00F55B76"/>
    <w:rsid w:val="00F57B10"/>
    <w:rsid w:val="00F602B6"/>
    <w:rsid w:val="00F610D3"/>
    <w:rsid w:val="00F61C93"/>
    <w:rsid w:val="00F623C4"/>
    <w:rsid w:val="00F6248C"/>
    <w:rsid w:val="00F626E7"/>
    <w:rsid w:val="00F62A4F"/>
    <w:rsid w:val="00F63202"/>
    <w:rsid w:val="00F63CE7"/>
    <w:rsid w:val="00F64216"/>
    <w:rsid w:val="00F6457F"/>
    <w:rsid w:val="00F665CA"/>
    <w:rsid w:val="00F66E41"/>
    <w:rsid w:val="00F6794A"/>
    <w:rsid w:val="00F67AB2"/>
    <w:rsid w:val="00F700F3"/>
    <w:rsid w:val="00F70840"/>
    <w:rsid w:val="00F71093"/>
    <w:rsid w:val="00F71188"/>
    <w:rsid w:val="00F71208"/>
    <w:rsid w:val="00F71D0E"/>
    <w:rsid w:val="00F7203D"/>
    <w:rsid w:val="00F72BD5"/>
    <w:rsid w:val="00F7316F"/>
    <w:rsid w:val="00F74560"/>
    <w:rsid w:val="00F74701"/>
    <w:rsid w:val="00F7511C"/>
    <w:rsid w:val="00F764F8"/>
    <w:rsid w:val="00F76615"/>
    <w:rsid w:val="00F802A0"/>
    <w:rsid w:val="00F80F04"/>
    <w:rsid w:val="00F83712"/>
    <w:rsid w:val="00F840F6"/>
    <w:rsid w:val="00F841C6"/>
    <w:rsid w:val="00F84530"/>
    <w:rsid w:val="00F84A03"/>
    <w:rsid w:val="00F85626"/>
    <w:rsid w:val="00F85A8D"/>
    <w:rsid w:val="00F85DFD"/>
    <w:rsid w:val="00F91724"/>
    <w:rsid w:val="00F91F18"/>
    <w:rsid w:val="00F924C8"/>
    <w:rsid w:val="00F9257F"/>
    <w:rsid w:val="00F927F8"/>
    <w:rsid w:val="00F92EC8"/>
    <w:rsid w:val="00F930AE"/>
    <w:rsid w:val="00F94BEC"/>
    <w:rsid w:val="00F94FA7"/>
    <w:rsid w:val="00F956E9"/>
    <w:rsid w:val="00F95999"/>
    <w:rsid w:val="00F95C0F"/>
    <w:rsid w:val="00F95DAD"/>
    <w:rsid w:val="00F96354"/>
    <w:rsid w:val="00F96ECF"/>
    <w:rsid w:val="00F9774C"/>
    <w:rsid w:val="00F97C86"/>
    <w:rsid w:val="00FA04D2"/>
    <w:rsid w:val="00FA078D"/>
    <w:rsid w:val="00FA13D2"/>
    <w:rsid w:val="00FA175F"/>
    <w:rsid w:val="00FA1F99"/>
    <w:rsid w:val="00FA354F"/>
    <w:rsid w:val="00FA39F1"/>
    <w:rsid w:val="00FA530C"/>
    <w:rsid w:val="00FA5E02"/>
    <w:rsid w:val="00FA66ED"/>
    <w:rsid w:val="00FA6957"/>
    <w:rsid w:val="00FA6D54"/>
    <w:rsid w:val="00FB01D9"/>
    <w:rsid w:val="00FB0366"/>
    <w:rsid w:val="00FB23DE"/>
    <w:rsid w:val="00FB2445"/>
    <w:rsid w:val="00FB2B74"/>
    <w:rsid w:val="00FB47DE"/>
    <w:rsid w:val="00FB4AAA"/>
    <w:rsid w:val="00FB5D53"/>
    <w:rsid w:val="00FB6AB4"/>
    <w:rsid w:val="00FC13F1"/>
    <w:rsid w:val="00FC1520"/>
    <w:rsid w:val="00FC1E65"/>
    <w:rsid w:val="00FC20A8"/>
    <w:rsid w:val="00FC2D25"/>
    <w:rsid w:val="00FC2E52"/>
    <w:rsid w:val="00FC3755"/>
    <w:rsid w:val="00FC4A37"/>
    <w:rsid w:val="00FC5324"/>
    <w:rsid w:val="00FC5E2D"/>
    <w:rsid w:val="00FC68C1"/>
    <w:rsid w:val="00FD4FAD"/>
    <w:rsid w:val="00FD6F4B"/>
    <w:rsid w:val="00FD7862"/>
    <w:rsid w:val="00FE0AED"/>
    <w:rsid w:val="00FE3720"/>
    <w:rsid w:val="00FE668A"/>
    <w:rsid w:val="00FE6D4B"/>
    <w:rsid w:val="00FE7936"/>
    <w:rsid w:val="00FF0335"/>
    <w:rsid w:val="00FF1AC0"/>
    <w:rsid w:val="00FF384A"/>
    <w:rsid w:val="00FF4E0B"/>
    <w:rsid w:val="00FF553F"/>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46B55"/>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1">
    <w:name w:val="عنوان فصل مؤقت"/>
    <w:basedOn w:val="NoList"/>
    <w:uiPriority w:val="99"/>
    <w:rsid w:val="00626A5C"/>
    <w:pPr>
      <w:numPr>
        <w:numId w:val="3"/>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
    <w:name w:val="قائمة"/>
    <w:basedOn w:val="Normal"/>
    <w:link w:val="Chara"/>
    <w:qFormat/>
    <w:rsid w:val="00F05D18"/>
    <w:pPr>
      <w:numPr>
        <w:numId w:val="2"/>
      </w:numPr>
      <w:tabs>
        <w:tab w:val="right" w:pos="360"/>
      </w:tabs>
      <w:spacing w:after="120"/>
      <w:ind w:left="187" w:firstLine="0"/>
      <w:jc w:val="both"/>
    </w:pPr>
  </w:style>
  <w:style w:type="character" w:customStyle="1" w:styleId="Chara">
    <w:name w:val="قائمة Char"/>
    <w:basedOn w:val="paragraphChar"/>
    <w:link w:val="a"/>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unhideWhenUsed/>
    <w:rsid w:val="006C5768"/>
    <w:pPr>
      <w:tabs>
        <w:tab w:val="center" w:pos="4320"/>
        <w:tab w:val="right" w:pos="8640"/>
      </w:tabs>
    </w:pPr>
  </w:style>
  <w:style w:type="character" w:customStyle="1" w:styleId="HeaderChar">
    <w:name w:val="Header Char"/>
    <w:basedOn w:val="DefaultParagraphFont"/>
    <w:link w:val="Header"/>
    <w:uiPriority w:val="99"/>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0">
    <w:name w:val="فصل مؤقت"/>
    <w:basedOn w:val="NoList"/>
    <w:uiPriority w:val="99"/>
    <w:rsid w:val="00050051"/>
    <w:pPr>
      <w:numPr>
        <w:numId w:val="1"/>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4"/>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497067">
      <w:bodyDiv w:val="1"/>
      <w:marLeft w:val="0"/>
      <w:marRight w:val="0"/>
      <w:marTop w:val="0"/>
      <w:marBottom w:val="0"/>
      <w:divBdr>
        <w:top w:val="none" w:sz="0" w:space="0" w:color="auto"/>
        <w:left w:val="none" w:sz="0" w:space="0" w:color="auto"/>
        <w:bottom w:val="none" w:sz="0" w:space="0" w:color="auto"/>
        <w:right w:val="none" w:sz="0" w:space="0" w:color="auto"/>
      </w:divBdr>
    </w:div>
    <w:div w:id="142044506">
      <w:bodyDiv w:val="1"/>
      <w:marLeft w:val="0"/>
      <w:marRight w:val="0"/>
      <w:marTop w:val="0"/>
      <w:marBottom w:val="0"/>
      <w:divBdr>
        <w:top w:val="none" w:sz="0" w:space="0" w:color="auto"/>
        <w:left w:val="none" w:sz="0" w:space="0" w:color="auto"/>
        <w:bottom w:val="none" w:sz="0" w:space="0" w:color="auto"/>
        <w:right w:val="none" w:sz="0" w:space="0" w:color="auto"/>
      </w:divBdr>
    </w:div>
    <w:div w:id="147596511">
      <w:bodyDiv w:val="1"/>
      <w:marLeft w:val="0"/>
      <w:marRight w:val="0"/>
      <w:marTop w:val="0"/>
      <w:marBottom w:val="0"/>
      <w:divBdr>
        <w:top w:val="none" w:sz="0" w:space="0" w:color="auto"/>
        <w:left w:val="none" w:sz="0" w:space="0" w:color="auto"/>
        <w:bottom w:val="none" w:sz="0" w:space="0" w:color="auto"/>
        <w:right w:val="none" w:sz="0" w:space="0" w:color="auto"/>
      </w:divBdr>
    </w:div>
    <w:div w:id="158884765">
      <w:bodyDiv w:val="1"/>
      <w:marLeft w:val="0"/>
      <w:marRight w:val="0"/>
      <w:marTop w:val="0"/>
      <w:marBottom w:val="0"/>
      <w:divBdr>
        <w:top w:val="none" w:sz="0" w:space="0" w:color="auto"/>
        <w:left w:val="none" w:sz="0" w:space="0" w:color="auto"/>
        <w:bottom w:val="none" w:sz="0" w:space="0" w:color="auto"/>
        <w:right w:val="none" w:sz="0" w:space="0" w:color="auto"/>
      </w:divBdr>
    </w:div>
    <w:div w:id="183251041">
      <w:bodyDiv w:val="1"/>
      <w:marLeft w:val="0"/>
      <w:marRight w:val="0"/>
      <w:marTop w:val="0"/>
      <w:marBottom w:val="0"/>
      <w:divBdr>
        <w:top w:val="none" w:sz="0" w:space="0" w:color="auto"/>
        <w:left w:val="none" w:sz="0" w:space="0" w:color="auto"/>
        <w:bottom w:val="none" w:sz="0" w:space="0" w:color="auto"/>
        <w:right w:val="none" w:sz="0" w:space="0" w:color="auto"/>
      </w:divBdr>
      <w:divsChild>
        <w:div w:id="770472200">
          <w:marLeft w:val="0"/>
          <w:marRight w:val="0"/>
          <w:marTop w:val="0"/>
          <w:marBottom w:val="0"/>
          <w:divBdr>
            <w:top w:val="none" w:sz="0" w:space="0" w:color="auto"/>
            <w:left w:val="none" w:sz="0" w:space="0" w:color="auto"/>
            <w:bottom w:val="none" w:sz="0" w:space="0" w:color="auto"/>
            <w:right w:val="none" w:sz="0" w:space="0" w:color="auto"/>
          </w:divBdr>
          <w:divsChild>
            <w:div w:id="740446975">
              <w:marLeft w:val="0"/>
              <w:marRight w:val="0"/>
              <w:marTop w:val="0"/>
              <w:marBottom w:val="0"/>
              <w:divBdr>
                <w:top w:val="none" w:sz="0" w:space="0" w:color="auto"/>
                <w:left w:val="none" w:sz="0" w:space="0" w:color="auto"/>
                <w:bottom w:val="none" w:sz="0" w:space="0" w:color="auto"/>
                <w:right w:val="none" w:sz="0" w:space="0" w:color="auto"/>
              </w:divBdr>
              <w:divsChild>
                <w:div w:id="15422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3110">
          <w:marLeft w:val="0"/>
          <w:marRight w:val="0"/>
          <w:marTop w:val="0"/>
          <w:marBottom w:val="0"/>
          <w:divBdr>
            <w:top w:val="none" w:sz="0" w:space="0" w:color="auto"/>
            <w:left w:val="none" w:sz="0" w:space="0" w:color="auto"/>
            <w:bottom w:val="none" w:sz="0" w:space="0" w:color="auto"/>
            <w:right w:val="none" w:sz="0" w:space="0" w:color="auto"/>
          </w:divBdr>
          <w:divsChild>
            <w:div w:id="1157500940">
              <w:marLeft w:val="0"/>
              <w:marRight w:val="0"/>
              <w:marTop w:val="0"/>
              <w:marBottom w:val="0"/>
              <w:divBdr>
                <w:top w:val="none" w:sz="0" w:space="0" w:color="auto"/>
                <w:left w:val="none" w:sz="0" w:space="0" w:color="auto"/>
                <w:bottom w:val="none" w:sz="0" w:space="0" w:color="auto"/>
                <w:right w:val="none" w:sz="0" w:space="0" w:color="auto"/>
              </w:divBdr>
              <w:divsChild>
                <w:div w:id="1596397688">
                  <w:marLeft w:val="0"/>
                  <w:marRight w:val="0"/>
                  <w:marTop w:val="0"/>
                  <w:marBottom w:val="0"/>
                  <w:divBdr>
                    <w:top w:val="none" w:sz="0" w:space="0" w:color="auto"/>
                    <w:left w:val="none" w:sz="0" w:space="0" w:color="auto"/>
                    <w:bottom w:val="none" w:sz="0" w:space="0" w:color="auto"/>
                    <w:right w:val="none" w:sz="0" w:space="0" w:color="auto"/>
                  </w:divBdr>
                  <w:divsChild>
                    <w:div w:id="11400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44969">
      <w:bodyDiv w:val="1"/>
      <w:marLeft w:val="0"/>
      <w:marRight w:val="0"/>
      <w:marTop w:val="0"/>
      <w:marBottom w:val="0"/>
      <w:divBdr>
        <w:top w:val="none" w:sz="0" w:space="0" w:color="auto"/>
        <w:left w:val="none" w:sz="0" w:space="0" w:color="auto"/>
        <w:bottom w:val="none" w:sz="0" w:space="0" w:color="auto"/>
        <w:right w:val="none" w:sz="0" w:space="0" w:color="auto"/>
      </w:divBdr>
    </w:div>
    <w:div w:id="228610777">
      <w:bodyDiv w:val="1"/>
      <w:marLeft w:val="0"/>
      <w:marRight w:val="0"/>
      <w:marTop w:val="0"/>
      <w:marBottom w:val="0"/>
      <w:divBdr>
        <w:top w:val="none" w:sz="0" w:space="0" w:color="auto"/>
        <w:left w:val="none" w:sz="0" w:space="0" w:color="auto"/>
        <w:bottom w:val="none" w:sz="0" w:space="0" w:color="auto"/>
        <w:right w:val="none" w:sz="0" w:space="0" w:color="auto"/>
      </w:divBdr>
    </w:div>
    <w:div w:id="236936396">
      <w:bodyDiv w:val="1"/>
      <w:marLeft w:val="0"/>
      <w:marRight w:val="0"/>
      <w:marTop w:val="0"/>
      <w:marBottom w:val="0"/>
      <w:divBdr>
        <w:top w:val="none" w:sz="0" w:space="0" w:color="auto"/>
        <w:left w:val="none" w:sz="0" w:space="0" w:color="auto"/>
        <w:bottom w:val="none" w:sz="0" w:space="0" w:color="auto"/>
        <w:right w:val="none" w:sz="0" w:space="0" w:color="auto"/>
      </w:divBdr>
    </w:div>
    <w:div w:id="246963545">
      <w:bodyDiv w:val="1"/>
      <w:marLeft w:val="0"/>
      <w:marRight w:val="0"/>
      <w:marTop w:val="0"/>
      <w:marBottom w:val="0"/>
      <w:divBdr>
        <w:top w:val="none" w:sz="0" w:space="0" w:color="auto"/>
        <w:left w:val="none" w:sz="0" w:space="0" w:color="auto"/>
        <w:bottom w:val="none" w:sz="0" w:space="0" w:color="auto"/>
        <w:right w:val="none" w:sz="0" w:space="0" w:color="auto"/>
      </w:divBdr>
      <w:divsChild>
        <w:div w:id="2062434279">
          <w:marLeft w:val="0"/>
          <w:marRight w:val="0"/>
          <w:marTop w:val="0"/>
          <w:marBottom w:val="0"/>
          <w:divBdr>
            <w:top w:val="none" w:sz="0" w:space="0" w:color="auto"/>
            <w:left w:val="none" w:sz="0" w:space="0" w:color="auto"/>
            <w:bottom w:val="none" w:sz="0" w:space="0" w:color="auto"/>
            <w:right w:val="none" w:sz="0" w:space="0" w:color="auto"/>
          </w:divBdr>
          <w:divsChild>
            <w:div w:id="1554998522">
              <w:marLeft w:val="0"/>
              <w:marRight w:val="0"/>
              <w:marTop w:val="0"/>
              <w:marBottom w:val="0"/>
              <w:divBdr>
                <w:top w:val="none" w:sz="0" w:space="0" w:color="auto"/>
                <w:left w:val="none" w:sz="0" w:space="0" w:color="auto"/>
                <w:bottom w:val="none" w:sz="0" w:space="0" w:color="auto"/>
                <w:right w:val="none" w:sz="0" w:space="0" w:color="auto"/>
              </w:divBdr>
              <w:divsChild>
                <w:div w:id="1377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3111">
          <w:marLeft w:val="0"/>
          <w:marRight w:val="0"/>
          <w:marTop w:val="0"/>
          <w:marBottom w:val="0"/>
          <w:divBdr>
            <w:top w:val="none" w:sz="0" w:space="0" w:color="auto"/>
            <w:left w:val="none" w:sz="0" w:space="0" w:color="auto"/>
            <w:bottom w:val="none" w:sz="0" w:space="0" w:color="auto"/>
            <w:right w:val="none" w:sz="0" w:space="0" w:color="auto"/>
          </w:divBdr>
          <w:divsChild>
            <w:div w:id="1170288080">
              <w:marLeft w:val="0"/>
              <w:marRight w:val="0"/>
              <w:marTop w:val="0"/>
              <w:marBottom w:val="0"/>
              <w:divBdr>
                <w:top w:val="none" w:sz="0" w:space="0" w:color="auto"/>
                <w:left w:val="none" w:sz="0" w:space="0" w:color="auto"/>
                <w:bottom w:val="none" w:sz="0" w:space="0" w:color="auto"/>
                <w:right w:val="none" w:sz="0" w:space="0" w:color="auto"/>
              </w:divBdr>
              <w:divsChild>
                <w:div w:id="1088580861">
                  <w:marLeft w:val="0"/>
                  <w:marRight w:val="0"/>
                  <w:marTop w:val="0"/>
                  <w:marBottom w:val="0"/>
                  <w:divBdr>
                    <w:top w:val="none" w:sz="0" w:space="0" w:color="auto"/>
                    <w:left w:val="none" w:sz="0" w:space="0" w:color="auto"/>
                    <w:bottom w:val="none" w:sz="0" w:space="0" w:color="auto"/>
                    <w:right w:val="none" w:sz="0" w:space="0" w:color="auto"/>
                  </w:divBdr>
                  <w:divsChild>
                    <w:div w:id="5206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899358">
      <w:bodyDiv w:val="1"/>
      <w:marLeft w:val="0"/>
      <w:marRight w:val="0"/>
      <w:marTop w:val="0"/>
      <w:marBottom w:val="0"/>
      <w:divBdr>
        <w:top w:val="none" w:sz="0" w:space="0" w:color="auto"/>
        <w:left w:val="none" w:sz="0" w:space="0" w:color="auto"/>
        <w:bottom w:val="none" w:sz="0" w:space="0" w:color="auto"/>
        <w:right w:val="none" w:sz="0" w:space="0" w:color="auto"/>
      </w:divBdr>
      <w:divsChild>
        <w:div w:id="728040624">
          <w:marLeft w:val="0"/>
          <w:marRight w:val="0"/>
          <w:marTop w:val="0"/>
          <w:marBottom w:val="0"/>
          <w:divBdr>
            <w:top w:val="none" w:sz="0" w:space="0" w:color="auto"/>
            <w:left w:val="none" w:sz="0" w:space="0" w:color="auto"/>
            <w:bottom w:val="none" w:sz="0" w:space="0" w:color="auto"/>
            <w:right w:val="none" w:sz="0" w:space="0" w:color="auto"/>
          </w:divBdr>
          <w:divsChild>
            <w:div w:id="1075854258">
              <w:marLeft w:val="0"/>
              <w:marRight w:val="0"/>
              <w:marTop w:val="0"/>
              <w:marBottom w:val="0"/>
              <w:divBdr>
                <w:top w:val="none" w:sz="0" w:space="0" w:color="auto"/>
                <w:left w:val="none" w:sz="0" w:space="0" w:color="auto"/>
                <w:bottom w:val="none" w:sz="0" w:space="0" w:color="auto"/>
                <w:right w:val="none" w:sz="0" w:space="0" w:color="auto"/>
              </w:divBdr>
              <w:divsChild>
                <w:div w:id="4365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6045">
          <w:marLeft w:val="0"/>
          <w:marRight w:val="0"/>
          <w:marTop w:val="0"/>
          <w:marBottom w:val="0"/>
          <w:divBdr>
            <w:top w:val="none" w:sz="0" w:space="0" w:color="auto"/>
            <w:left w:val="none" w:sz="0" w:space="0" w:color="auto"/>
            <w:bottom w:val="none" w:sz="0" w:space="0" w:color="auto"/>
            <w:right w:val="none" w:sz="0" w:space="0" w:color="auto"/>
          </w:divBdr>
          <w:divsChild>
            <w:div w:id="1363508317">
              <w:marLeft w:val="0"/>
              <w:marRight w:val="0"/>
              <w:marTop w:val="0"/>
              <w:marBottom w:val="0"/>
              <w:divBdr>
                <w:top w:val="none" w:sz="0" w:space="0" w:color="auto"/>
                <w:left w:val="none" w:sz="0" w:space="0" w:color="auto"/>
                <w:bottom w:val="none" w:sz="0" w:space="0" w:color="auto"/>
                <w:right w:val="none" w:sz="0" w:space="0" w:color="auto"/>
              </w:divBdr>
              <w:divsChild>
                <w:div w:id="1493134229">
                  <w:marLeft w:val="0"/>
                  <w:marRight w:val="0"/>
                  <w:marTop w:val="0"/>
                  <w:marBottom w:val="0"/>
                  <w:divBdr>
                    <w:top w:val="none" w:sz="0" w:space="0" w:color="auto"/>
                    <w:left w:val="none" w:sz="0" w:space="0" w:color="auto"/>
                    <w:bottom w:val="none" w:sz="0" w:space="0" w:color="auto"/>
                    <w:right w:val="none" w:sz="0" w:space="0" w:color="auto"/>
                  </w:divBdr>
                  <w:divsChild>
                    <w:div w:id="178167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60206">
      <w:bodyDiv w:val="1"/>
      <w:marLeft w:val="0"/>
      <w:marRight w:val="0"/>
      <w:marTop w:val="0"/>
      <w:marBottom w:val="0"/>
      <w:divBdr>
        <w:top w:val="none" w:sz="0" w:space="0" w:color="auto"/>
        <w:left w:val="none" w:sz="0" w:space="0" w:color="auto"/>
        <w:bottom w:val="none" w:sz="0" w:space="0" w:color="auto"/>
        <w:right w:val="none" w:sz="0" w:space="0" w:color="auto"/>
      </w:divBdr>
    </w:div>
    <w:div w:id="324089171">
      <w:bodyDiv w:val="1"/>
      <w:marLeft w:val="0"/>
      <w:marRight w:val="0"/>
      <w:marTop w:val="0"/>
      <w:marBottom w:val="0"/>
      <w:divBdr>
        <w:top w:val="none" w:sz="0" w:space="0" w:color="auto"/>
        <w:left w:val="none" w:sz="0" w:space="0" w:color="auto"/>
        <w:bottom w:val="none" w:sz="0" w:space="0" w:color="auto"/>
        <w:right w:val="none" w:sz="0" w:space="0" w:color="auto"/>
      </w:divBdr>
    </w:div>
    <w:div w:id="328100765">
      <w:bodyDiv w:val="1"/>
      <w:marLeft w:val="0"/>
      <w:marRight w:val="0"/>
      <w:marTop w:val="0"/>
      <w:marBottom w:val="0"/>
      <w:divBdr>
        <w:top w:val="none" w:sz="0" w:space="0" w:color="auto"/>
        <w:left w:val="none" w:sz="0" w:space="0" w:color="auto"/>
        <w:bottom w:val="none" w:sz="0" w:space="0" w:color="auto"/>
        <w:right w:val="none" w:sz="0" w:space="0" w:color="auto"/>
      </w:divBdr>
    </w:div>
    <w:div w:id="357776573">
      <w:bodyDiv w:val="1"/>
      <w:marLeft w:val="0"/>
      <w:marRight w:val="0"/>
      <w:marTop w:val="0"/>
      <w:marBottom w:val="0"/>
      <w:divBdr>
        <w:top w:val="none" w:sz="0" w:space="0" w:color="auto"/>
        <w:left w:val="none" w:sz="0" w:space="0" w:color="auto"/>
        <w:bottom w:val="none" w:sz="0" w:space="0" w:color="auto"/>
        <w:right w:val="none" w:sz="0" w:space="0" w:color="auto"/>
      </w:divBdr>
    </w:div>
    <w:div w:id="378361264">
      <w:bodyDiv w:val="1"/>
      <w:marLeft w:val="0"/>
      <w:marRight w:val="0"/>
      <w:marTop w:val="0"/>
      <w:marBottom w:val="0"/>
      <w:divBdr>
        <w:top w:val="none" w:sz="0" w:space="0" w:color="auto"/>
        <w:left w:val="none" w:sz="0" w:space="0" w:color="auto"/>
        <w:bottom w:val="none" w:sz="0" w:space="0" w:color="auto"/>
        <w:right w:val="none" w:sz="0" w:space="0" w:color="auto"/>
      </w:divBdr>
    </w:div>
    <w:div w:id="384916722">
      <w:bodyDiv w:val="1"/>
      <w:marLeft w:val="0"/>
      <w:marRight w:val="0"/>
      <w:marTop w:val="0"/>
      <w:marBottom w:val="0"/>
      <w:divBdr>
        <w:top w:val="none" w:sz="0" w:space="0" w:color="auto"/>
        <w:left w:val="none" w:sz="0" w:space="0" w:color="auto"/>
        <w:bottom w:val="none" w:sz="0" w:space="0" w:color="auto"/>
        <w:right w:val="none" w:sz="0" w:space="0" w:color="auto"/>
      </w:divBdr>
    </w:div>
    <w:div w:id="388461075">
      <w:bodyDiv w:val="1"/>
      <w:marLeft w:val="0"/>
      <w:marRight w:val="0"/>
      <w:marTop w:val="0"/>
      <w:marBottom w:val="0"/>
      <w:divBdr>
        <w:top w:val="none" w:sz="0" w:space="0" w:color="auto"/>
        <w:left w:val="none" w:sz="0" w:space="0" w:color="auto"/>
        <w:bottom w:val="none" w:sz="0" w:space="0" w:color="auto"/>
        <w:right w:val="none" w:sz="0" w:space="0" w:color="auto"/>
      </w:divBdr>
    </w:div>
    <w:div w:id="403721513">
      <w:bodyDiv w:val="1"/>
      <w:marLeft w:val="0"/>
      <w:marRight w:val="0"/>
      <w:marTop w:val="0"/>
      <w:marBottom w:val="0"/>
      <w:divBdr>
        <w:top w:val="none" w:sz="0" w:space="0" w:color="auto"/>
        <w:left w:val="none" w:sz="0" w:space="0" w:color="auto"/>
        <w:bottom w:val="none" w:sz="0" w:space="0" w:color="auto"/>
        <w:right w:val="none" w:sz="0" w:space="0" w:color="auto"/>
      </w:divBdr>
      <w:divsChild>
        <w:div w:id="1504199714">
          <w:marLeft w:val="0"/>
          <w:marRight w:val="0"/>
          <w:marTop w:val="0"/>
          <w:marBottom w:val="0"/>
          <w:divBdr>
            <w:top w:val="none" w:sz="0" w:space="0" w:color="auto"/>
            <w:left w:val="none" w:sz="0" w:space="0" w:color="auto"/>
            <w:bottom w:val="none" w:sz="0" w:space="0" w:color="auto"/>
            <w:right w:val="none" w:sz="0" w:space="0" w:color="auto"/>
          </w:divBdr>
          <w:divsChild>
            <w:div w:id="1069765006">
              <w:marLeft w:val="0"/>
              <w:marRight w:val="0"/>
              <w:marTop w:val="0"/>
              <w:marBottom w:val="0"/>
              <w:divBdr>
                <w:top w:val="none" w:sz="0" w:space="0" w:color="auto"/>
                <w:left w:val="none" w:sz="0" w:space="0" w:color="auto"/>
                <w:bottom w:val="none" w:sz="0" w:space="0" w:color="auto"/>
                <w:right w:val="none" w:sz="0" w:space="0" w:color="auto"/>
              </w:divBdr>
              <w:divsChild>
                <w:div w:id="16009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8325">
          <w:marLeft w:val="0"/>
          <w:marRight w:val="0"/>
          <w:marTop w:val="0"/>
          <w:marBottom w:val="0"/>
          <w:divBdr>
            <w:top w:val="none" w:sz="0" w:space="0" w:color="auto"/>
            <w:left w:val="none" w:sz="0" w:space="0" w:color="auto"/>
            <w:bottom w:val="none" w:sz="0" w:space="0" w:color="auto"/>
            <w:right w:val="none" w:sz="0" w:space="0" w:color="auto"/>
          </w:divBdr>
          <w:divsChild>
            <w:div w:id="1249656250">
              <w:marLeft w:val="0"/>
              <w:marRight w:val="0"/>
              <w:marTop w:val="0"/>
              <w:marBottom w:val="0"/>
              <w:divBdr>
                <w:top w:val="none" w:sz="0" w:space="0" w:color="auto"/>
                <w:left w:val="none" w:sz="0" w:space="0" w:color="auto"/>
                <w:bottom w:val="none" w:sz="0" w:space="0" w:color="auto"/>
                <w:right w:val="none" w:sz="0" w:space="0" w:color="auto"/>
              </w:divBdr>
              <w:divsChild>
                <w:div w:id="272979102">
                  <w:marLeft w:val="0"/>
                  <w:marRight w:val="0"/>
                  <w:marTop w:val="0"/>
                  <w:marBottom w:val="0"/>
                  <w:divBdr>
                    <w:top w:val="none" w:sz="0" w:space="0" w:color="auto"/>
                    <w:left w:val="none" w:sz="0" w:space="0" w:color="auto"/>
                    <w:bottom w:val="none" w:sz="0" w:space="0" w:color="auto"/>
                    <w:right w:val="none" w:sz="0" w:space="0" w:color="auto"/>
                  </w:divBdr>
                  <w:divsChild>
                    <w:div w:id="16079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464647">
      <w:bodyDiv w:val="1"/>
      <w:marLeft w:val="0"/>
      <w:marRight w:val="0"/>
      <w:marTop w:val="0"/>
      <w:marBottom w:val="0"/>
      <w:divBdr>
        <w:top w:val="none" w:sz="0" w:space="0" w:color="auto"/>
        <w:left w:val="none" w:sz="0" w:space="0" w:color="auto"/>
        <w:bottom w:val="none" w:sz="0" w:space="0" w:color="auto"/>
        <w:right w:val="none" w:sz="0" w:space="0" w:color="auto"/>
      </w:divBdr>
    </w:div>
    <w:div w:id="528108681">
      <w:bodyDiv w:val="1"/>
      <w:marLeft w:val="0"/>
      <w:marRight w:val="0"/>
      <w:marTop w:val="0"/>
      <w:marBottom w:val="0"/>
      <w:divBdr>
        <w:top w:val="none" w:sz="0" w:space="0" w:color="auto"/>
        <w:left w:val="none" w:sz="0" w:space="0" w:color="auto"/>
        <w:bottom w:val="none" w:sz="0" w:space="0" w:color="auto"/>
        <w:right w:val="none" w:sz="0" w:space="0" w:color="auto"/>
      </w:divBdr>
    </w:div>
    <w:div w:id="621422541">
      <w:bodyDiv w:val="1"/>
      <w:marLeft w:val="0"/>
      <w:marRight w:val="0"/>
      <w:marTop w:val="0"/>
      <w:marBottom w:val="0"/>
      <w:divBdr>
        <w:top w:val="none" w:sz="0" w:space="0" w:color="auto"/>
        <w:left w:val="none" w:sz="0" w:space="0" w:color="auto"/>
        <w:bottom w:val="none" w:sz="0" w:space="0" w:color="auto"/>
        <w:right w:val="none" w:sz="0" w:space="0" w:color="auto"/>
      </w:divBdr>
    </w:div>
    <w:div w:id="656880797">
      <w:bodyDiv w:val="1"/>
      <w:marLeft w:val="0"/>
      <w:marRight w:val="0"/>
      <w:marTop w:val="0"/>
      <w:marBottom w:val="0"/>
      <w:divBdr>
        <w:top w:val="none" w:sz="0" w:space="0" w:color="auto"/>
        <w:left w:val="none" w:sz="0" w:space="0" w:color="auto"/>
        <w:bottom w:val="none" w:sz="0" w:space="0" w:color="auto"/>
        <w:right w:val="none" w:sz="0" w:space="0" w:color="auto"/>
      </w:divBdr>
    </w:div>
    <w:div w:id="698630211">
      <w:bodyDiv w:val="1"/>
      <w:marLeft w:val="0"/>
      <w:marRight w:val="0"/>
      <w:marTop w:val="0"/>
      <w:marBottom w:val="0"/>
      <w:divBdr>
        <w:top w:val="none" w:sz="0" w:space="0" w:color="auto"/>
        <w:left w:val="none" w:sz="0" w:space="0" w:color="auto"/>
        <w:bottom w:val="none" w:sz="0" w:space="0" w:color="auto"/>
        <w:right w:val="none" w:sz="0" w:space="0" w:color="auto"/>
      </w:divBdr>
    </w:div>
    <w:div w:id="826627205">
      <w:bodyDiv w:val="1"/>
      <w:marLeft w:val="0"/>
      <w:marRight w:val="0"/>
      <w:marTop w:val="0"/>
      <w:marBottom w:val="0"/>
      <w:divBdr>
        <w:top w:val="none" w:sz="0" w:space="0" w:color="auto"/>
        <w:left w:val="none" w:sz="0" w:space="0" w:color="auto"/>
        <w:bottom w:val="none" w:sz="0" w:space="0" w:color="auto"/>
        <w:right w:val="none" w:sz="0" w:space="0" w:color="auto"/>
      </w:divBdr>
    </w:div>
    <w:div w:id="851839066">
      <w:bodyDiv w:val="1"/>
      <w:marLeft w:val="0"/>
      <w:marRight w:val="0"/>
      <w:marTop w:val="0"/>
      <w:marBottom w:val="0"/>
      <w:divBdr>
        <w:top w:val="none" w:sz="0" w:space="0" w:color="auto"/>
        <w:left w:val="none" w:sz="0" w:space="0" w:color="auto"/>
        <w:bottom w:val="none" w:sz="0" w:space="0" w:color="auto"/>
        <w:right w:val="none" w:sz="0" w:space="0" w:color="auto"/>
      </w:divBdr>
    </w:div>
    <w:div w:id="960383265">
      <w:bodyDiv w:val="1"/>
      <w:marLeft w:val="0"/>
      <w:marRight w:val="0"/>
      <w:marTop w:val="0"/>
      <w:marBottom w:val="0"/>
      <w:divBdr>
        <w:top w:val="none" w:sz="0" w:space="0" w:color="auto"/>
        <w:left w:val="none" w:sz="0" w:space="0" w:color="auto"/>
        <w:bottom w:val="none" w:sz="0" w:space="0" w:color="auto"/>
        <w:right w:val="none" w:sz="0" w:space="0" w:color="auto"/>
      </w:divBdr>
    </w:div>
    <w:div w:id="1117330558">
      <w:bodyDiv w:val="1"/>
      <w:marLeft w:val="0"/>
      <w:marRight w:val="0"/>
      <w:marTop w:val="0"/>
      <w:marBottom w:val="0"/>
      <w:divBdr>
        <w:top w:val="none" w:sz="0" w:space="0" w:color="auto"/>
        <w:left w:val="none" w:sz="0" w:space="0" w:color="auto"/>
        <w:bottom w:val="none" w:sz="0" w:space="0" w:color="auto"/>
        <w:right w:val="none" w:sz="0" w:space="0" w:color="auto"/>
      </w:divBdr>
    </w:div>
    <w:div w:id="1157644662">
      <w:bodyDiv w:val="1"/>
      <w:marLeft w:val="0"/>
      <w:marRight w:val="0"/>
      <w:marTop w:val="0"/>
      <w:marBottom w:val="0"/>
      <w:divBdr>
        <w:top w:val="none" w:sz="0" w:space="0" w:color="auto"/>
        <w:left w:val="none" w:sz="0" w:space="0" w:color="auto"/>
        <w:bottom w:val="none" w:sz="0" w:space="0" w:color="auto"/>
        <w:right w:val="none" w:sz="0" w:space="0" w:color="auto"/>
      </w:divBdr>
    </w:div>
    <w:div w:id="1209876523">
      <w:bodyDiv w:val="1"/>
      <w:marLeft w:val="0"/>
      <w:marRight w:val="0"/>
      <w:marTop w:val="0"/>
      <w:marBottom w:val="0"/>
      <w:divBdr>
        <w:top w:val="none" w:sz="0" w:space="0" w:color="auto"/>
        <w:left w:val="none" w:sz="0" w:space="0" w:color="auto"/>
        <w:bottom w:val="none" w:sz="0" w:space="0" w:color="auto"/>
        <w:right w:val="none" w:sz="0" w:space="0" w:color="auto"/>
      </w:divBdr>
    </w:div>
    <w:div w:id="1265918247">
      <w:bodyDiv w:val="1"/>
      <w:marLeft w:val="0"/>
      <w:marRight w:val="0"/>
      <w:marTop w:val="0"/>
      <w:marBottom w:val="0"/>
      <w:divBdr>
        <w:top w:val="none" w:sz="0" w:space="0" w:color="auto"/>
        <w:left w:val="none" w:sz="0" w:space="0" w:color="auto"/>
        <w:bottom w:val="none" w:sz="0" w:space="0" w:color="auto"/>
        <w:right w:val="none" w:sz="0" w:space="0" w:color="auto"/>
      </w:divBdr>
    </w:div>
    <w:div w:id="1289892823">
      <w:bodyDiv w:val="1"/>
      <w:marLeft w:val="0"/>
      <w:marRight w:val="0"/>
      <w:marTop w:val="0"/>
      <w:marBottom w:val="0"/>
      <w:divBdr>
        <w:top w:val="none" w:sz="0" w:space="0" w:color="auto"/>
        <w:left w:val="none" w:sz="0" w:space="0" w:color="auto"/>
        <w:bottom w:val="none" w:sz="0" w:space="0" w:color="auto"/>
        <w:right w:val="none" w:sz="0" w:space="0" w:color="auto"/>
      </w:divBdr>
    </w:div>
    <w:div w:id="1295678316">
      <w:bodyDiv w:val="1"/>
      <w:marLeft w:val="0"/>
      <w:marRight w:val="0"/>
      <w:marTop w:val="0"/>
      <w:marBottom w:val="0"/>
      <w:divBdr>
        <w:top w:val="none" w:sz="0" w:space="0" w:color="auto"/>
        <w:left w:val="none" w:sz="0" w:space="0" w:color="auto"/>
        <w:bottom w:val="none" w:sz="0" w:space="0" w:color="auto"/>
        <w:right w:val="none" w:sz="0" w:space="0" w:color="auto"/>
      </w:divBdr>
    </w:div>
    <w:div w:id="1490293612">
      <w:bodyDiv w:val="1"/>
      <w:marLeft w:val="0"/>
      <w:marRight w:val="0"/>
      <w:marTop w:val="0"/>
      <w:marBottom w:val="0"/>
      <w:divBdr>
        <w:top w:val="none" w:sz="0" w:space="0" w:color="auto"/>
        <w:left w:val="none" w:sz="0" w:space="0" w:color="auto"/>
        <w:bottom w:val="none" w:sz="0" w:space="0" w:color="auto"/>
        <w:right w:val="none" w:sz="0" w:space="0" w:color="auto"/>
      </w:divBdr>
    </w:div>
    <w:div w:id="1528758324">
      <w:bodyDiv w:val="1"/>
      <w:marLeft w:val="0"/>
      <w:marRight w:val="0"/>
      <w:marTop w:val="0"/>
      <w:marBottom w:val="0"/>
      <w:divBdr>
        <w:top w:val="none" w:sz="0" w:space="0" w:color="auto"/>
        <w:left w:val="none" w:sz="0" w:space="0" w:color="auto"/>
        <w:bottom w:val="none" w:sz="0" w:space="0" w:color="auto"/>
        <w:right w:val="none" w:sz="0" w:space="0" w:color="auto"/>
      </w:divBdr>
    </w:div>
    <w:div w:id="1544908088">
      <w:bodyDiv w:val="1"/>
      <w:marLeft w:val="0"/>
      <w:marRight w:val="0"/>
      <w:marTop w:val="0"/>
      <w:marBottom w:val="0"/>
      <w:divBdr>
        <w:top w:val="none" w:sz="0" w:space="0" w:color="auto"/>
        <w:left w:val="none" w:sz="0" w:space="0" w:color="auto"/>
        <w:bottom w:val="none" w:sz="0" w:space="0" w:color="auto"/>
        <w:right w:val="none" w:sz="0" w:space="0" w:color="auto"/>
      </w:divBdr>
    </w:div>
    <w:div w:id="1631744556">
      <w:bodyDiv w:val="1"/>
      <w:marLeft w:val="0"/>
      <w:marRight w:val="0"/>
      <w:marTop w:val="0"/>
      <w:marBottom w:val="0"/>
      <w:divBdr>
        <w:top w:val="none" w:sz="0" w:space="0" w:color="auto"/>
        <w:left w:val="none" w:sz="0" w:space="0" w:color="auto"/>
        <w:bottom w:val="none" w:sz="0" w:space="0" w:color="auto"/>
        <w:right w:val="none" w:sz="0" w:space="0" w:color="auto"/>
      </w:divBdr>
    </w:div>
    <w:div w:id="1707873643">
      <w:bodyDiv w:val="1"/>
      <w:marLeft w:val="0"/>
      <w:marRight w:val="0"/>
      <w:marTop w:val="0"/>
      <w:marBottom w:val="0"/>
      <w:divBdr>
        <w:top w:val="none" w:sz="0" w:space="0" w:color="auto"/>
        <w:left w:val="none" w:sz="0" w:space="0" w:color="auto"/>
        <w:bottom w:val="none" w:sz="0" w:space="0" w:color="auto"/>
        <w:right w:val="none" w:sz="0" w:space="0" w:color="auto"/>
      </w:divBdr>
    </w:div>
    <w:div w:id="1762869024">
      <w:bodyDiv w:val="1"/>
      <w:marLeft w:val="0"/>
      <w:marRight w:val="0"/>
      <w:marTop w:val="0"/>
      <w:marBottom w:val="0"/>
      <w:divBdr>
        <w:top w:val="none" w:sz="0" w:space="0" w:color="auto"/>
        <w:left w:val="none" w:sz="0" w:space="0" w:color="auto"/>
        <w:bottom w:val="none" w:sz="0" w:space="0" w:color="auto"/>
        <w:right w:val="none" w:sz="0" w:space="0" w:color="auto"/>
      </w:divBdr>
      <w:divsChild>
        <w:div w:id="1420714927">
          <w:marLeft w:val="0"/>
          <w:marRight w:val="0"/>
          <w:marTop w:val="0"/>
          <w:marBottom w:val="0"/>
          <w:divBdr>
            <w:top w:val="none" w:sz="0" w:space="0" w:color="auto"/>
            <w:left w:val="none" w:sz="0" w:space="0" w:color="auto"/>
            <w:bottom w:val="none" w:sz="0" w:space="0" w:color="auto"/>
            <w:right w:val="none" w:sz="0" w:space="0" w:color="auto"/>
          </w:divBdr>
          <w:divsChild>
            <w:div w:id="2345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364">
      <w:bodyDiv w:val="1"/>
      <w:marLeft w:val="0"/>
      <w:marRight w:val="0"/>
      <w:marTop w:val="0"/>
      <w:marBottom w:val="0"/>
      <w:divBdr>
        <w:top w:val="none" w:sz="0" w:space="0" w:color="auto"/>
        <w:left w:val="none" w:sz="0" w:space="0" w:color="auto"/>
        <w:bottom w:val="none" w:sz="0" w:space="0" w:color="auto"/>
        <w:right w:val="none" w:sz="0" w:space="0" w:color="auto"/>
      </w:divBdr>
    </w:div>
    <w:div w:id="1860730731">
      <w:bodyDiv w:val="1"/>
      <w:marLeft w:val="0"/>
      <w:marRight w:val="0"/>
      <w:marTop w:val="0"/>
      <w:marBottom w:val="0"/>
      <w:divBdr>
        <w:top w:val="none" w:sz="0" w:space="0" w:color="auto"/>
        <w:left w:val="none" w:sz="0" w:space="0" w:color="auto"/>
        <w:bottom w:val="none" w:sz="0" w:space="0" w:color="auto"/>
        <w:right w:val="none" w:sz="0" w:space="0" w:color="auto"/>
      </w:divBdr>
    </w:div>
    <w:div w:id="1943024936">
      <w:bodyDiv w:val="1"/>
      <w:marLeft w:val="0"/>
      <w:marRight w:val="0"/>
      <w:marTop w:val="0"/>
      <w:marBottom w:val="0"/>
      <w:divBdr>
        <w:top w:val="none" w:sz="0" w:space="0" w:color="auto"/>
        <w:left w:val="none" w:sz="0" w:space="0" w:color="auto"/>
        <w:bottom w:val="none" w:sz="0" w:space="0" w:color="auto"/>
        <w:right w:val="none" w:sz="0" w:space="0" w:color="auto"/>
      </w:divBdr>
    </w:div>
    <w:div w:id="1966740469">
      <w:bodyDiv w:val="1"/>
      <w:marLeft w:val="0"/>
      <w:marRight w:val="0"/>
      <w:marTop w:val="0"/>
      <w:marBottom w:val="0"/>
      <w:divBdr>
        <w:top w:val="none" w:sz="0" w:space="0" w:color="auto"/>
        <w:left w:val="none" w:sz="0" w:space="0" w:color="auto"/>
        <w:bottom w:val="none" w:sz="0" w:space="0" w:color="auto"/>
        <w:right w:val="none" w:sz="0" w:space="0" w:color="auto"/>
      </w:divBdr>
    </w:div>
    <w:div w:id="1970473150">
      <w:bodyDiv w:val="1"/>
      <w:marLeft w:val="0"/>
      <w:marRight w:val="0"/>
      <w:marTop w:val="0"/>
      <w:marBottom w:val="0"/>
      <w:divBdr>
        <w:top w:val="none" w:sz="0" w:space="0" w:color="auto"/>
        <w:left w:val="none" w:sz="0" w:space="0" w:color="auto"/>
        <w:bottom w:val="none" w:sz="0" w:space="0" w:color="auto"/>
        <w:right w:val="none" w:sz="0" w:space="0" w:color="auto"/>
      </w:divBdr>
    </w:div>
    <w:div w:id="2015257818">
      <w:bodyDiv w:val="1"/>
      <w:marLeft w:val="0"/>
      <w:marRight w:val="0"/>
      <w:marTop w:val="0"/>
      <w:marBottom w:val="0"/>
      <w:divBdr>
        <w:top w:val="none" w:sz="0" w:space="0" w:color="auto"/>
        <w:left w:val="none" w:sz="0" w:space="0" w:color="auto"/>
        <w:bottom w:val="none" w:sz="0" w:space="0" w:color="auto"/>
        <w:right w:val="none" w:sz="0" w:space="0" w:color="auto"/>
      </w:divBdr>
    </w:div>
    <w:div w:id="2078358857">
      <w:bodyDiv w:val="1"/>
      <w:marLeft w:val="0"/>
      <w:marRight w:val="0"/>
      <w:marTop w:val="0"/>
      <w:marBottom w:val="0"/>
      <w:divBdr>
        <w:top w:val="none" w:sz="0" w:space="0" w:color="auto"/>
        <w:left w:val="none" w:sz="0" w:space="0" w:color="auto"/>
        <w:bottom w:val="none" w:sz="0" w:space="0" w:color="auto"/>
        <w:right w:val="none" w:sz="0" w:space="0" w:color="auto"/>
      </w:divBdr>
      <w:divsChild>
        <w:div w:id="75246958">
          <w:marLeft w:val="0"/>
          <w:marRight w:val="0"/>
          <w:marTop w:val="0"/>
          <w:marBottom w:val="0"/>
          <w:divBdr>
            <w:top w:val="none" w:sz="0" w:space="0" w:color="auto"/>
            <w:left w:val="none" w:sz="0" w:space="0" w:color="auto"/>
            <w:bottom w:val="none" w:sz="0" w:space="0" w:color="auto"/>
            <w:right w:val="none" w:sz="0" w:space="0" w:color="auto"/>
          </w:divBdr>
          <w:divsChild>
            <w:div w:id="20761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852">
      <w:bodyDiv w:val="1"/>
      <w:marLeft w:val="0"/>
      <w:marRight w:val="0"/>
      <w:marTop w:val="0"/>
      <w:marBottom w:val="0"/>
      <w:divBdr>
        <w:top w:val="none" w:sz="0" w:space="0" w:color="auto"/>
        <w:left w:val="none" w:sz="0" w:space="0" w:color="auto"/>
        <w:bottom w:val="none" w:sz="0" w:space="0" w:color="auto"/>
        <w:right w:val="none" w:sz="0" w:space="0" w:color="auto"/>
      </w:divBdr>
    </w:div>
    <w:div w:id="2109619069">
      <w:bodyDiv w:val="1"/>
      <w:marLeft w:val="0"/>
      <w:marRight w:val="0"/>
      <w:marTop w:val="0"/>
      <w:marBottom w:val="0"/>
      <w:divBdr>
        <w:top w:val="none" w:sz="0" w:space="0" w:color="auto"/>
        <w:left w:val="none" w:sz="0" w:space="0" w:color="auto"/>
        <w:bottom w:val="none" w:sz="0" w:space="0" w:color="auto"/>
        <w:right w:val="none" w:sz="0" w:space="0" w:color="auto"/>
      </w:divBdr>
    </w:div>
    <w:div w:id="2112317426">
      <w:bodyDiv w:val="1"/>
      <w:marLeft w:val="0"/>
      <w:marRight w:val="0"/>
      <w:marTop w:val="0"/>
      <w:marBottom w:val="0"/>
      <w:divBdr>
        <w:top w:val="none" w:sz="0" w:space="0" w:color="auto"/>
        <w:left w:val="none" w:sz="0" w:space="0" w:color="auto"/>
        <w:bottom w:val="none" w:sz="0" w:space="0" w:color="auto"/>
        <w:right w:val="none" w:sz="0" w:space="0" w:color="auto"/>
      </w:divBdr>
    </w:div>
    <w:div w:id="2113085067">
      <w:bodyDiv w:val="1"/>
      <w:marLeft w:val="0"/>
      <w:marRight w:val="0"/>
      <w:marTop w:val="0"/>
      <w:marBottom w:val="0"/>
      <w:divBdr>
        <w:top w:val="none" w:sz="0" w:space="0" w:color="auto"/>
        <w:left w:val="none" w:sz="0" w:space="0" w:color="auto"/>
        <w:bottom w:val="none" w:sz="0" w:space="0" w:color="auto"/>
        <w:right w:val="none" w:sz="0" w:space="0" w:color="auto"/>
      </w:divBdr>
    </w:div>
    <w:div w:id="21246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9" Type="http://schemas.openxmlformats.org/officeDocument/2006/relationships/image" Target="media/image13.png"/><Relationship Id="rId21" Type="http://schemas.openxmlformats.org/officeDocument/2006/relationships/image" Target="media/image11.png"/><Relationship Id="rId34" Type="http://schemas.openxmlformats.org/officeDocument/2006/relationships/hyperlink" Target="https://www.mongodb.com/resources/basics/databases/nosql-explained/nosql-vs-sql"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ieeexplore.ieee.org/abstract/document/9282637/" TargetMode="Externa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hyperlink" Target="https://react.dev/learn" TargetMode="External"/><Relationship Id="rId37"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0" Type="http://schemas.openxmlformats.org/officeDocument/2006/relationships/hyperlink" Target="https://arxiv.org/pdf/2403.07541" TargetMode="External"/><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link.springer.com/chapter/10.1007/978-1-4842-8707-1_8" TargetMode="External"/><Relationship Id="rId36" Type="http://schemas.openxmlformats.org/officeDocument/2006/relationships/hyperlink" Target="https://arxiv.org/pdf/2203.04860" TargetMode="External"/><Relationship Id="rId49"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ww.postgresql.org/about/" TargetMode="External"/><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ink.springer.com/chapter/10.1007/978-1-4842-8707-1_8" TargetMode="External"/><Relationship Id="rId30" Type="http://schemas.openxmlformats.org/officeDocument/2006/relationships/hyperlink" Target="https://docs.docker.com/guides/docker-overview/" TargetMode="External"/><Relationship Id="rId35" Type="http://schemas.openxmlformats.org/officeDocument/2006/relationships/hyperlink" Target="https://arxiv.org/pdf/2307.09923" TargetMode="External"/><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197for5662m48.cloudfront.net/documents/publicationstatus/174684/preprint_pdf/f94a60a2566eade6c63a19601bcf39b4.pdf" TargetMode="External"/><Relationship Id="rId33" Type="http://schemas.openxmlformats.org/officeDocument/2006/relationships/hyperlink" Target="https://nextjs.org/docs" TargetMode="External"/><Relationship Id="rId38"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6" Type="http://schemas.openxmlformats.org/officeDocument/2006/relationships/image" Target="media/image19.png"/><Relationship Id="rId20" Type="http://schemas.openxmlformats.org/officeDocument/2006/relationships/image" Target="media/image10.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2790</TotalTime>
  <Pages>49</Pages>
  <Words>6864</Words>
  <Characters>39125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45898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2345</cp:revision>
  <cp:lastPrinted>2011-04-09T13:51:00Z</cp:lastPrinted>
  <dcterms:created xsi:type="dcterms:W3CDTF">2024-08-15T07:51:00Z</dcterms:created>
  <dcterms:modified xsi:type="dcterms:W3CDTF">2024-08-23T07:17:00Z</dcterms:modified>
</cp:coreProperties>
</file>