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rsidP="008B2CC2">
      <w:pPr>
        <w:pStyle w:val="a9"/>
        <w:numPr>
          <w:ilvl w:val="0"/>
          <w:numId w:val="45"/>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06D0B1F2">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rsidP="008B2CC2">
      <w:pPr>
        <w:pStyle w:val="a9"/>
        <w:numPr>
          <w:ilvl w:val="0"/>
          <w:numId w:val="45"/>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2884B998">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rsidP="008B2CC2">
      <w:pPr>
        <w:pStyle w:val="a9"/>
        <w:numPr>
          <w:ilvl w:val="0"/>
          <w:numId w:val="45"/>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rsidP="008B2CC2">
      <w:pPr>
        <w:pStyle w:val="a9"/>
        <w:numPr>
          <w:ilvl w:val="0"/>
          <w:numId w:val="45"/>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rsidP="008B2CC2">
      <w:pPr>
        <w:pStyle w:val="a9"/>
        <w:numPr>
          <w:ilvl w:val="0"/>
          <w:numId w:val="45"/>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rsidP="008B2CC2">
      <w:pPr>
        <w:pStyle w:val="a9"/>
        <w:numPr>
          <w:ilvl w:val="0"/>
          <w:numId w:val="45"/>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rsidP="008B2CC2">
      <w:pPr>
        <w:pStyle w:val="a9"/>
        <w:numPr>
          <w:ilvl w:val="0"/>
          <w:numId w:val="45"/>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rsidP="008B2CC2">
      <w:pPr>
        <w:pStyle w:val="a9"/>
        <w:numPr>
          <w:ilvl w:val="0"/>
          <w:numId w:val="45"/>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rsidP="008B2CC2">
      <w:pPr>
        <w:pStyle w:val="a9"/>
        <w:numPr>
          <w:ilvl w:val="0"/>
          <w:numId w:val="45"/>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rsidP="008B2CC2">
      <w:pPr>
        <w:pStyle w:val="a9"/>
        <w:numPr>
          <w:ilvl w:val="0"/>
          <w:numId w:val="45"/>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rsidP="008B2CC2">
      <w:pPr>
        <w:pStyle w:val="a9"/>
        <w:numPr>
          <w:ilvl w:val="0"/>
          <w:numId w:val="45"/>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rsidP="008B2CC2">
      <w:pPr>
        <w:pStyle w:val="a9"/>
        <w:numPr>
          <w:ilvl w:val="0"/>
          <w:numId w:val="45"/>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rsidP="008B2CC2">
      <w:pPr>
        <w:pStyle w:val="a9"/>
        <w:numPr>
          <w:ilvl w:val="0"/>
          <w:numId w:val="45"/>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rsidP="008B2CC2">
      <w:pPr>
        <w:pStyle w:val="a9"/>
        <w:numPr>
          <w:ilvl w:val="0"/>
          <w:numId w:val="45"/>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rsidP="008B2CC2">
      <w:pPr>
        <w:pStyle w:val="a9"/>
        <w:numPr>
          <w:ilvl w:val="0"/>
          <w:numId w:val="45"/>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rsidP="000D7C40">
      <w:pPr>
        <w:pStyle w:val="a9"/>
        <w:numPr>
          <w:ilvl w:val="0"/>
          <w:numId w:val="46"/>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rsidP="000D7C40">
      <w:pPr>
        <w:pStyle w:val="a9"/>
        <w:numPr>
          <w:ilvl w:val="0"/>
          <w:numId w:val="46"/>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rsidP="000D7C40">
      <w:pPr>
        <w:pStyle w:val="a9"/>
        <w:numPr>
          <w:ilvl w:val="0"/>
          <w:numId w:val="46"/>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rsidP="000D7C40">
      <w:pPr>
        <w:pStyle w:val="a9"/>
        <w:numPr>
          <w:ilvl w:val="0"/>
          <w:numId w:val="46"/>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rsidP="000D7C40">
      <w:pPr>
        <w:pStyle w:val="a9"/>
        <w:numPr>
          <w:ilvl w:val="0"/>
          <w:numId w:val="46"/>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rsidP="000D7C40">
      <w:pPr>
        <w:pStyle w:val="a9"/>
        <w:numPr>
          <w:ilvl w:val="0"/>
          <w:numId w:val="46"/>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rsidP="000D7C40">
      <w:pPr>
        <w:pStyle w:val="a9"/>
        <w:numPr>
          <w:ilvl w:val="0"/>
          <w:numId w:val="46"/>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hyperlink r:id="rId25" w:history="1">
        <w:r w:rsidRPr="00351D8F">
          <w:rPr>
            <w:rStyle w:val="Hyperlink"/>
            <w:lang w:val="en-US"/>
          </w:rPr>
          <w:t>arxiv.org/pdf/2406.18678</w:t>
        </w:r>
      </w:hyperlink>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6"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Pr="00EA4555" w:rsidRDefault="00000000" w:rsidP="00EA4555">
      <w:pPr>
        <w:pStyle w:val="a9"/>
        <w:rPr>
          <w:color w:val="0000FF" w:themeColor="hyperlink"/>
          <w:u w:val="single"/>
          <w:rtl/>
          <w:lang w:val="en-US"/>
        </w:rPr>
      </w:pPr>
      <w:hyperlink r:id="rId27" w:history="1">
        <w:r w:rsidR="008B2CC2" w:rsidRPr="00C153CC">
          <w:rPr>
            <w:rStyle w:val="Hyperlink"/>
            <w:lang w:val="en-US"/>
          </w:rPr>
          <w:t>Split_Miner_Automated_Discovery_of_Accurate_and_Simple_Business_Process_Models_from_Event_Logs-libre.pdf (d1wqtxts1xzle7.cloudfront.net)</w:t>
        </w:r>
      </w:hyperlink>
    </w:p>
    <w:p w14:paraId="72CAEE05" w14:textId="77777777" w:rsidR="008C4281" w:rsidRDefault="00097ABC" w:rsidP="007C1489">
      <w:pPr>
        <w:pStyle w:val="ad"/>
        <w:rPr>
          <w:rtl/>
        </w:rPr>
      </w:pPr>
      <w:r>
        <w:rPr>
          <w:rFonts w:asciiTheme="minorHAnsi" w:hAnsiTheme="minorHAnsi"/>
          <w:rtl/>
        </w:rPr>
        <w:br w:type="page"/>
      </w:r>
      <w:bookmarkStart w:id="16" w:name="_Toc242697840"/>
      <w:bookmarkStart w:id="17" w:name="_Toc242002684"/>
      <w:bookmarkStart w:id="18" w:name="_Toc242012328"/>
      <w:r w:rsidR="008C4281" w:rsidRPr="00C64AA7">
        <w:rPr>
          <w:rFonts w:hint="cs"/>
          <w:rtl/>
        </w:rPr>
        <w:lastRenderedPageBreak/>
        <w:t>الفصل ال</w:t>
      </w:r>
      <w:r w:rsidR="008C4281">
        <w:rPr>
          <w:rFonts w:hint="cs"/>
          <w:rtl/>
        </w:rPr>
        <w:t>ثاني</w:t>
      </w:r>
      <w:bookmarkEnd w:id="16"/>
      <w:r w:rsidR="008C4281">
        <w:rPr>
          <w:rFonts w:hint="cs"/>
          <w:rtl/>
        </w:rPr>
        <w:t xml:space="preserve"> </w:t>
      </w:r>
    </w:p>
    <w:bookmarkEnd w:id="17"/>
    <w:bookmarkEnd w:id="18"/>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19" w:name="_Toc242436678"/>
      <w:bookmarkStart w:id="20" w:name="_Toc242697103"/>
      <w:bookmarkStart w:id="21" w:name="_Toc242697841"/>
      <w:bookmarkStart w:id="22" w:name="_Toc242697932"/>
      <w:bookmarkStart w:id="23"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19"/>
      <w:bookmarkEnd w:id="20"/>
      <w:bookmarkEnd w:id="21"/>
      <w:bookmarkEnd w:id="22"/>
      <w:bookmarkEnd w:id="23"/>
    </w:p>
    <w:p w14:paraId="15105189" w14:textId="77777777" w:rsidR="00097ABC" w:rsidRDefault="002E4020" w:rsidP="002E4020">
      <w:pPr>
        <w:pStyle w:val="1"/>
        <w:rPr>
          <w:rtl/>
        </w:rPr>
      </w:pPr>
      <w:bookmarkStart w:id="24" w:name="_Toc242002686"/>
      <w:bookmarkStart w:id="25" w:name="_Toc242012329"/>
      <w:bookmarkStart w:id="26" w:name="_Toc242088960"/>
      <w:bookmarkStart w:id="27" w:name="_Toc290126551"/>
      <w:r>
        <w:t>-1.2</w:t>
      </w:r>
      <w:r>
        <w:rPr>
          <w:rFonts w:hint="cs"/>
          <w:rtl/>
        </w:rPr>
        <w:t xml:space="preserve"> </w:t>
      </w:r>
      <w:r w:rsidR="00097ABC" w:rsidRPr="00694BCC">
        <w:rPr>
          <w:rFonts w:hint="cs"/>
          <w:rtl/>
        </w:rPr>
        <w:t>مقدمة</w:t>
      </w:r>
      <w:bookmarkEnd w:id="24"/>
      <w:bookmarkEnd w:id="25"/>
      <w:bookmarkEnd w:id="26"/>
      <w:bookmarkEnd w:id="27"/>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8" w:name="_Toc290126552"/>
      <w:r>
        <w:t>-2.2</w:t>
      </w:r>
      <w:r>
        <w:rPr>
          <w:rFonts w:hint="cs"/>
          <w:rtl/>
        </w:rPr>
        <w:t xml:space="preserve"> </w:t>
      </w:r>
      <w:bookmarkEnd w:id="28"/>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28"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29"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29" w:name="_Toc290126553"/>
    </w:p>
    <w:p w14:paraId="0A9C8985" w14:textId="77777777" w:rsidR="00252EA1" w:rsidRDefault="00000000" w:rsidP="00252EA1">
      <w:pPr>
        <w:pStyle w:val="a9"/>
        <w:rPr>
          <w:lang w:val="en-US"/>
        </w:rPr>
      </w:pPr>
      <w:hyperlink r:id="rId30"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29"/>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rsidP="000034A4">
      <w:pPr>
        <w:pStyle w:val="a9"/>
        <w:numPr>
          <w:ilvl w:val="0"/>
          <w:numId w:val="44"/>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rsidP="000034A4">
      <w:pPr>
        <w:pStyle w:val="a9"/>
        <w:numPr>
          <w:ilvl w:val="0"/>
          <w:numId w:val="44"/>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rsidP="000034A4">
      <w:pPr>
        <w:pStyle w:val="a9"/>
        <w:numPr>
          <w:ilvl w:val="0"/>
          <w:numId w:val="44"/>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rsidP="000034A4">
      <w:pPr>
        <w:pStyle w:val="a9"/>
        <w:numPr>
          <w:ilvl w:val="0"/>
          <w:numId w:val="44"/>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rsidP="000034A4">
      <w:pPr>
        <w:pStyle w:val="a9"/>
        <w:numPr>
          <w:ilvl w:val="0"/>
          <w:numId w:val="44"/>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1"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2">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33"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H., Berti, A., Schuster, D., &amp; van der Aalst, W. M. (2024, May). Process Modeling With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rsidP="00430E0E">
      <w:pPr>
        <w:pStyle w:val="a9"/>
        <w:numPr>
          <w:ilvl w:val="0"/>
          <w:numId w:val="47"/>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 xml:space="preserve">[PET </w:t>
      </w:r>
      <w:proofErr w:type="spellStart"/>
      <w:r w:rsidR="00E42653">
        <w:rPr>
          <w:lang w:val="en-US"/>
        </w:rPr>
        <w:t>refrerence</w:t>
      </w:r>
      <w:proofErr w:type="spellEnd"/>
      <w:r w:rsidR="00E42653">
        <w:rPr>
          <w:lang w:val="en-US"/>
        </w:rPr>
        <w:t>]</w:t>
      </w:r>
    </w:p>
    <w:p w14:paraId="1912D84C" w14:textId="2FF30D9B" w:rsidR="00661760" w:rsidRDefault="00294BFE" w:rsidP="00153943">
      <w:pPr>
        <w:pStyle w:val="a9"/>
        <w:numPr>
          <w:ilvl w:val="0"/>
          <w:numId w:val="47"/>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 xml:space="preserve">[LLMs can accomplish .. </w:t>
      </w:r>
      <w:r w:rsidR="009C32AE">
        <w:rPr>
          <w:lang w:val="en-US"/>
        </w:rPr>
        <w:t>reference</w:t>
      </w:r>
      <w:r w:rsidR="00ED09D0">
        <w:rPr>
          <w:lang w:val="en-US"/>
        </w:rPr>
        <w:t>]</w:t>
      </w:r>
    </w:p>
    <w:p w14:paraId="1DE2FFD1" w14:textId="58A38A7F" w:rsidR="00F71093" w:rsidRDefault="00F71093" w:rsidP="00153943">
      <w:pPr>
        <w:pStyle w:val="a9"/>
        <w:numPr>
          <w:ilvl w:val="0"/>
          <w:numId w:val="47"/>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3571748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 أو تضع قيوداً على المخطط المولد.</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404D60F3"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 xml:space="preserve">generate </w:t>
      </w:r>
      <w:proofErr w:type="spellStart"/>
      <w:r w:rsidR="00BD26F4">
        <w:rPr>
          <w:lang w:val="en-US"/>
        </w:rPr>
        <w:t>bpmn</w:t>
      </w:r>
      <w:proofErr w:type="spellEnd"/>
      <w:r w:rsidR="00BD26F4">
        <w:rPr>
          <w:lang w:val="en-US"/>
        </w:rPr>
        <w:t xml:space="preserve">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455B8B6A" w14:textId="7446CE77" w:rsidR="005D245F" w:rsidRDefault="005D245F" w:rsidP="00BC65A2">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51058BE8" w14:textId="77777777" w:rsidR="00542B7F" w:rsidRDefault="00542B7F" w:rsidP="00BC65A2">
      <w:pPr>
        <w:pStyle w:val="a9"/>
        <w:rPr>
          <w:rtl/>
          <w:lang w:val="en-US"/>
        </w:rPr>
      </w:pPr>
    </w:p>
    <w:p w14:paraId="77189C70" w14:textId="77777777" w:rsidR="00542B7F" w:rsidRDefault="00542B7F" w:rsidP="00BC65A2">
      <w:pPr>
        <w:pStyle w:val="a9"/>
        <w:rPr>
          <w:rtl/>
          <w:lang w:val="en-US"/>
        </w:rPr>
      </w:pP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rsidP="003A7F7B">
      <w:pPr>
        <w:pStyle w:val="a9"/>
        <w:numPr>
          <w:ilvl w:val="0"/>
          <w:numId w:val="48"/>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rsidP="00E33E6F">
      <w:pPr>
        <w:pStyle w:val="a9"/>
        <w:numPr>
          <w:ilvl w:val="0"/>
          <w:numId w:val="48"/>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rsidP="00BF6820">
      <w:pPr>
        <w:pStyle w:val="a9"/>
        <w:numPr>
          <w:ilvl w:val="0"/>
          <w:numId w:val="49"/>
        </w:numPr>
        <w:rPr>
          <w:rtl/>
          <w:lang w:val="en-US"/>
        </w:rPr>
      </w:pPr>
      <w:r>
        <w:rPr>
          <w:rFonts w:hint="cs"/>
          <w:rtl/>
          <w:lang w:val="en-US"/>
        </w:rPr>
        <w:lastRenderedPageBreak/>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34"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rsidP="0073084D">
      <w:pPr>
        <w:pStyle w:val="a9"/>
        <w:numPr>
          <w:ilvl w:val="0"/>
          <w:numId w:val="49"/>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rsidP="0073084D">
      <w:pPr>
        <w:pStyle w:val="a9"/>
        <w:numPr>
          <w:ilvl w:val="0"/>
          <w:numId w:val="49"/>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rsidP="00D45DA7">
      <w:pPr>
        <w:pStyle w:val="a9"/>
        <w:numPr>
          <w:ilvl w:val="0"/>
          <w:numId w:val="49"/>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rsidP="0073084D">
      <w:pPr>
        <w:pStyle w:val="a9"/>
        <w:numPr>
          <w:ilvl w:val="0"/>
          <w:numId w:val="49"/>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rsidP="0073084D">
      <w:pPr>
        <w:pStyle w:val="a9"/>
        <w:numPr>
          <w:ilvl w:val="0"/>
          <w:numId w:val="49"/>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rsidP="0073084D">
      <w:pPr>
        <w:pStyle w:val="a9"/>
        <w:numPr>
          <w:ilvl w:val="0"/>
          <w:numId w:val="49"/>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rsidP="0073084D">
      <w:pPr>
        <w:pStyle w:val="a9"/>
        <w:numPr>
          <w:ilvl w:val="0"/>
          <w:numId w:val="49"/>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rsidP="0073084D">
      <w:pPr>
        <w:pStyle w:val="a9"/>
        <w:numPr>
          <w:ilvl w:val="0"/>
          <w:numId w:val="49"/>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35"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rsidP="002F79DB">
      <w:pPr>
        <w:pStyle w:val="a9"/>
        <w:numPr>
          <w:ilvl w:val="0"/>
          <w:numId w:val="50"/>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rsidP="002F79DB">
      <w:pPr>
        <w:pStyle w:val="a9"/>
        <w:numPr>
          <w:ilvl w:val="0"/>
          <w:numId w:val="50"/>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rsidP="00886E99">
      <w:pPr>
        <w:pStyle w:val="a9"/>
        <w:numPr>
          <w:ilvl w:val="0"/>
          <w:numId w:val="51"/>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rsidP="00886E99">
      <w:pPr>
        <w:pStyle w:val="a9"/>
        <w:numPr>
          <w:ilvl w:val="0"/>
          <w:numId w:val="51"/>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rsidP="00886E99">
      <w:pPr>
        <w:pStyle w:val="a9"/>
        <w:numPr>
          <w:ilvl w:val="0"/>
          <w:numId w:val="51"/>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rsidP="00886E99">
      <w:pPr>
        <w:pStyle w:val="a9"/>
        <w:numPr>
          <w:ilvl w:val="0"/>
          <w:numId w:val="51"/>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rsidP="00886E99">
      <w:pPr>
        <w:pStyle w:val="a9"/>
        <w:numPr>
          <w:ilvl w:val="0"/>
          <w:numId w:val="51"/>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rsidP="00886E99">
      <w:pPr>
        <w:pStyle w:val="a9"/>
        <w:numPr>
          <w:ilvl w:val="0"/>
          <w:numId w:val="51"/>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rsidP="00886E99">
      <w:pPr>
        <w:pStyle w:val="a9"/>
        <w:numPr>
          <w:ilvl w:val="0"/>
          <w:numId w:val="51"/>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rsidP="00886E99">
      <w:pPr>
        <w:pStyle w:val="a9"/>
        <w:numPr>
          <w:ilvl w:val="0"/>
          <w:numId w:val="51"/>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rsidP="00886E99">
      <w:pPr>
        <w:pStyle w:val="a9"/>
        <w:numPr>
          <w:ilvl w:val="0"/>
          <w:numId w:val="51"/>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36">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rsidP="00A65BCB">
      <w:pPr>
        <w:pStyle w:val="a9"/>
        <w:numPr>
          <w:ilvl w:val="0"/>
          <w:numId w:val="5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rsidP="00A65BCB">
      <w:pPr>
        <w:pStyle w:val="a9"/>
        <w:numPr>
          <w:ilvl w:val="0"/>
          <w:numId w:val="5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11F081D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0B2CA8">
        <w:rPr>
          <w:rFonts w:hint="cs"/>
          <w:noProof/>
          <w:rtl/>
        </w:rPr>
        <w:t>، 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w:t>
      </w:r>
      <w:r w:rsidR="00BE0272">
        <w:rPr>
          <w:noProof/>
          <w:lang w:val="en-US"/>
        </w:rPr>
        <w:t>JWT tokens</w:t>
      </w:r>
      <w:r w:rsidR="00BE0272">
        <w:rPr>
          <w:noProof/>
          <w:lang w:val="en-US"/>
        </w:rPr>
        <w:t>)</w:t>
      </w:r>
      <w:r w:rsidR="002F231C">
        <w:rPr>
          <w:rFonts w:hint="cs"/>
          <w:noProof/>
          <w:rtl/>
          <w:lang w:val="en-US"/>
        </w:rPr>
        <w:t>.</w:t>
      </w:r>
    </w:p>
    <w:p w14:paraId="7CA28B82" w14:textId="65FFFEA5" w:rsidR="0046395E" w:rsidRDefault="0046395E" w:rsidP="0046395E">
      <w:pPr>
        <w:pStyle w:val="2"/>
        <w:rPr>
          <w:rtl/>
        </w:rPr>
      </w:pPr>
      <w:r>
        <w:lastRenderedPageBreak/>
        <w:t>-</w:t>
      </w:r>
      <w:r>
        <w:t>5</w:t>
      </w:r>
      <w:r>
        <w:t>.3.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77777777" w:rsidR="00B35EE2" w:rsidRPr="00B35EE2" w:rsidRDefault="00B35EE2" w:rsidP="00B35EE2">
      <w:pPr>
        <w:pStyle w:val="a9"/>
        <w:rPr>
          <w:rtl/>
          <w:lang w:val="en-US"/>
        </w:rPr>
      </w:pPr>
    </w:p>
    <w:p w14:paraId="66D88125" w14:textId="77777777" w:rsidR="009F3B52" w:rsidRDefault="009F3B52" w:rsidP="000349C4">
      <w:pPr>
        <w:pStyle w:val="a9"/>
        <w:rPr>
          <w:noProof/>
          <w:rtl/>
          <w:lang w:val="en-US"/>
        </w:rPr>
      </w:pPr>
    </w:p>
    <w:p w14:paraId="368F3C79" w14:textId="77777777" w:rsidR="009F3B52" w:rsidRPr="00EB1D06" w:rsidRDefault="009F3B52" w:rsidP="000349C4">
      <w:pPr>
        <w:pStyle w:val="a9"/>
        <w:rPr>
          <w:rFonts w:hint="cs"/>
          <w:noProof/>
          <w:rtl/>
          <w:lang w:val="en-US"/>
        </w:rPr>
      </w:pPr>
    </w:p>
    <w:p w14:paraId="0D084DF9" w14:textId="77777777" w:rsidR="000349C4" w:rsidRDefault="000349C4" w:rsidP="000349C4">
      <w:pPr>
        <w:pStyle w:val="a9"/>
        <w:rPr>
          <w:noProof/>
        </w:rPr>
      </w:pPr>
    </w:p>
    <w:p w14:paraId="365C6352" w14:textId="77777777" w:rsidR="000349C4" w:rsidRDefault="000349C4" w:rsidP="000349C4">
      <w:pPr>
        <w:pStyle w:val="a9"/>
        <w:rPr>
          <w:noProof/>
        </w:rPr>
      </w:pPr>
    </w:p>
    <w:p w14:paraId="6AFA739F" w14:textId="77777777" w:rsidR="000349C4" w:rsidRDefault="000349C4" w:rsidP="000349C4">
      <w:pPr>
        <w:pStyle w:val="a9"/>
        <w:rPr>
          <w:noProof/>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1D887" w14:textId="77777777" w:rsidR="00F54909" w:rsidRDefault="00F54909" w:rsidP="006C5768">
      <w:r>
        <w:separator/>
      </w:r>
    </w:p>
  </w:endnote>
  <w:endnote w:type="continuationSeparator" w:id="0">
    <w:p w14:paraId="7DD96466" w14:textId="77777777" w:rsidR="00F54909" w:rsidRDefault="00F54909"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BE612" w14:textId="77777777" w:rsidR="00F54909" w:rsidRDefault="00F54909" w:rsidP="006C5768">
      <w:r>
        <w:separator/>
      </w:r>
    </w:p>
  </w:footnote>
  <w:footnote w:type="continuationSeparator" w:id="0">
    <w:p w14:paraId="7E83EAE9" w14:textId="77777777" w:rsidR="00F54909" w:rsidRDefault="00F54909"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9B3515F"/>
    <w:multiLevelType w:val="hybridMultilevel"/>
    <w:tmpl w:val="F0F4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14D56F88"/>
    <w:multiLevelType w:val="hybridMultilevel"/>
    <w:tmpl w:val="29E2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5"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9"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3"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EA7486"/>
    <w:multiLevelType w:val="multilevel"/>
    <w:tmpl w:val="8DE4CAEC"/>
    <w:numStyleLink w:val="a1"/>
  </w:abstractNum>
  <w:abstractNum w:abstractNumId="41"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4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45"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7078015">
    <w:abstractNumId w:val="31"/>
  </w:num>
  <w:num w:numId="2" w16cid:durableId="1148403106">
    <w:abstractNumId w:val="15"/>
  </w:num>
  <w:num w:numId="3" w16cid:durableId="1320695488">
    <w:abstractNumId w:val="12"/>
  </w:num>
  <w:num w:numId="4" w16cid:durableId="1533879795">
    <w:abstractNumId w:val="48"/>
  </w:num>
  <w:num w:numId="5" w16cid:durableId="1509563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5248458">
    <w:abstractNumId w:val="12"/>
  </w:num>
  <w:num w:numId="7" w16cid:durableId="2275718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01533428">
    <w:abstractNumId w:val="23"/>
  </w:num>
  <w:num w:numId="9" w16cid:durableId="744106482">
    <w:abstractNumId w:val="33"/>
  </w:num>
  <w:num w:numId="10" w16cid:durableId="641422707">
    <w:abstractNumId w:val="9"/>
  </w:num>
  <w:num w:numId="11" w16cid:durableId="1363363443">
    <w:abstractNumId w:val="7"/>
  </w:num>
  <w:num w:numId="12" w16cid:durableId="1599024959">
    <w:abstractNumId w:val="6"/>
  </w:num>
  <w:num w:numId="13" w16cid:durableId="618416677">
    <w:abstractNumId w:val="5"/>
  </w:num>
  <w:num w:numId="14" w16cid:durableId="2125416291">
    <w:abstractNumId w:val="4"/>
  </w:num>
  <w:num w:numId="15" w16cid:durableId="375006735">
    <w:abstractNumId w:val="8"/>
  </w:num>
  <w:num w:numId="16" w16cid:durableId="1704016968">
    <w:abstractNumId w:val="3"/>
  </w:num>
  <w:num w:numId="17" w16cid:durableId="759529145">
    <w:abstractNumId w:val="2"/>
  </w:num>
  <w:num w:numId="18" w16cid:durableId="1295019096">
    <w:abstractNumId w:val="1"/>
  </w:num>
  <w:num w:numId="19" w16cid:durableId="322196392">
    <w:abstractNumId w:val="0"/>
  </w:num>
  <w:num w:numId="20" w16cid:durableId="1799644338">
    <w:abstractNumId w:val="22"/>
  </w:num>
  <w:num w:numId="21" w16cid:durableId="457995799">
    <w:abstractNumId w:val="13"/>
  </w:num>
  <w:num w:numId="22" w16cid:durableId="1012799930">
    <w:abstractNumId w:val="30"/>
  </w:num>
  <w:num w:numId="23" w16cid:durableId="1952126346">
    <w:abstractNumId w:val="40"/>
  </w:num>
  <w:num w:numId="24" w16cid:durableId="48500460">
    <w:abstractNumId w:val="17"/>
  </w:num>
  <w:num w:numId="25" w16cid:durableId="577445911">
    <w:abstractNumId w:val="26"/>
  </w:num>
  <w:num w:numId="26" w16cid:durableId="187645963">
    <w:abstractNumId w:val="45"/>
  </w:num>
  <w:num w:numId="27" w16cid:durableId="905528888">
    <w:abstractNumId w:val="36"/>
  </w:num>
  <w:num w:numId="28" w16cid:durableId="1896431686">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943299662">
    <w:abstractNumId w:val="39"/>
  </w:num>
  <w:num w:numId="30" w16cid:durableId="302275538">
    <w:abstractNumId w:val="35"/>
  </w:num>
  <w:num w:numId="31" w16cid:durableId="383020297">
    <w:abstractNumId w:val="18"/>
  </w:num>
  <w:num w:numId="32" w16cid:durableId="461532647">
    <w:abstractNumId w:val="39"/>
  </w:num>
  <w:num w:numId="33" w16cid:durableId="1130320943">
    <w:abstractNumId w:val="43"/>
  </w:num>
  <w:num w:numId="34" w16cid:durableId="777070673">
    <w:abstractNumId w:val="24"/>
  </w:num>
  <w:num w:numId="35" w16cid:durableId="1042903490">
    <w:abstractNumId w:val="37"/>
  </w:num>
  <w:num w:numId="36" w16cid:durableId="1372071550">
    <w:abstractNumId w:val="42"/>
  </w:num>
  <w:num w:numId="37" w16cid:durableId="812866860">
    <w:abstractNumId w:val="32"/>
  </w:num>
  <w:num w:numId="38" w16cid:durableId="1251159520">
    <w:abstractNumId w:val="34"/>
  </w:num>
  <w:num w:numId="39" w16cid:durableId="768358840">
    <w:abstractNumId w:val="28"/>
  </w:num>
  <w:num w:numId="40" w16cid:durableId="1350528547">
    <w:abstractNumId w:val="10"/>
  </w:num>
  <w:num w:numId="41" w16cid:durableId="2038651856">
    <w:abstractNumId w:val="25"/>
  </w:num>
  <w:num w:numId="42" w16cid:durableId="493880573">
    <w:abstractNumId w:val="38"/>
  </w:num>
  <w:num w:numId="43" w16cid:durableId="366222133">
    <w:abstractNumId w:val="16"/>
  </w:num>
  <w:num w:numId="44" w16cid:durableId="2039622157">
    <w:abstractNumId w:val="44"/>
  </w:num>
  <w:num w:numId="45" w16cid:durableId="1222640603">
    <w:abstractNumId w:val="19"/>
  </w:num>
  <w:num w:numId="46" w16cid:durableId="365836054">
    <w:abstractNumId w:val="14"/>
  </w:num>
  <w:num w:numId="47" w16cid:durableId="642469817">
    <w:abstractNumId w:val="27"/>
  </w:num>
  <w:num w:numId="48" w16cid:durableId="2079285283">
    <w:abstractNumId w:val="46"/>
  </w:num>
  <w:num w:numId="49" w16cid:durableId="539632544">
    <w:abstractNumId w:val="41"/>
  </w:num>
  <w:num w:numId="50" w16cid:durableId="35617820">
    <w:abstractNumId w:val="20"/>
  </w:num>
  <w:num w:numId="51" w16cid:durableId="842475706">
    <w:abstractNumId w:val="29"/>
  </w:num>
  <w:num w:numId="52" w16cid:durableId="41254900">
    <w:abstractNumId w:val="21"/>
  </w:num>
  <w:num w:numId="53" w16cid:durableId="1331641951">
    <w:abstractNumId w:val="4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74F"/>
    <w:rsid w:val="00001D8E"/>
    <w:rsid w:val="00002C65"/>
    <w:rsid w:val="000034A4"/>
    <w:rsid w:val="000048E0"/>
    <w:rsid w:val="0000702E"/>
    <w:rsid w:val="000075E3"/>
    <w:rsid w:val="00012200"/>
    <w:rsid w:val="00012DDD"/>
    <w:rsid w:val="00014E5D"/>
    <w:rsid w:val="00015C3B"/>
    <w:rsid w:val="00015D02"/>
    <w:rsid w:val="00015F92"/>
    <w:rsid w:val="00024CCD"/>
    <w:rsid w:val="00024DDE"/>
    <w:rsid w:val="00025F0C"/>
    <w:rsid w:val="00032E2C"/>
    <w:rsid w:val="0003356F"/>
    <w:rsid w:val="00033C62"/>
    <w:rsid w:val="00034714"/>
    <w:rsid w:val="000349C4"/>
    <w:rsid w:val="000370F6"/>
    <w:rsid w:val="00040293"/>
    <w:rsid w:val="000403D5"/>
    <w:rsid w:val="00040CD6"/>
    <w:rsid w:val="0004106A"/>
    <w:rsid w:val="0004245F"/>
    <w:rsid w:val="00043221"/>
    <w:rsid w:val="00044F3A"/>
    <w:rsid w:val="00046075"/>
    <w:rsid w:val="00050051"/>
    <w:rsid w:val="00050957"/>
    <w:rsid w:val="000528DB"/>
    <w:rsid w:val="00052B76"/>
    <w:rsid w:val="00056714"/>
    <w:rsid w:val="0006044F"/>
    <w:rsid w:val="00061787"/>
    <w:rsid w:val="000624C0"/>
    <w:rsid w:val="00062C0B"/>
    <w:rsid w:val="00065D6D"/>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43EE"/>
    <w:rsid w:val="00085373"/>
    <w:rsid w:val="000853E1"/>
    <w:rsid w:val="00085D36"/>
    <w:rsid w:val="00086812"/>
    <w:rsid w:val="00086CF3"/>
    <w:rsid w:val="00090915"/>
    <w:rsid w:val="00091206"/>
    <w:rsid w:val="0009590F"/>
    <w:rsid w:val="00095E69"/>
    <w:rsid w:val="0009756C"/>
    <w:rsid w:val="000975E5"/>
    <w:rsid w:val="00097ABC"/>
    <w:rsid w:val="000A0AF5"/>
    <w:rsid w:val="000A25E6"/>
    <w:rsid w:val="000A343C"/>
    <w:rsid w:val="000A5089"/>
    <w:rsid w:val="000A555F"/>
    <w:rsid w:val="000A6991"/>
    <w:rsid w:val="000B2CA8"/>
    <w:rsid w:val="000B3D19"/>
    <w:rsid w:val="000B48EF"/>
    <w:rsid w:val="000C0593"/>
    <w:rsid w:val="000C05FE"/>
    <w:rsid w:val="000C38F8"/>
    <w:rsid w:val="000C4C0C"/>
    <w:rsid w:val="000C64D4"/>
    <w:rsid w:val="000C71F9"/>
    <w:rsid w:val="000D10E9"/>
    <w:rsid w:val="000D1C84"/>
    <w:rsid w:val="000D1F33"/>
    <w:rsid w:val="000D1F96"/>
    <w:rsid w:val="000D2504"/>
    <w:rsid w:val="000D3790"/>
    <w:rsid w:val="000D5440"/>
    <w:rsid w:val="000D5DD1"/>
    <w:rsid w:val="000D6D69"/>
    <w:rsid w:val="000D7C40"/>
    <w:rsid w:val="000E0A55"/>
    <w:rsid w:val="000E2199"/>
    <w:rsid w:val="000E2B3F"/>
    <w:rsid w:val="000E3A89"/>
    <w:rsid w:val="000E4CF1"/>
    <w:rsid w:val="000E58DE"/>
    <w:rsid w:val="000E7F48"/>
    <w:rsid w:val="000F0ED0"/>
    <w:rsid w:val="000F4581"/>
    <w:rsid w:val="001012F2"/>
    <w:rsid w:val="001031DD"/>
    <w:rsid w:val="00103340"/>
    <w:rsid w:val="00104CB6"/>
    <w:rsid w:val="00110458"/>
    <w:rsid w:val="001105B4"/>
    <w:rsid w:val="00111020"/>
    <w:rsid w:val="00111353"/>
    <w:rsid w:val="001165CC"/>
    <w:rsid w:val="00116C8C"/>
    <w:rsid w:val="00116D5B"/>
    <w:rsid w:val="00117086"/>
    <w:rsid w:val="0012270E"/>
    <w:rsid w:val="00125332"/>
    <w:rsid w:val="00130F5C"/>
    <w:rsid w:val="001323C9"/>
    <w:rsid w:val="00133330"/>
    <w:rsid w:val="00137F71"/>
    <w:rsid w:val="00140013"/>
    <w:rsid w:val="001406FA"/>
    <w:rsid w:val="00140CB6"/>
    <w:rsid w:val="00142035"/>
    <w:rsid w:val="00142194"/>
    <w:rsid w:val="001437E9"/>
    <w:rsid w:val="00143F04"/>
    <w:rsid w:val="0015171F"/>
    <w:rsid w:val="00151D29"/>
    <w:rsid w:val="00152E46"/>
    <w:rsid w:val="00153943"/>
    <w:rsid w:val="00154DDD"/>
    <w:rsid w:val="0015754E"/>
    <w:rsid w:val="00162E6E"/>
    <w:rsid w:val="001668E6"/>
    <w:rsid w:val="0016701A"/>
    <w:rsid w:val="001679D1"/>
    <w:rsid w:val="00173DCD"/>
    <w:rsid w:val="00176E50"/>
    <w:rsid w:val="00177442"/>
    <w:rsid w:val="00177B83"/>
    <w:rsid w:val="0018150F"/>
    <w:rsid w:val="00184264"/>
    <w:rsid w:val="0018444B"/>
    <w:rsid w:val="00187C54"/>
    <w:rsid w:val="00190FC3"/>
    <w:rsid w:val="00194CC9"/>
    <w:rsid w:val="001A2357"/>
    <w:rsid w:val="001A4965"/>
    <w:rsid w:val="001A7302"/>
    <w:rsid w:val="001B4E30"/>
    <w:rsid w:val="001B5317"/>
    <w:rsid w:val="001B7B85"/>
    <w:rsid w:val="001B7F80"/>
    <w:rsid w:val="001C4229"/>
    <w:rsid w:val="001C4EA5"/>
    <w:rsid w:val="001C5170"/>
    <w:rsid w:val="001D11D7"/>
    <w:rsid w:val="001D2DAB"/>
    <w:rsid w:val="001D424C"/>
    <w:rsid w:val="001D536F"/>
    <w:rsid w:val="001D5DCA"/>
    <w:rsid w:val="001D6E17"/>
    <w:rsid w:val="001E035A"/>
    <w:rsid w:val="001E1D59"/>
    <w:rsid w:val="001E2238"/>
    <w:rsid w:val="001E227C"/>
    <w:rsid w:val="001E2589"/>
    <w:rsid w:val="001E3B3A"/>
    <w:rsid w:val="001E767F"/>
    <w:rsid w:val="001F38C2"/>
    <w:rsid w:val="001F4C22"/>
    <w:rsid w:val="001F5583"/>
    <w:rsid w:val="001F5FB4"/>
    <w:rsid w:val="001F6042"/>
    <w:rsid w:val="001F661C"/>
    <w:rsid w:val="001F68C5"/>
    <w:rsid w:val="00200428"/>
    <w:rsid w:val="00201348"/>
    <w:rsid w:val="00201D55"/>
    <w:rsid w:val="002023A0"/>
    <w:rsid w:val="00204142"/>
    <w:rsid w:val="002048C5"/>
    <w:rsid w:val="0020497A"/>
    <w:rsid w:val="00205E1B"/>
    <w:rsid w:val="00205E4B"/>
    <w:rsid w:val="002065D1"/>
    <w:rsid w:val="00207099"/>
    <w:rsid w:val="0020711E"/>
    <w:rsid w:val="00210146"/>
    <w:rsid w:val="002104E1"/>
    <w:rsid w:val="002142B6"/>
    <w:rsid w:val="0021513C"/>
    <w:rsid w:val="002156CF"/>
    <w:rsid w:val="0022205A"/>
    <w:rsid w:val="0022261B"/>
    <w:rsid w:val="00224E56"/>
    <w:rsid w:val="00225EAE"/>
    <w:rsid w:val="00226251"/>
    <w:rsid w:val="002276E2"/>
    <w:rsid w:val="00235BD1"/>
    <w:rsid w:val="00235D5C"/>
    <w:rsid w:val="00237EF4"/>
    <w:rsid w:val="00241BB5"/>
    <w:rsid w:val="00244256"/>
    <w:rsid w:val="0024451A"/>
    <w:rsid w:val="002464CC"/>
    <w:rsid w:val="00246987"/>
    <w:rsid w:val="00247936"/>
    <w:rsid w:val="00247E4A"/>
    <w:rsid w:val="00251B08"/>
    <w:rsid w:val="00252EA1"/>
    <w:rsid w:val="00253A5E"/>
    <w:rsid w:val="0025458B"/>
    <w:rsid w:val="00255656"/>
    <w:rsid w:val="0025678A"/>
    <w:rsid w:val="00256A5C"/>
    <w:rsid w:val="00256CE3"/>
    <w:rsid w:val="00257CBB"/>
    <w:rsid w:val="00260863"/>
    <w:rsid w:val="00260A34"/>
    <w:rsid w:val="00263748"/>
    <w:rsid w:val="00263EFD"/>
    <w:rsid w:val="00264A45"/>
    <w:rsid w:val="002661A6"/>
    <w:rsid w:val="002741A5"/>
    <w:rsid w:val="00281019"/>
    <w:rsid w:val="00285CE5"/>
    <w:rsid w:val="00286656"/>
    <w:rsid w:val="002873F1"/>
    <w:rsid w:val="00287973"/>
    <w:rsid w:val="00292A04"/>
    <w:rsid w:val="00293D84"/>
    <w:rsid w:val="00294BFE"/>
    <w:rsid w:val="002956CE"/>
    <w:rsid w:val="00295B67"/>
    <w:rsid w:val="0029610D"/>
    <w:rsid w:val="002A7735"/>
    <w:rsid w:val="002A7F38"/>
    <w:rsid w:val="002B0499"/>
    <w:rsid w:val="002B1E66"/>
    <w:rsid w:val="002B2E79"/>
    <w:rsid w:val="002B3164"/>
    <w:rsid w:val="002B4AB1"/>
    <w:rsid w:val="002B56BF"/>
    <w:rsid w:val="002B631F"/>
    <w:rsid w:val="002B6E7B"/>
    <w:rsid w:val="002B73D2"/>
    <w:rsid w:val="002B7F05"/>
    <w:rsid w:val="002C2923"/>
    <w:rsid w:val="002C4834"/>
    <w:rsid w:val="002C5069"/>
    <w:rsid w:val="002C5075"/>
    <w:rsid w:val="002C5699"/>
    <w:rsid w:val="002C5CAD"/>
    <w:rsid w:val="002C61F7"/>
    <w:rsid w:val="002D1DBB"/>
    <w:rsid w:val="002D1F1F"/>
    <w:rsid w:val="002D4529"/>
    <w:rsid w:val="002D7D9A"/>
    <w:rsid w:val="002E11C5"/>
    <w:rsid w:val="002E12DF"/>
    <w:rsid w:val="002E17FC"/>
    <w:rsid w:val="002E18A3"/>
    <w:rsid w:val="002E4020"/>
    <w:rsid w:val="002E7BCA"/>
    <w:rsid w:val="002F0BA5"/>
    <w:rsid w:val="002F1D12"/>
    <w:rsid w:val="002F231C"/>
    <w:rsid w:val="002F3DF1"/>
    <w:rsid w:val="002F5C9D"/>
    <w:rsid w:val="002F6AE6"/>
    <w:rsid w:val="002F79DB"/>
    <w:rsid w:val="002F7CFA"/>
    <w:rsid w:val="00300777"/>
    <w:rsid w:val="00302BDC"/>
    <w:rsid w:val="003040CD"/>
    <w:rsid w:val="0031058C"/>
    <w:rsid w:val="0031148E"/>
    <w:rsid w:val="00312A8D"/>
    <w:rsid w:val="00312D3E"/>
    <w:rsid w:val="00312F80"/>
    <w:rsid w:val="00313C58"/>
    <w:rsid w:val="003159D0"/>
    <w:rsid w:val="00315B3B"/>
    <w:rsid w:val="00315C87"/>
    <w:rsid w:val="003161D7"/>
    <w:rsid w:val="00316C7F"/>
    <w:rsid w:val="00321FAC"/>
    <w:rsid w:val="0032312D"/>
    <w:rsid w:val="00324503"/>
    <w:rsid w:val="00325D58"/>
    <w:rsid w:val="0032795E"/>
    <w:rsid w:val="003304B4"/>
    <w:rsid w:val="0033091F"/>
    <w:rsid w:val="0033224A"/>
    <w:rsid w:val="00332393"/>
    <w:rsid w:val="00333410"/>
    <w:rsid w:val="0033383D"/>
    <w:rsid w:val="00334068"/>
    <w:rsid w:val="00334833"/>
    <w:rsid w:val="00334EA2"/>
    <w:rsid w:val="00337ACD"/>
    <w:rsid w:val="00337F36"/>
    <w:rsid w:val="00341AA2"/>
    <w:rsid w:val="003452C8"/>
    <w:rsid w:val="00356103"/>
    <w:rsid w:val="00360E0C"/>
    <w:rsid w:val="00363BCE"/>
    <w:rsid w:val="00364C11"/>
    <w:rsid w:val="00365F8E"/>
    <w:rsid w:val="0036602A"/>
    <w:rsid w:val="0036610F"/>
    <w:rsid w:val="003668F1"/>
    <w:rsid w:val="00367FAB"/>
    <w:rsid w:val="0037075D"/>
    <w:rsid w:val="00370BD8"/>
    <w:rsid w:val="00370F25"/>
    <w:rsid w:val="00372780"/>
    <w:rsid w:val="00376DB0"/>
    <w:rsid w:val="0038321D"/>
    <w:rsid w:val="003832EC"/>
    <w:rsid w:val="00383878"/>
    <w:rsid w:val="003848C1"/>
    <w:rsid w:val="0038552A"/>
    <w:rsid w:val="00385B25"/>
    <w:rsid w:val="00391FFC"/>
    <w:rsid w:val="0039201E"/>
    <w:rsid w:val="00392E39"/>
    <w:rsid w:val="00393CC3"/>
    <w:rsid w:val="00394625"/>
    <w:rsid w:val="00394AB2"/>
    <w:rsid w:val="00397AF1"/>
    <w:rsid w:val="003A174A"/>
    <w:rsid w:val="003A29F8"/>
    <w:rsid w:val="003A2F58"/>
    <w:rsid w:val="003A4B90"/>
    <w:rsid w:val="003A5193"/>
    <w:rsid w:val="003A5916"/>
    <w:rsid w:val="003A7F7B"/>
    <w:rsid w:val="003B0CF8"/>
    <w:rsid w:val="003B1DBE"/>
    <w:rsid w:val="003B24FF"/>
    <w:rsid w:val="003B2A6B"/>
    <w:rsid w:val="003B2EB7"/>
    <w:rsid w:val="003B51FC"/>
    <w:rsid w:val="003B60ED"/>
    <w:rsid w:val="003B64F0"/>
    <w:rsid w:val="003B667A"/>
    <w:rsid w:val="003B7DD6"/>
    <w:rsid w:val="003C2669"/>
    <w:rsid w:val="003C3346"/>
    <w:rsid w:val="003C5CBD"/>
    <w:rsid w:val="003D02CA"/>
    <w:rsid w:val="003D0435"/>
    <w:rsid w:val="003D41E5"/>
    <w:rsid w:val="003D4747"/>
    <w:rsid w:val="003D72BD"/>
    <w:rsid w:val="003E2C25"/>
    <w:rsid w:val="003E4910"/>
    <w:rsid w:val="003E49F8"/>
    <w:rsid w:val="003E520E"/>
    <w:rsid w:val="003E6160"/>
    <w:rsid w:val="003E7426"/>
    <w:rsid w:val="003F06C1"/>
    <w:rsid w:val="003F14AE"/>
    <w:rsid w:val="003F28C4"/>
    <w:rsid w:val="003F3A79"/>
    <w:rsid w:val="003F4E96"/>
    <w:rsid w:val="003F5223"/>
    <w:rsid w:val="003F5A1A"/>
    <w:rsid w:val="003F5EEC"/>
    <w:rsid w:val="003F709A"/>
    <w:rsid w:val="00401110"/>
    <w:rsid w:val="00406C8D"/>
    <w:rsid w:val="00406D00"/>
    <w:rsid w:val="0040712B"/>
    <w:rsid w:val="00410C21"/>
    <w:rsid w:val="004113F8"/>
    <w:rsid w:val="00412005"/>
    <w:rsid w:val="00412E7C"/>
    <w:rsid w:val="004130CC"/>
    <w:rsid w:val="00413A44"/>
    <w:rsid w:val="00415262"/>
    <w:rsid w:val="00415530"/>
    <w:rsid w:val="004163E5"/>
    <w:rsid w:val="00416EE4"/>
    <w:rsid w:val="0042103D"/>
    <w:rsid w:val="004219D5"/>
    <w:rsid w:val="00421FA9"/>
    <w:rsid w:val="0042322F"/>
    <w:rsid w:val="004267C7"/>
    <w:rsid w:val="004272A0"/>
    <w:rsid w:val="00430438"/>
    <w:rsid w:val="00430E0E"/>
    <w:rsid w:val="00431D06"/>
    <w:rsid w:val="0043276B"/>
    <w:rsid w:val="00435D0B"/>
    <w:rsid w:val="00436498"/>
    <w:rsid w:val="0043706A"/>
    <w:rsid w:val="00437C02"/>
    <w:rsid w:val="00440FBB"/>
    <w:rsid w:val="004474C8"/>
    <w:rsid w:val="00452582"/>
    <w:rsid w:val="00452AFD"/>
    <w:rsid w:val="00454903"/>
    <w:rsid w:val="004567BB"/>
    <w:rsid w:val="00457204"/>
    <w:rsid w:val="00457628"/>
    <w:rsid w:val="004600EE"/>
    <w:rsid w:val="0046395E"/>
    <w:rsid w:val="00470123"/>
    <w:rsid w:val="00471A13"/>
    <w:rsid w:val="004763D8"/>
    <w:rsid w:val="004808B8"/>
    <w:rsid w:val="004823BD"/>
    <w:rsid w:val="00483A1E"/>
    <w:rsid w:val="00485006"/>
    <w:rsid w:val="00485C44"/>
    <w:rsid w:val="00490B81"/>
    <w:rsid w:val="0049579F"/>
    <w:rsid w:val="004960AD"/>
    <w:rsid w:val="004A0695"/>
    <w:rsid w:val="004A25FD"/>
    <w:rsid w:val="004A45CA"/>
    <w:rsid w:val="004A7E9C"/>
    <w:rsid w:val="004B0998"/>
    <w:rsid w:val="004B1A0E"/>
    <w:rsid w:val="004B2D53"/>
    <w:rsid w:val="004B54D7"/>
    <w:rsid w:val="004B70EE"/>
    <w:rsid w:val="004B7C83"/>
    <w:rsid w:val="004C0175"/>
    <w:rsid w:val="004C0629"/>
    <w:rsid w:val="004C1BE2"/>
    <w:rsid w:val="004C416F"/>
    <w:rsid w:val="004C4937"/>
    <w:rsid w:val="004C52AA"/>
    <w:rsid w:val="004C5DD1"/>
    <w:rsid w:val="004C6331"/>
    <w:rsid w:val="004D222C"/>
    <w:rsid w:val="004D246D"/>
    <w:rsid w:val="004D24AF"/>
    <w:rsid w:val="004D34C0"/>
    <w:rsid w:val="004D6085"/>
    <w:rsid w:val="004D7B63"/>
    <w:rsid w:val="004D7CC2"/>
    <w:rsid w:val="004E003D"/>
    <w:rsid w:val="004E5BD3"/>
    <w:rsid w:val="004E6207"/>
    <w:rsid w:val="004E7562"/>
    <w:rsid w:val="004E7A01"/>
    <w:rsid w:val="004E7C22"/>
    <w:rsid w:val="004F1B98"/>
    <w:rsid w:val="004F38E8"/>
    <w:rsid w:val="004F57DD"/>
    <w:rsid w:val="004F6CF6"/>
    <w:rsid w:val="004F7221"/>
    <w:rsid w:val="00503530"/>
    <w:rsid w:val="005058C2"/>
    <w:rsid w:val="00506585"/>
    <w:rsid w:val="00506C25"/>
    <w:rsid w:val="0050754D"/>
    <w:rsid w:val="00511249"/>
    <w:rsid w:val="00512E23"/>
    <w:rsid w:val="005132DE"/>
    <w:rsid w:val="0051786F"/>
    <w:rsid w:val="00520B22"/>
    <w:rsid w:val="00520F62"/>
    <w:rsid w:val="00521432"/>
    <w:rsid w:val="00521B8F"/>
    <w:rsid w:val="0052764A"/>
    <w:rsid w:val="0053139A"/>
    <w:rsid w:val="00533121"/>
    <w:rsid w:val="00534D6D"/>
    <w:rsid w:val="00542436"/>
    <w:rsid w:val="00542B7F"/>
    <w:rsid w:val="00544181"/>
    <w:rsid w:val="005443BA"/>
    <w:rsid w:val="00546117"/>
    <w:rsid w:val="0055027A"/>
    <w:rsid w:val="00551B1B"/>
    <w:rsid w:val="00554913"/>
    <w:rsid w:val="0055539E"/>
    <w:rsid w:val="00557B23"/>
    <w:rsid w:val="00560143"/>
    <w:rsid w:val="0056183D"/>
    <w:rsid w:val="0056240B"/>
    <w:rsid w:val="00562D62"/>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6537"/>
    <w:rsid w:val="00597FD7"/>
    <w:rsid w:val="005A2EA2"/>
    <w:rsid w:val="005A3CB2"/>
    <w:rsid w:val="005A7ADA"/>
    <w:rsid w:val="005B4F83"/>
    <w:rsid w:val="005B5205"/>
    <w:rsid w:val="005B5D8B"/>
    <w:rsid w:val="005B7516"/>
    <w:rsid w:val="005C1F5A"/>
    <w:rsid w:val="005C5439"/>
    <w:rsid w:val="005C7E27"/>
    <w:rsid w:val="005D08F5"/>
    <w:rsid w:val="005D0B54"/>
    <w:rsid w:val="005D1B51"/>
    <w:rsid w:val="005D1EEA"/>
    <w:rsid w:val="005D245F"/>
    <w:rsid w:val="005D5208"/>
    <w:rsid w:val="005D53B5"/>
    <w:rsid w:val="005D5DD4"/>
    <w:rsid w:val="005E0443"/>
    <w:rsid w:val="005E27F0"/>
    <w:rsid w:val="005E2CEB"/>
    <w:rsid w:val="005E4942"/>
    <w:rsid w:val="005F0B74"/>
    <w:rsid w:val="005F2401"/>
    <w:rsid w:val="005F2B9D"/>
    <w:rsid w:val="005F506B"/>
    <w:rsid w:val="005F6B4F"/>
    <w:rsid w:val="00600BA6"/>
    <w:rsid w:val="00602F4D"/>
    <w:rsid w:val="00603CDC"/>
    <w:rsid w:val="00605FE6"/>
    <w:rsid w:val="006063D6"/>
    <w:rsid w:val="006074FB"/>
    <w:rsid w:val="006077DA"/>
    <w:rsid w:val="00607E61"/>
    <w:rsid w:val="006100B7"/>
    <w:rsid w:val="0061097E"/>
    <w:rsid w:val="00612EA9"/>
    <w:rsid w:val="006156E3"/>
    <w:rsid w:val="00615847"/>
    <w:rsid w:val="00616E07"/>
    <w:rsid w:val="0061796A"/>
    <w:rsid w:val="006210F5"/>
    <w:rsid w:val="00621A27"/>
    <w:rsid w:val="00622624"/>
    <w:rsid w:val="00626A5C"/>
    <w:rsid w:val="00630EC7"/>
    <w:rsid w:val="0063119D"/>
    <w:rsid w:val="00632BBF"/>
    <w:rsid w:val="006341AB"/>
    <w:rsid w:val="006367A4"/>
    <w:rsid w:val="006368D3"/>
    <w:rsid w:val="0064051A"/>
    <w:rsid w:val="00642AF8"/>
    <w:rsid w:val="00643963"/>
    <w:rsid w:val="0064440E"/>
    <w:rsid w:val="00650026"/>
    <w:rsid w:val="006502FD"/>
    <w:rsid w:val="006508EA"/>
    <w:rsid w:val="006512F1"/>
    <w:rsid w:val="00652065"/>
    <w:rsid w:val="00652FC4"/>
    <w:rsid w:val="006545A7"/>
    <w:rsid w:val="00655299"/>
    <w:rsid w:val="00660B3D"/>
    <w:rsid w:val="00661760"/>
    <w:rsid w:val="00664A71"/>
    <w:rsid w:val="00667C61"/>
    <w:rsid w:val="00672024"/>
    <w:rsid w:val="006729FC"/>
    <w:rsid w:val="0067342C"/>
    <w:rsid w:val="0067476C"/>
    <w:rsid w:val="00680308"/>
    <w:rsid w:val="00680CE5"/>
    <w:rsid w:val="00684095"/>
    <w:rsid w:val="00684323"/>
    <w:rsid w:val="0068468D"/>
    <w:rsid w:val="00684F84"/>
    <w:rsid w:val="0069059E"/>
    <w:rsid w:val="006912FF"/>
    <w:rsid w:val="00694612"/>
    <w:rsid w:val="00694BCC"/>
    <w:rsid w:val="00694EFD"/>
    <w:rsid w:val="006A0154"/>
    <w:rsid w:val="006A2299"/>
    <w:rsid w:val="006A3AF9"/>
    <w:rsid w:val="006A3E39"/>
    <w:rsid w:val="006B1462"/>
    <w:rsid w:val="006B29C9"/>
    <w:rsid w:val="006B4C75"/>
    <w:rsid w:val="006C2A30"/>
    <w:rsid w:val="006C5768"/>
    <w:rsid w:val="006C5897"/>
    <w:rsid w:val="006D28D4"/>
    <w:rsid w:val="006D3AB2"/>
    <w:rsid w:val="006D42A7"/>
    <w:rsid w:val="006D4A5F"/>
    <w:rsid w:val="006D5E3F"/>
    <w:rsid w:val="006D7D2F"/>
    <w:rsid w:val="006E01C5"/>
    <w:rsid w:val="006E17B2"/>
    <w:rsid w:val="006E5981"/>
    <w:rsid w:val="006E6446"/>
    <w:rsid w:val="006F1BB2"/>
    <w:rsid w:val="006F3AC7"/>
    <w:rsid w:val="006F4535"/>
    <w:rsid w:val="006F469B"/>
    <w:rsid w:val="006F7FC2"/>
    <w:rsid w:val="007018F7"/>
    <w:rsid w:val="00702107"/>
    <w:rsid w:val="0070241B"/>
    <w:rsid w:val="00703951"/>
    <w:rsid w:val="007040D4"/>
    <w:rsid w:val="00707237"/>
    <w:rsid w:val="0071157E"/>
    <w:rsid w:val="00711F60"/>
    <w:rsid w:val="007131A4"/>
    <w:rsid w:val="00713547"/>
    <w:rsid w:val="007138B2"/>
    <w:rsid w:val="00716576"/>
    <w:rsid w:val="007177ED"/>
    <w:rsid w:val="00725B23"/>
    <w:rsid w:val="00725E3E"/>
    <w:rsid w:val="00725F6C"/>
    <w:rsid w:val="0072712D"/>
    <w:rsid w:val="00727282"/>
    <w:rsid w:val="0072738E"/>
    <w:rsid w:val="0073084D"/>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7753"/>
    <w:rsid w:val="00770174"/>
    <w:rsid w:val="00771A2C"/>
    <w:rsid w:val="00773267"/>
    <w:rsid w:val="007761A0"/>
    <w:rsid w:val="00780E0C"/>
    <w:rsid w:val="00783D8F"/>
    <w:rsid w:val="00784666"/>
    <w:rsid w:val="00785B2D"/>
    <w:rsid w:val="00785EBE"/>
    <w:rsid w:val="0079185E"/>
    <w:rsid w:val="00791A8D"/>
    <w:rsid w:val="00791B9E"/>
    <w:rsid w:val="007959B0"/>
    <w:rsid w:val="007A0D12"/>
    <w:rsid w:val="007A1A87"/>
    <w:rsid w:val="007A2BFD"/>
    <w:rsid w:val="007A4C53"/>
    <w:rsid w:val="007A50D7"/>
    <w:rsid w:val="007A60D9"/>
    <w:rsid w:val="007B1A92"/>
    <w:rsid w:val="007B49FB"/>
    <w:rsid w:val="007B5098"/>
    <w:rsid w:val="007B6699"/>
    <w:rsid w:val="007B7C38"/>
    <w:rsid w:val="007C1489"/>
    <w:rsid w:val="007C4C18"/>
    <w:rsid w:val="007C65C4"/>
    <w:rsid w:val="007C74E9"/>
    <w:rsid w:val="007D181A"/>
    <w:rsid w:val="007D1891"/>
    <w:rsid w:val="007D222C"/>
    <w:rsid w:val="007D4E10"/>
    <w:rsid w:val="007D5114"/>
    <w:rsid w:val="007D6B33"/>
    <w:rsid w:val="007D6E1F"/>
    <w:rsid w:val="007E151C"/>
    <w:rsid w:val="007E2144"/>
    <w:rsid w:val="007E4816"/>
    <w:rsid w:val="007E739E"/>
    <w:rsid w:val="007F02F4"/>
    <w:rsid w:val="007F0F11"/>
    <w:rsid w:val="007F434C"/>
    <w:rsid w:val="007F4CBA"/>
    <w:rsid w:val="007F5A68"/>
    <w:rsid w:val="007F7929"/>
    <w:rsid w:val="0080040F"/>
    <w:rsid w:val="0080085F"/>
    <w:rsid w:val="0080448B"/>
    <w:rsid w:val="00806A25"/>
    <w:rsid w:val="00810E32"/>
    <w:rsid w:val="00810F50"/>
    <w:rsid w:val="008145BB"/>
    <w:rsid w:val="0081492B"/>
    <w:rsid w:val="008156FE"/>
    <w:rsid w:val="00816415"/>
    <w:rsid w:val="00817266"/>
    <w:rsid w:val="00817BE7"/>
    <w:rsid w:val="0082020C"/>
    <w:rsid w:val="00820CF1"/>
    <w:rsid w:val="00820FD2"/>
    <w:rsid w:val="00821736"/>
    <w:rsid w:val="00823663"/>
    <w:rsid w:val="00824811"/>
    <w:rsid w:val="008254F2"/>
    <w:rsid w:val="00826823"/>
    <w:rsid w:val="00830887"/>
    <w:rsid w:val="00831C93"/>
    <w:rsid w:val="008350A6"/>
    <w:rsid w:val="0083557F"/>
    <w:rsid w:val="008355B4"/>
    <w:rsid w:val="008360B7"/>
    <w:rsid w:val="008421D9"/>
    <w:rsid w:val="00842383"/>
    <w:rsid w:val="008445C5"/>
    <w:rsid w:val="00845B96"/>
    <w:rsid w:val="00846EB8"/>
    <w:rsid w:val="00853EE9"/>
    <w:rsid w:val="00854024"/>
    <w:rsid w:val="0085612C"/>
    <w:rsid w:val="0085628C"/>
    <w:rsid w:val="00861C09"/>
    <w:rsid w:val="00861DFF"/>
    <w:rsid w:val="00862509"/>
    <w:rsid w:val="00862D3D"/>
    <w:rsid w:val="00872DE7"/>
    <w:rsid w:val="0087318C"/>
    <w:rsid w:val="00875CB9"/>
    <w:rsid w:val="008801F6"/>
    <w:rsid w:val="008809CD"/>
    <w:rsid w:val="00882D34"/>
    <w:rsid w:val="00883C87"/>
    <w:rsid w:val="0088449B"/>
    <w:rsid w:val="00886E99"/>
    <w:rsid w:val="008918FD"/>
    <w:rsid w:val="0089243D"/>
    <w:rsid w:val="0089557E"/>
    <w:rsid w:val="00897A2D"/>
    <w:rsid w:val="008A1078"/>
    <w:rsid w:val="008A17F9"/>
    <w:rsid w:val="008A2E42"/>
    <w:rsid w:val="008A2E7C"/>
    <w:rsid w:val="008A4F27"/>
    <w:rsid w:val="008A7245"/>
    <w:rsid w:val="008A74FB"/>
    <w:rsid w:val="008B2CC2"/>
    <w:rsid w:val="008B4833"/>
    <w:rsid w:val="008B6C34"/>
    <w:rsid w:val="008B7B5D"/>
    <w:rsid w:val="008C4281"/>
    <w:rsid w:val="008C438C"/>
    <w:rsid w:val="008C5131"/>
    <w:rsid w:val="008D5187"/>
    <w:rsid w:val="008D588D"/>
    <w:rsid w:val="008D6261"/>
    <w:rsid w:val="008D67A5"/>
    <w:rsid w:val="008E0287"/>
    <w:rsid w:val="008E21D5"/>
    <w:rsid w:val="008E48AD"/>
    <w:rsid w:val="008F0C94"/>
    <w:rsid w:val="008F1E2D"/>
    <w:rsid w:val="008F23F2"/>
    <w:rsid w:val="00901587"/>
    <w:rsid w:val="00903767"/>
    <w:rsid w:val="00904A50"/>
    <w:rsid w:val="0091064B"/>
    <w:rsid w:val="0091214D"/>
    <w:rsid w:val="009132A7"/>
    <w:rsid w:val="00913AA0"/>
    <w:rsid w:val="009156F8"/>
    <w:rsid w:val="0091653D"/>
    <w:rsid w:val="009169D4"/>
    <w:rsid w:val="00917C27"/>
    <w:rsid w:val="00924316"/>
    <w:rsid w:val="00925F0B"/>
    <w:rsid w:val="00926E7C"/>
    <w:rsid w:val="00926E85"/>
    <w:rsid w:val="00927E2D"/>
    <w:rsid w:val="00930D0C"/>
    <w:rsid w:val="00931FEA"/>
    <w:rsid w:val="00932249"/>
    <w:rsid w:val="00933930"/>
    <w:rsid w:val="00933CB3"/>
    <w:rsid w:val="009343BE"/>
    <w:rsid w:val="00937102"/>
    <w:rsid w:val="0094038D"/>
    <w:rsid w:val="00940D6C"/>
    <w:rsid w:val="009413C2"/>
    <w:rsid w:val="009425BF"/>
    <w:rsid w:val="00943A56"/>
    <w:rsid w:val="00944C54"/>
    <w:rsid w:val="00944E32"/>
    <w:rsid w:val="0094501D"/>
    <w:rsid w:val="00945093"/>
    <w:rsid w:val="009464AE"/>
    <w:rsid w:val="00946509"/>
    <w:rsid w:val="0095100F"/>
    <w:rsid w:val="0095367A"/>
    <w:rsid w:val="0095461B"/>
    <w:rsid w:val="00954BE5"/>
    <w:rsid w:val="00956343"/>
    <w:rsid w:val="0095648D"/>
    <w:rsid w:val="00961F74"/>
    <w:rsid w:val="0096292B"/>
    <w:rsid w:val="00964D1D"/>
    <w:rsid w:val="00966B27"/>
    <w:rsid w:val="00973C73"/>
    <w:rsid w:val="00975417"/>
    <w:rsid w:val="00975D15"/>
    <w:rsid w:val="00975D21"/>
    <w:rsid w:val="009767C6"/>
    <w:rsid w:val="00976956"/>
    <w:rsid w:val="009775D0"/>
    <w:rsid w:val="00977B1B"/>
    <w:rsid w:val="00980122"/>
    <w:rsid w:val="0098117B"/>
    <w:rsid w:val="00987157"/>
    <w:rsid w:val="009877B5"/>
    <w:rsid w:val="00990214"/>
    <w:rsid w:val="00990A57"/>
    <w:rsid w:val="00992E32"/>
    <w:rsid w:val="00995100"/>
    <w:rsid w:val="0099695D"/>
    <w:rsid w:val="009A236C"/>
    <w:rsid w:val="009A4F8E"/>
    <w:rsid w:val="009A6F8D"/>
    <w:rsid w:val="009B0D8F"/>
    <w:rsid w:val="009B2658"/>
    <w:rsid w:val="009B3528"/>
    <w:rsid w:val="009B4499"/>
    <w:rsid w:val="009B4973"/>
    <w:rsid w:val="009B5543"/>
    <w:rsid w:val="009C0FEC"/>
    <w:rsid w:val="009C1EDE"/>
    <w:rsid w:val="009C2F71"/>
    <w:rsid w:val="009C32AE"/>
    <w:rsid w:val="009C5FB1"/>
    <w:rsid w:val="009C62F6"/>
    <w:rsid w:val="009C69B2"/>
    <w:rsid w:val="009D1ABB"/>
    <w:rsid w:val="009D55E5"/>
    <w:rsid w:val="009D5A1A"/>
    <w:rsid w:val="009E2ABB"/>
    <w:rsid w:val="009E3996"/>
    <w:rsid w:val="009E3F4A"/>
    <w:rsid w:val="009E4682"/>
    <w:rsid w:val="009E5367"/>
    <w:rsid w:val="009E56AB"/>
    <w:rsid w:val="009F2C6E"/>
    <w:rsid w:val="009F3B52"/>
    <w:rsid w:val="009F42E0"/>
    <w:rsid w:val="009F4B6D"/>
    <w:rsid w:val="009F5A80"/>
    <w:rsid w:val="009F74C8"/>
    <w:rsid w:val="009F7CA7"/>
    <w:rsid w:val="00A037CF"/>
    <w:rsid w:val="00A03D95"/>
    <w:rsid w:val="00A04D97"/>
    <w:rsid w:val="00A052CF"/>
    <w:rsid w:val="00A10540"/>
    <w:rsid w:val="00A10B84"/>
    <w:rsid w:val="00A119B0"/>
    <w:rsid w:val="00A12A0B"/>
    <w:rsid w:val="00A12F86"/>
    <w:rsid w:val="00A13803"/>
    <w:rsid w:val="00A1419B"/>
    <w:rsid w:val="00A14835"/>
    <w:rsid w:val="00A15800"/>
    <w:rsid w:val="00A15DDE"/>
    <w:rsid w:val="00A2231E"/>
    <w:rsid w:val="00A23674"/>
    <w:rsid w:val="00A252CF"/>
    <w:rsid w:val="00A26D54"/>
    <w:rsid w:val="00A3193B"/>
    <w:rsid w:val="00A32A75"/>
    <w:rsid w:val="00A32DDD"/>
    <w:rsid w:val="00A36D03"/>
    <w:rsid w:val="00A416E0"/>
    <w:rsid w:val="00A43948"/>
    <w:rsid w:val="00A43C61"/>
    <w:rsid w:val="00A45527"/>
    <w:rsid w:val="00A47FB8"/>
    <w:rsid w:val="00A51811"/>
    <w:rsid w:val="00A52105"/>
    <w:rsid w:val="00A52D9F"/>
    <w:rsid w:val="00A539A3"/>
    <w:rsid w:val="00A53C88"/>
    <w:rsid w:val="00A573C4"/>
    <w:rsid w:val="00A603E2"/>
    <w:rsid w:val="00A610A3"/>
    <w:rsid w:val="00A62AB6"/>
    <w:rsid w:val="00A62F99"/>
    <w:rsid w:val="00A63A10"/>
    <w:rsid w:val="00A64354"/>
    <w:rsid w:val="00A656F6"/>
    <w:rsid w:val="00A65BCB"/>
    <w:rsid w:val="00A66035"/>
    <w:rsid w:val="00A67825"/>
    <w:rsid w:val="00A7003A"/>
    <w:rsid w:val="00A71375"/>
    <w:rsid w:val="00A71488"/>
    <w:rsid w:val="00A71846"/>
    <w:rsid w:val="00A72AD7"/>
    <w:rsid w:val="00A72D81"/>
    <w:rsid w:val="00A7309F"/>
    <w:rsid w:val="00A73219"/>
    <w:rsid w:val="00A742DD"/>
    <w:rsid w:val="00A743DB"/>
    <w:rsid w:val="00A80C3E"/>
    <w:rsid w:val="00A80D77"/>
    <w:rsid w:val="00A81D68"/>
    <w:rsid w:val="00A8294F"/>
    <w:rsid w:val="00A82CF0"/>
    <w:rsid w:val="00A8400D"/>
    <w:rsid w:val="00A84248"/>
    <w:rsid w:val="00A848A2"/>
    <w:rsid w:val="00A86655"/>
    <w:rsid w:val="00A878BF"/>
    <w:rsid w:val="00A87900"/>
    <w:rsid w:val="00A87E28"/>
    <w:rsid w:val="00A95D14"/>
    <w:rsid w:val="00A97843"/>
    <w:rsid w:val="00AA2312"/>
    <w:rsid w:val="00AA4B77"/>
    <w:rsid w:val="00AB0BE1"/>
    <w:rsid w:val="00AB4C49"/>
    <w:rsid w:val="00AB5999"/>
    <w:rsid w:val="00AB5D49"/>
    <w:rsid w:val="00AB5DE4"/>
    <w:rsid w:val="00AB5EEB"/>
    <w:rsid w:val="00AB7532"/>
    <w:rsid w:val="00AC1D0E"/>
    <w:rsid w:val="00AC27ED"/>
    <w:rsid w:val="00AC2B3F"/>
    <w:rsid w:val="00AD24B0"/>
    <w:rsid w:val="00AD7356"/>
    <w:rsid w:val="00AE26A6"/>
    <w:rsid w:val="00AE3586"/>
    <w:rsid w:val="00AE7DDE"/>
    <w:rsid w:val="00AF1AAD"/>
    <w:rsid w:val="00AF34EC"/>
    <w:rsid w:val="00AF5653"/>
    <w:rsid w:val="00B00417"/>
    <w:rsid w:val="00B02BA3"/>
    <w:rsid w:val="00B02BAC"/>
    <w:rsid w:val="00B03400"/>
    <w:rsid w:val="00B03EC3"/>
    <w:rsid w:val="00B047F7"/>
    <w:rsid w:val="00B04B32"/>
    <w:rsid w:val="00B07343"/>
    <w:rsid w:val="00B07D81"/>
    <w:rsid w:val="00B10EBF"/>
    <w:rsid w:val="00B12E7F"/>
    <w:rsid w:val="00B14967"/>
    <w:rsid w:val="00B14B3C"/>
    <w:rsid w:val="00B15F68"/>
    <w:rsid w:val="00B160C8"/>
    <w:rsid w:val="00B1651F"/>
    <w:rsid w:val="00B166B7"/>
    <w:rsid w:val="00B2162A"/>
    <w:rsid w:val="00B25920"/>
    <w:rsid w:val="00B27BE4"/>
    <w:rsid w:val="00B346BD"/>
    <w:rsid w:val="00B35EE2"/>
    <w:rsid w:val="00B372DD"/>
    <w:rsid w:val="00B40293"/>
    <w:rsid w:val="00B4266A"/>
    <w:rsid w:val="00B426A4"/>
    <w:rsid w:val="00B45B9C"/>
    <w:rsid w:val="00B45D74"/>
    <w:rsid w:val="00B4796D"/>
    <w:rsid w:val="00B500C7"/>
    <w:rsid w:val="00B5028C"/>
    <w:rsid w:val="00B51FA2"/>
    <w:rsid w:val="00B5241B"/>
    <w:rsid w:val="00B622FA"/>
    <w:rsid w:val="00B623A5"/>
    <w:rsid w:val="00B62641"/>
    <w:rsid w:val="00B62C71"/>
    <w:rsid w:val="00B64B8C"/>
    <w:rsid w:val="00B71557"/>
    <w:rsid w:val="00B7275F"/>
    <w:rsid w:val="00B7319E"/>
    <w:rsid w:val="00B75DBB"/>
    <w:rsid w:val="00B76331"/>
    <w:rsid w:val="00B777BD"/>
    <w:rsid w:val="00B77EC9"/>
    <w:rsid w:val="00B805AA"/>
    <w:rsid w:val="00B82974"/>
    <w:rsid w:val="00B84933"/>
    <w:rsid w:val="00B84E11"/>
    <w:rsid w:val="00B87252"/>
    <w:rsid w:val="00B912B7"/>
    <w:rsid w:val="00B945AA"/>
    <w:rsid w:val="00BA07DF"/>
    <w:rsid w:val="00BA16A3"/>
    <w:rsid w:val="00BA1C65"/>
    <w:rsid w:val="00BA2393"/>
    <w:rsid w:val="00BA4266"/>
    <w:rsid w:val="00BA435B"/>
    <w:rsid w:val="00BA4BAE"/>
    <w:rsid w:val="00BA73BE"/>
    <w:rsid w:val="00BB1B22"/>
    <w:rsid w:val="00BB54E8"/>
    <w:rsid w:val="00BB65C0"/>
    <w:rsid w:val="00BC1531"/>
    <w:rsid w:val="00BC1729"/>
    <w:rsid w:val="00BC2F51"/>
    <w:rsid w:val="00BC30BD"/>
    <w:rsid w:val="00BC5C66"/>
    <w:rsid w:val="00BC65A2"/>
    <w:rsid w:val="00BD26F4"/>
    <w:rsid w:val="00BD2A2D"/>
    <w:rsid w:val="00BD4AD0"/>
    <w:rsid w:val="00BD553E"/>
    <w:rsid w:val="00BD738F"/>
    <w:rsid w:val="00BE0272"/>
    <w:rsid w:val="00BE1855"/>
    <w:rsid w:val="00BE253D"/>
    <w:rsid w:val="00BE6A84"/>
    <w:rsid w:val="00BE704B"/>
    <w:rsid w:val="00BF19FB"/>
    <w:rsid w:val="00BF4959"/>
    <w:rsid w:val="00BF6820"/>
    <w:rsid w:val="00BF7DF8"/>
    <w:rsid w:val="00C01AEB"/>
    <w:rsid w:val="00C023A7"/>
    <w:rsid w:val="00C0389A"/>
    <w:rsid w:val="00C05520"/>
    <w:rsid w:val="00C11B2E"/>
    <w:rsid w:val="00C129E2"/>
    <w:rsid w:val="00C133A6"/>
    <w:rsid w:val="00C166F4"/>
    <w:rsid w:val="00C173CE"/>
    <w:rsid w:val="00C177F3"/>
    <w:rsid w:val="00C202AE"/>
    <w:rsid w:val="00C217A7"/>
    <w:rsid w:val="00C21E05"/>
    <w:rsid w:val="00C21F01"/>
    <w:rsid w:val="00C223F4"/>
    <w:rsid w:val="00C27296"/>
    <w:rsid w:val="00C306A1"/>
    <w:rsid w:val="00C318DD"/>
    <w:rsid w:val="00C342CD"/>
    <w:rsid w:val="00C35D6B"/>
    <w:rsid w:val="00C37D4C"/>
    <w:rsid w:val="00C423FF"/>
    <w:rsid w:val="00C42A02"/>
    <w:rsid w:val="00C4707D"/>
    <w:rsid w:val="00C518C4"/>
    <w:rsid w:val="00C54729"/>
    <w:rsid w:val="00C54A2B"/>
    <w:rsid w:val="00C54AB7"/>
    <w:rsid w:val="00C55142"/>
    <w:rsid w:val="00C55E8C"/>
    <w:rsid w:val="00C56C0F"/>
    <w:rsid w:val="00C56ED5"/>
    <w:rsid w:val="00C60053"/>
    <w:rsid w:val="00C64223"/>
    <w:rsid w:val="00C64AA7"/>
    <w:rsid w:val="00C64C69"/>
    <w:rsid w:val="00C74B9B"/>
    <w:rsid w:val="00C764FC"/>
    <w:rsid w:val="00C8108A"/>
    <w:rsid w:val="00C81519"/>
    <w:rsid w:val="00C83657"/>
    <w:rsid w:val="00C84453"/>
    <w:rsid w:val="00C848D9"/>
    <w:rsid w:val="00C86551"/>
    <w:rsid w:val="00C872D6"/>
    <w:rsid w:val="00C905DE"/>
    <w:rsid w:val="00CA02EF"/>
    <w:rsid w:val="00CA08A4"/>
    <w:rsid w:val="00CA19BB"/>
    <w:rsid w:val="00CA5505"/>
    <w:rsid w:val="00CA6BE9"/>
    <w:rsid w:val="00CB06FE"/>
    <w:rsid w:val="00CB5B87"/>
    <w:rsid w:val="00CC4082"/>
    <w:rsid w:val="00CC43CB"/>
    <w:rsid w:val="00CD2B56"/>
    <w:rsid w:val="00CD42E9"/>
    <w:rsid w:val="00CD5126"/>
    <w:rsid w:val="00CD5F27"/>
    <w:rsid w:val="00CD6E6F"/>
    <w:rsid w:val="00CE18DD"/>
    <w:rsid w:val="00CE2047"/>
    <w:rsid w:val="00CE2AC0"/>
    <w:rsid w:val="00CE4BB8"/>
    <w:rsid w:val="00CE60BF"/>
    <w:rsid w:val="00CE73BB"/>
    <w:rsid w:val="00CE7430"/>
    <w:rsid w:val="00CF29D2"/>
    <w:rsid w:val="00CF3EAE"/>
    <w:rsid w:val="00CF4350"/>
    <w:rsid w:val="00D0015D"/>
    <w:rsid w:val="00D00643"/>
    <w:rsid w:val="00D00FBD"/>
    <w:rsid w:val="00D0388A"/>
    <w:rsid w:val="00D03B40"/>
    <w:rsid w:val="00D04723"/>
    <w:rsid w:val="00D04ACA"/>
    <w:rsid w:val="00D07352"/>
    <w:rsid w:val="00D10F8D"/>
    <w:rsid w:val="00D11E7A"/>
    <w:rsid w:val="00D12108"/>
    <w:rsid w:val="00D125BE"/>
    <w:rsid w:val="00D140FF"/>
    <w:rsid w:val="00D144B0"/>
    <w:rsid w:val="00D15966"/>
    <w:rsid w:val="00D16098"/>
    <w:rsid w:val="00D17B6A"/>
    <w:rsid w:val="00D24539"/>
    <w:rsid w:val="00D24CF5"/>
    <w:rsid w:val="00D2583B"/>
    <w:rsid w:val="00D25CCB"/>
    <w:rsid w:val="00D25FDB"/>
    <w:rsid w:val="00D262C9"/>
    <w:rsid w:val="00D278AE"/>
    <w:rsid w:val="00D27F21"/>
    <w:rsid w:val="00D31345"/>
    <w:rsid w:val="00D324E3"/>
    <w:rsid w:val="00D3698D"/>
    <w:rsid w:val="00D37577"/>
    <w:rsid w:val="00D409EE"/>
    <w:rsid w:val="00D40B1B"/>
    <w:rsid w:val="00D41748"/>
    <w:rsid w:val="00D4203E"/>
    <w:rsid w:val="00D442DA"/>
    <w:rsid w:val="00D45732"/>
    <w:rsid w:val="00D45D09"/>
    <w:rsid w:val="00D45DA7"/>
    <w:rsid w:val="00D4731B"/>
    <w:rsid w:val="00D47B6B"/>
    <w:rsid w:val="00D522CD"/>
    <w:rsid w:val="00D52564"/>
    <w:rsid w:val="00D53C24"/>
    <w:rsid w:val="00D5437E"/>
    <w:rsid w:val="00D54510"/>
    <w:rsid w:val="00D54533"/>
    <w:rsid w:val="00D546AA"/>
    <w:rsid w:val="00D548D8"/>
    <w:rsid w:val="00D54D94"/>
    <w:rsid w:val="00D55E4A"/>
    <w:rsid w:val="00D568BA"/>
    <w:rsid w:val="00D57523"/>
    <w:rsid w:val="00D57979"/>
    <w:rsid w:val="00D62C1E"/>
    <w:rsid w:val="00D656BC"/>
    <w:rsid w:val="00D66131"/>
    <w:rsid w:val="00D7536E"/>
    <w:rsid w:val="00D75D4D"/>
    <w:rsid w:val="00D76BD8"/>
    <w:rsid w:val="00D76D4E"/>
    <w:rsid w:val="00D77046"/>
    <w:rsid w:val="00D77416"/>
    <w:rsid w:val="00D800D9"/>
    <w:rsid w:val="00D807A9"/>
    <w:rsid w:val="00D83739"/>
    <w:rsid w:val="00D8391B"/>
    <w:rsid w:val="00D83B24"/>
    <w:rsid w:val="00D84721"/>
    <w:rsid w:val="00D86A28"/>
    <w:rsid w:val="00D910C7"/>
    <w:rsid w:val="00D917E6"/>
    <w:rsid w:val="00D952DB"/>
    <w:rsid w:val="00D961A3"/>
    <w:rsid w:val="00D97BD6"/>
    <w:rsid w:val="00DA0C48"/>
    <w:rsid w:val="00DA25FE"/>
    <w:rsid w:val="00DA3721"/>
    <w:rsid w:val="00DA5BA2"/>
    <w:rsid w:val="00DA77EF"/>
    <w:rsid w:val="00DB0EEF"/>
    <w:rsid w:val="00DC0476"/>
    <w:rsid w:val="00DC12FE"/>
    <w:rsid w:val="00DC29F4"/>
    <w:rsid w:val="00DC43B9"/>
    <w:rsid w:val="00DC5ABA"/>
    <w:rsid w:val="00DC61FC"/>
    <w:rsid w:val="00DC6BB7"/>
    <w:rsid w:val="00DC7091"/>
    <w:rsid w:val="00DD318F"/>
    <w:rsid w:val="00DD3DC1"/>
    <w:rsid w:val="00DD5F8B"/>
    <w:rsid w:val="00DE2A5B"/>
    <w:rsid w:val="00DE2A8C"/>
    <w:rsid w:val="00DE2B2E"/>
    <w:rsid w:val="00DE3CEC"/>
    <w:rsid w:val="00DE3E09"/>
    <w:rsid w:val="00DE55F6"/>
    <w:rsid w:val="00DE563D"/>
    <w:rsid w:val="00DE5D7B"/>
    <w:rsid w:val="00DE6102"/>
    <w:rsid w:val="00DE6C07"/>
    <w:rsid w:val="00DF10EC"/>
    <w:rsid w:val="00DF1A0E"/>
    <w:rsid w:val="00DF2243"/>
    <w:rsid w:val="00DF2719"/>
    <w:rsid w:val="00DF5045"/>
    <w:rsid w:val="00DF6A59"/>
    <w:rsid w:val="00DF6EF9"/>
    <w:rsid w:val="00E002C2"/>
    <w:rsid w:val="00E00C69"/>
    <w:rsid w:val="00E00E9B"/>
    <w:rsid w:val="00E04773"/>
    <w:rsid w:val="00E04A0C"/>
    <w:rsid w:val="00E05359"/>
    <w:rsid w:val="00E10C18"/>
    <w:rsid w:val="00E1296F"/>
    <w:rsid w:val="00E1688B"/>
    <w:rsid w:val="00E17003"/>
    <w:rsid w:val="00E20B3E"/>
    <w:rsid w:val="00E221B7"/>
    <w:rsid w:val="00E22C5F"/>
    <w:rsid w:val="00E25973"/>
    <w:rsid w:val="00E25C08"/>
    <w:rsid w:val="00E26812"/>
    <w:rsid w:val="00E32CE8"/>
    <w:rsid w:val="00E33E6F"/>
    <w:rsid w:val="00E42653"/>
    <w:rsid w:val="00E43310"/>
    <w:rsid w:val="00E45B3D"/>
    <w:rsid w:val="00E5135D"/>
    <w:rsid w:val="00E52921"/>
    <w:rsid w:val="00E553AB"/>
    <w:rsid w:val="00E55A9E"/>
    <w:rsid w:val="00E574EE"/>
    <w:rsid w:val="00E57C37"/>
    <w:rsid w:val="00E61248"/>
    <w:rsid w:val="00E619C8"/>
    <w:rsid w:val="00E64AE8"/>
    <w:rsid w:val="00E65DB3"/>
    <w:rsid w:val="00E66023"/>
    <w:rsid w:val="00E66616"/>
    <w:rsid w:val="00E67F01"/>
    <w:rsid w:val="00E7038E"/>
    <w:rsid w:val="00E7060F"/>
    <w:rsid w:val="00E70C2B"/>
    <w:rsid w:val="00E71B3C"/>
    <w:rsid w:val="00E74B7E"/>
    <w:rsid w:val="00E759EC"/>
    <w:rsid w:val="00E75FC0"/>
    <w:rsid w:val="00E80401"/>
    <w:rsid w:val="00E80E36"/>
    <w:rsid w:val="00E8530B"/>
    <w:rsid w:val="00E90EB0"/>
    <w:rsid w:val="00E92D72"/>
    <w:rsid w:val="00E9411D"/>
    <w:rsid w:val="00E96707"/>
    <w:rsid w:val="00EA1A33"/>
    <w:rsid w:val="00EA4381"/>
    <w:rsid w:val="00EA4555"/>
    <w:rsid w:val="00EA50AB"/>
    <w:rsid w:val="00EA5880"/>
    <w:rsid w:val="00EA6154"/>
    <w:rsid w:val="00EA63C2"/>
    <w:rsid w:val="00EA6EEA"/>
    <w:rsid w:val="00EA6FF6"/>
    <w:rsid w:val="00EB170B"/>
    <w:rsid w:val="00EB1D06"/>
    <w:rsid w:val="00EB2C7F"/>
    <w:rsid w:val="00EB65F2"/>
    <w:rsid w:val="00EB69D3"/>
    <w:rsid w:val="00EB7B36"/>
    <w:rsid w:val="00EB7B52"/>
    <w:rsid w:val="00EC0A67"/>
    <w:rsid w:val="00EC2A89"/>
    <w:rsid w:val="00EC453F"/>
    <w:rsid w:val="00EC4D1D"/>
    <w:rsid w:val="00EC6757"/>
    <w:rsid w:val="00ED09D0"/>
    <w:rsid w:val="00ED2840"/>
    <w:rsid w:val="00ED3DB8"/>
    <w:rsid w:val="00ED4412"/>
    <w:rsid w:val="00ED6ABA"/>
    <w:rsid w:val="00EE137E"/>
    <w:rsid w:val="00EE1AD5"/>
    <w:rsid w:val="00EE3F3D"/>
    <w:rsid w:val="00EE5584"/>
    <w:rsid w:val="00EE75C9"/>
    <w:rsid w:val="00EE7AE3"/>
    <w:rsid w:val="00EF02F7"/>
    <w:rsid w:val="00EF1C82"/>
    <w:rsid w:val="00EF1DB3"/>
    <w:rsid w:val="00EF1DF7"/>
    <w:rsid w:val="00EF3C63"/>
    <w:rsid w:val="00EF48A1"/>
    <w:rsid w:val="00EF49C2"/>
    <w:rsid w:val="00EF4D8D"/>
    <w:rsid w:val="00EF4E35"/>
    <w:rsid w:val="00F001F8"/>
    <w:rsid w:val="00F00EB8"/>
    <w:rsid w:val="00F011B2"/>
    <w:rsid w:val="00F0448A"/>
    <w:rsid w:val="00F05D18"/>
    <w:rsid w:val="00F10B9C"/>
    <w:rsid w:val="00F113F9"/>
    <w:rsid w:val="00F12BAB"/>
    <w:rsid w:val="00F12C9A"/>
    <w:rsid w:val="00F130E5"/>
    <w:rsid w:val="00F14B50"/>
    <w:rsid w:val="00F14B55"/>
    <w:rsid w:val="00F14EC6"/>
    <w:rsid w:val="00F15380"/>
    <w:rsid w:val="00F164C6"/>
    <w:rsid w:val="00F1737D"/>
    <w:rsid w:val="00F20A83"/>
    <w:rsid w:val="00F236FC"/>
    <w:rsid w:val="00F24A26"/>
    <w:rsid w:val="00F26A0D"/>
    <w:rsid w:val="00F26A92"/>
    <w:rsid w:val="00F3171F"/>
    <w:rsid w:val="00F3181A"/>
    <w:rsid w:val="00F31E42"/>
    <w:rsid w:val="00F32582"/>
    <w:rsid w:val="00F32A57"/>
    <w:rsid w:val="00F32DE0"/>
    <w:rsid w:val="00F33712"/>
    <w:rsid w:val="00F364EA"/>
    <w:rsid w:val="00F37CC1"/>
    <w:rsid w:val="00F405EF"/>
    <w:rsid w:val="00F427D0"/>
    <w:rsid w:val="00F42A01"/>
    <w:rsid w:val="00F457CA"/>
    <w:rsid w:val="00F45B0B"/>
    <w:rsid w:val="00F51DF1"/>
    <w:rsid w:val="00F52905"/>
    <w:rsid w:val="00F5304A"/>
    <w:rsid w:val="00F54738"/>
    <w:rsid w:val="00F54909"/>
    <w:rsid w:val="00F54BF9"/>
    <w:rsid w:val="00F5524D"/>
    <w:rsid w:val="00F55B76"/>
    <w:rsid w:val="00F602B6"/>
    <w:rsid w:val="00F610D3"/>
    <w:rsid w:val="00F62A4F"/>
    <w:rsid w:val="00F63CE7"/>
    <w:rsid w:val="00F64216"/>
    <w:rsid w:val="00F665CA"/>
    <w:rsid w:val="00F66E41"/>
    <w:rsid w:val="00F6794A"/>
    <w:rsid w:val="00F67AB2"/>
    <w:rsid w:val="00F700F3"/>
    <w:rsid w:val="00F71093"/>
    <w:rsid w:val="00F74560"/>
    <w:rsid w:val="00F764F8"/>
    <w:rsid w:val="00F802A0"/>
    <w:rsid w:val="00F840F6"/>
    <w:rsid w:val="00F841C6"/>
    <w:rsid w:val="00F85A8D"/>
    <w:rsid w:val="00F91F18"/>
    <w:rsid w:val="00F9257F"/>
    <w:rsid w:val="00F927F8"/>
    <w:rsid w:val="00F92EC8"/>
    <w:rsid w:val="00F930AE"/>
    <w:rsid w:val="00F94FA7"/>
    <w:rsid w:val="00F95C0F"/>
    <w:rsid w:val="00F9774C"/>
    <w:rsid w:val="00FA175F"/>
    <w:rsid w:val="00FA530C"/>
    <w:rsid w:val="00FA5E02"/>
    <w:rsid w:val="00FA6957"/>
    <w:rsid w:val="00FA6D54"/>
    <w:rsid w:val="00FB0366"/>
    <w:rsid w:val="00FB23DE"/>
    <w:rsid w:val="00FB2445"/>
    <w:rsid w:val="00FB47DE"/>
    <w:rsid w:val="00FB5D53"/>
    <w:rsid w:val="00FB6AB4"/>
    <w:rsid w:val="00FC13F1"/>
    <w:rsid w:val="00FC1E65"/>
    <w:rsid w:val="00FC2E52"/>
    <w:rsid w:val="00FC4A37"/>
    <w:rsid w:val="00FD4FAD"/>
    <w:rsid w:val="00FD6F4B"/>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97for5662m48.cloudfront.net/documents/publicationstatus/174684/preprint_pdf/f94a60a2566eade6c63a19601bcf39b4.pdf" TargetMode="External"/><Relationship Id="rId21" Type="http://schemas.openxmlformats.org/officeDocument/2006/relationships/image" Target="media/image1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xiv.org/pdf/2406.18678" TargetMode="External"/><Relationship Id="rId33" Type="http://schemas.openxmlformats.org/officeDocument/2006/relationships/hyperlink" Target="https://arxiv.org/pdf/2403.0754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pdf/2203.048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arxiv.org/pdf/2307.09923" TargetMode="External"/><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0"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407</TotalTime>
  <Pages>25</Pages>
  <Words>4064</Words>
  <Characters>23167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27177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842</cp:revision>
  <cp:lastPrinted>2011-04-09T13:51:00Z</cp:lastPrinted>
  <dcterms:created xsi:type="dcterms:W3CDTF">2024-08-15T07:51:00Z</dcterms:created>
  <dcterms:modified xsi:type="dcterms:W3CDTF">2024-08-17T12:07:00Z</dcterms:modified>
</cp:coreProperties>
</file>