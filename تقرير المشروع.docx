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73581F30" w14:textId="77777777" w:rsidR="00035955" w:rsidRDefault="00035955" w:rsidP="00035955">
      <w:pPr>
        <w:pStyle w:val="ad"/>
      </w:pPr>
      <w:bookmarkStart w:id="0" w:name="_Toc242012318"/>
      <w:bookmarkStart w:id="1" w:name="_Toc242697838"/>
      <w:bookmarkStart w:id="2" w:name="_Toc242002639"/>
      <w:bookmarkStart w:id="3" w:name="_Toc290126544"/>
      <w:bookmarkStart w:id="4" w:name="_Toc242002646"/>
      <w:r w:rsidRPr="007C1489">
        <w:rPr>
          <w:rFonts w:hint="cs"/>
          <w:rtl/>
        </w:rPr>
        <w:lastRenderedPageBreak/>
        <w:t>الفصل الأول</w:t>
      </w:r>
      <w:bookmarkEnd w:id="0"/>
      <w:bookmarkEnd w:id="1"/>
    </w:p>
    <w:p w14:paraId="16B15D0A" w14:textId="7663258B" w:rsidR="00035955" w:rsidRPr="0004245F" w:rsidRDefault="00354428" w:rsidP="00035955">
      <w:pPr>
        <w:pStyle w:val="ae"/>
        <w:rPr>
          <w:rtl/>
        </w:rPr>
      </w:pPr>
      <w:r>
        <w:rPr>
          <w:rFonts w:hint="cs"/>
          <w:rtl/>
        </w:rPr>
        <w:t>التعريف بالمشروع</w:t>
      </w:r>
    </w:p>
    <w:p w14:paraId="2D4B11FD" w14:textId="52C23240" w:rsidR="00035955" w:rsidRDefault="004C6371" w:rsidP="004C6371">
      <w:pPr>
        <w:pStyle w:val="ac"/>
        <w:rPr>
          <w:rtl/>
        </w:rPr>
      </w:pPr>
      <w:bookmarkStart w:id="5" w:name="_Toc242001586"/>
      <w:bookmarkStart w:id="6" w:name="_Toc242002640"/>
      <w:bookmarkStart w:id="7" w:name="_Toc242436666"/>
      <w:bookmarkStart w:id="8" w:name="_Toc242697091"/>
      <w:bookmarkStart w:id="9" w:name="_Toc242697839"/>
      <w:bookmarkStart w:id="10" w:name="_Toc242697920"/>
      <w:bookmarkStart w:id="11" w:name="_Toc290126538"/>
      <w:bookmarkEnd w:id="2"/>
      <w:r w:rsidRPr="004C6371">
        <w:rPr>
          <w:rtl/>
        </w:rPr>
        <w:t>يتضمن هذا الفصل التعريف بالمشروع ومتطلباته</w:t>
      </w:r>
      <w:r w:rsidR="00035955" w:rsidRPr="001613F7">
        <w:rPr>
          <w:rFonts w:hint="cs"/>
          <w:rtl/>
        </w:rPr>
        <w:t>.</w:t>
      </w:r>
      <w:bookmarkEnd w:id="5"/>
      <w:bookmarkEnd w:id="6"/>
      <w:bookmarkEnd w:id="7"/>
      <w:bookmarkEnd w:id="8"/>
      <w:bookmarkEnd w:id="9"/>
      <w:bookmarkEnd w:id="10"/>
      <w:bookmarkEnd w:id="11"/>
    </w:p>
    <w:p w14:paraId="33FDEA15" w14:textId="5128B829" w:rsidR="00035955" w:rsidRPr="00521B8F" w:rsidRDefault="00035955" w:rsidP="00E94E85">
      <w:pPr>
        <w:pStyle w:val="1"/>
        <w:rPr>
          <w:rtl/>
          <w:lang w:val="en-US"/>
        </w:rPr>
      </w:pPr>
      <w:r>
        <w:t>-1.1</w:t>
      </w:r>
      <w:r>
        <w:rPr>
          <w:rFonts w:hint="cs"/>
          <w:rtl/>
        </w:rPr>
        <w:t xml:space="preserve"> </w:t>
      </w:r>
      <w:r w:rsidR="00E94E85" w:rsidRPr="00E94E85">
        <w:rPr>
          <w:rtl/>
        </w:rPr>
        <w:t>مقدمة</w:t>
      </w:r>
    </w:p>
    <w:p w14:paraId="68983B9B" w14:textId="7D9DA83B" w:rsidR="00035955" w:rsidRDefault="00F91724" w:rsidP="00F91724">
      <w:pPr>
        <w:pStyle w:val="a9"/>
        <w:rPr>
          <w:rtl/>
        </w:rPr>
      </w:pPr>
      <w:r>
        <w:rPr>
          <w:rFonts w:hint="cs"/>
          <w:rtl/>
        </w:rPr>
        <w:t>مقدمة ما!!!</w:t>
      </w:r>
      <w:r w:rsidR="00035955" w:rsidRPr="00A8068E">
        <w:rPr>
          <w:rtl/>
        </w:rPr>
        <w:t xml:space="preserve"> </w:t>
      </w:r>
    </w:p>
    <w:p w14:paraId="33339415" w14:textId="56BF88B6" w:rsidR="00035955" w:rsidRPr="00694BCC" w:rsidRDefault="00035955" w:rsidP="00035955">
      <w:pPr>
        <w:pStyle w:val="1"/>
        <w:rPr>
          <w:rtl/>
        </w:rPr>
      </w:pPr>
      <w:bookmarkStart w:id="12" w:name="_Toc242002644"/>
      <w:bookmarkStart w:id="13" w:name="_Toc242012321"/>
      <w:bookmarkStart w:id="14" w:name="_Toc242088951"/>
      <w:bookmarkStart w:id="15" w:name="_Toc290126540"/>
      <w:r>
        <w:t>-2.1</w:t>
      </w:r>
      <w:r>
        <w:rPr>
          <w:rFonts w:hint="cs"/>
          <w:rtl/>
        </w:rPr>
        <w:t xml:space="preserve"> </w:t>
      </w:r>
      <w:bookmarkEnd w:id="12"/>
      <w:bookmarkEnd w:id="13"/>
      <w:bookmarkEnd w:id="14"/>
      <w:bookmarkEnd w:id="15"/>
      <w:r w:rsidR="00936646">
        <w:rPr>
          <w:rFonts w:hint="cs"/>
          <w:rtl/>
        </w:rPr>
        <w:t>هدف المشروع</w:t>
      </w:r>
    </w:p>
    <w:p w14:paraId="5E55492A" w14:textId="56FE25B0" w:rsidR="00035955" w:rsidRDefault="00035955" w:rsidP="00936646">
      <w:pPr>
        <w:pStyle w:val="a9"/>
        <w:rPr>
          <w:rtl/>
          <w:lang w:val="en-US"/>
        </w:rPr>
      </w:pPr>
      <w:r>
        <w:rPr>
          <w:rFonts w:hint="cs"/>
          <w:rtl/>
        </w:rPr>
        <w:t>إن</w:t>
      </w:r>
      <w:r w:rsidRPr="00994A74">
        <w:rPr>
          <w:rtl/>
        </w:rPr>
        <w:t xml:space="preserve"> الهد</w:t>
      </w:r>
    </w:p>
    <w:p w14:paraId="0C52C59D" w14:textId="77777777" w:rsidR="00936646" w:rsidRDefault="00936646" w:rsidP="00035955">
      <w:pPr>
        <w:pStyle w:val="a9"/>
        <w:rPr>
          <w:rtl/>
          <w:lang w:val="en-US"/>
        </w:rPr>
      </w:pPr>
    </w:p>
    <w:p w14:paraId="5B5A741D" w14:textId="016FE641" w:rsidR="00936646" w:rsidRPr="00694BCC" w:rsidRDefault="00936646" w:rsidP="00936646">
      <w:pPr>
        <w:pStyle w:val="1"/>
        <w:rPr>
          <w:rtl/>
        </w:rPr>
      </w:pPr>
      <w:r>
        <w:t>-3.1</w:t>
      </w:r>
      <w:r>
        <w:rPr>
          <w:rFonts w:hint="cs"/>
          <w:rtl/>
        </w:rPr>
        <w:t xml:space="preserve"> المتطلبات الوظيفية</w:t>
      </w:r>
    </w:p>
    <w:p w14:paraId="7E255C9A" w14:textId="5C2DA1CF" w:rsidR="00C56913" w:rsidRPr="00C56913" w:rsidRDefault="00C56913" w:rsidP="00C56913">
      <w:pPr>
        <w:pStyle w:val="a9"/>
      </w:pPr>
      <w:r w:rsidRPr="00C56913">
        <w:rPr>
          <w:rtl/>
        </w:rPr>
        <w:t xml:space="preserve">يجب أن </w:t>
      </w:r>
      <w:r w:rsidR="00AE32CF">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5741E7E7" w14:textId="0722084E" w:rsidR="002C6E33" w:rsidRDefault="002C6E33" w:rsidP="002C6E33">
      <w:pPr>
        <w:pStyle w:val="a9"/>
        <w:rPr>
          <w:rtl/>
        </w:rPr>
      </w:pPr>
      <w:r w:rsidRPr="002C6E33">
        <w:rPr>
          <w:lang w:val="en-US"/>
        </w:rPr>
        <w:t>1.3.1</w:t>
      </w:r>
      <w:r w:rsidRPr="002C6E33">
        <w:rPr>
          <w:rtl/>
        </w:rPr>
        <w:t>-</w:t>
      </w:r>
      <w:r>
        <w:rPr>
          <w:rFonts w:hint="cs"/>
          <w:rtl/>
        </w:rPr>
        <w:t xml:space="preserve"> </w:t>
      </w:r>
      <w:r w:rsidR="001876A2">
        <w:rPr>
          <w:rFonts w:hint="cs"/>
          <w:rtl/>
        </w:rPr>
        <w:t xml:space="preserve">السماح </w:t>
      </w:r>
      <w:r w:rsidR="00221F8C">
        <w:rPr>
          <w:rFonts w:hint="cs"/>
          <w:rtl/>
        </w:rPr>
        <w:t>ب</w:t>
      </w:r>
      <w:r>
        <w:rPr>
          <w:rFonts w:hint="cs"/>
          <w:rtl/>
        </w:rPr>
        <w:t>إنشاء حساب جديد ضمن النظام.</w:t>
      </w:r>
    </w:p>
    <w:p w14:paraId="06E9B4E1" w14:textId="45964280" w:rsidR="00592916" w:rsidRDefault="00592916" w:rsidP="00592916">
      <w:pPr>
        <w:pStyle w:val="a9"/>
        <w:rPr>
          <w:rtl/>
        </w:rPr>
      </w:pPr>
      <w:r>
        <w:rPr>
          <w:lang w:val="en-US"/>
        </w:rPr>
        <w:t>2</w:t>
      </w:r>
      <w:r w:rsidRPr="002C6E33">
        <w:rPr>
          <w:lang w:val="en-US"/>
        </w:rPr>
        <w:t>.3.1</w:t>
      </w:r>
      <w:r w:rsidRPr="002C6E33">
        <w:rPr>
          <w:rtl/>
        </w:rPr>
        <w:t>-</w:t>
      </w:r>
      <w:r>
        <w:rPr>
          <w:rFonts w:hint="cs"/>
          <w:rtl/>
        </w:rPr>
        <w:t xml:space="preserve"> </w:t>
      </w:r>
      <w:r w:rsidR="00221F8C">
        <w:rPr>
          <w:rFonts w:hint="cs"/>
          <w:rtl/>
        </w:rPr>
        <w:t>السماح ب</w:t>
      </w:r>
      <w:r>
        <w:rPr>
          <w:rFonts w:hint="cs"/>
          <w:rtl/>
        </w:rPr>
        <w:t>تسجيل الدخول من حساب منشأ مسبقاً.</w:t>
      </w:r>
    </w:p>
    <w:p w14:paraId="266DB42C" w14:textId="05650DDC" w:rsidR="00390972" w:rsidRDefault="00390972" w:rsidP="00390972">
      <w:pPr>
        <w:pStyle w:val="a9"/>
      </w:pPr>
      <w:r>
        <w:rPr>
          <w:lang w:val="en-US"/>
        </w:rPr>
        <w:t>3</w:t>
      </w:r>
      <w:r w:rsidRPr="002C6E33">
        <w:rPr>
          <w:lang w:val="en-US"/>
        </w:rPr>
        <w:t>.3.1</w:t>
      </w:r>
      <w:r w:rsidRPr="002C6E33">
        <w:rPr>
          <w:rtl/>
        </w:rPr>
        <w:t>-</w:t>
      </w:r>
      <w:r>
        <w:rPr>
          <w:rFonts w:hint="cs"/>
          <w:rtl/>
        </w:rPr>
        <w:t xml:space="preserve"> </w:t>
      </w:r>
      <w:r w:rsidR="00221F8C">
        <w:rPr>
          <w:rFonts w:hint="cs"/>
          <w:rtl/>
        </w:rPr>
        <w:t>السماح ب</w:t>
      </w:r>
      <w:r>
        <w:rPr>
          <w:rFonts w:hint="cs"/>
          <w:rtl/>
        </w:rPr>
        <w:t xml:space="preserve">إنشاء مشروع </w:t>
      </w:r>
      <w:r w:rsidR="009F5440">
        <w:rPr>
          <w:rFonts w:hint="cs"/>
          <w:rtl/>
        </w:rPr>
        <w:t>جديد</w:t>
      </w:r>
      <w:r w:rsidR="00C76477">
        <w:rPr>
          <w:rFonts w:hint="cs"/>
          <w:rtl/>
        </w:rPr>
        <w:t>.</w:t>
      </w:r>
    </w:p>
    <w:p w14:paraId="42D7E29D" w14:textId="3FADAD0A" w:rsidR="00382848" w:rsidRPr="00382848" w:rsidRDefault="00B53617" w:rsidP="00382848">
      <w:pPr>
        <w:pStyle w:val="a9"/>
        <w:rPr>
          <w:lang w:val="en-US"/>
        </w:rPr>
      </w:pPr>
      <w:r>
        <w:rPr>
          <w:lang w:val="en-US"/>
        </w:rPr>
        <w:t>4</w:t>
      </w:r>
      <w:r w:rsidR="00382848" w:rsidRPr="002C6E33">
        <w:rPr>
          <w:lang w:val="en-US"/>
        </w:rPr>
        <w:t>.3.1</w:t>
      </w:r>
      <w:r w:rsidR="00382848" w:rsidRPr="002C6E33">
        <w:rPr>
          <w:rtl/>
        </w:rPr>
        <w:t>-</w:t>
      </w:r>
      <w:r w:rsidR="00382848">
        <w:rPr>
          <w:rFonts w:hint="cs"/>
          <w:rtl/>
        </w:rPr>
        <w:t xml:space="preserve"> السماح بدعوة مستخدمين آخرين للمشاركة ضمن المشروع.</w:t>
      </w:r>
    </w:p>
    <w:p w14:paraId="52676E64" w14:textId="5CF72E3D" w:rsidR="00C76477" w:rsidRDefault="00B53617" w:rsidP="00C76477">
      <w:pPr>
        <w:pStyle w:val="a9"/>
        <w:rPr>
          <w:rtl/>
        </w:rPr>
      </w:pPr>
      <w:r>
        <w:rPr>
          <w:lang w:val="en-US"/>
        </w:rPr>
        <w:t>5</w:t>
      </w:r>
      <w:r w:rsidR="00C76477" w:rsidRPr="002C6E33">
        <w:rPr>
          <w:lang w:val="en-US"/>
        </w:rPr>
        <w:t>.3.1</w:t>
      </w:r>
      <w:r w:rsidR="00C76477" w:rsidRPr="002C6E33">
        <w:rPr>
          <w:rtl/>
        </w:rPr>
        <w:t>-</w:t>
      </w:r>
      <w:r w:rsidR="00C76477">
        <w:rPr>
          <w:rFonts w:hint="cs"/>
          <w:rtl/>
        </w:rPr>
        <w:t xml:space="preserve"> </w:t>
      </w:r>
      <w:r w:rsidR="00221F8C">
        <w:rPr>
          <w:rFonts w:hint="cs"/>
          <w:rtl/>
        </w:rPr>
        <w:t>السماح ب</w:t>
      </w:r>
      <w:r w:rsidR="00F956E9">
        <w:rPr>
          <w:rFonts w:hint="cs"/>
          <w:rtl/>
        </w:rPr>
        <w:t xml:space="preserve">إنشاء مخطط </w:t>
      </w:r>
      <w:r w:rsidR="00F956E9">
        <w:rPr>
          <w:lang w:val="en-US"/>
        </w:rPr>
        <w:t>BPMN</w:t>
      </w:r>
      <w:r w:rsidR="00F956E9">
        <w:rPr>
          <w:rFonts w:hint="cs"/>
          <w:rtl/>
          <w:lang w:val="en-US"/>
        </w:rPr>
        <w:t xml:space="preserve"> ضمن مشروع معين</w:t>
      </w:r>
      <w:r w:rsidR="00C76477">
        <w:rPr>
          <w:rFonts w:hint="cs"/>
          <w:rtl/>
        </w:rPr>
        <w:t>.</w:t>
      </w:r>
    </w:p>
    <w:p w14:paraId="152260A6" w14:textId="03F50819" w:rsidR="00360A1C" w:rsidRPr="00360A1C" w:rsidRDefault="00B53617" w:rsidP="00360A1C">
      <w:pPr>
        <w:pStyle w:val="a9"/>
        <w:rPr>
          <w:rtl/>
        </w:rPr>
      </w:pPr>
      <w:r>
        <w:rPr>
          <w:lang w:val="en-US"/>
        </w:rPr>
        <w:t>6</w:t>
      </w:r>
      <w:r w:rsidR="00360A1C" w:rsidRPr="002C6E33">
        <w:rPr>
          <w:lang w:val="en-US"/>
        </w:rPr>
        <w:t>.3.1</w:t>
      </w:r>
      <w:r w:rsidR="00360A1C" w:rsidRPr="002C6E33">
        <w:rPr>
          <w:rtl/>
        </w:rPr>
        <w:t>-</w:t>
      </w:r>
      <w:r w:rsidR="00360A1C">
        <w:rPr>
          <w:rFonts w:hint="cs"/>
          <w:rtl/>
        </w:rPr>
        <w:t xml:space="preserve"> السماح للمستخدم برسم مخطط</w:t>
      </w:r>
      <w:r w:rsidR="00AD2043">
        <w:rPr>
          <w:rFonts w:hint="cs"/>
          <w:rtl/>
        </w:rPr>
        <w:t xml:space="preserve"> </w:t>
      </w:r>
      <w:r w:rsidR="00AD2043">
        <w:rPr>
          <w:lang w:val="en-US"/>
        </w:rPr>
        <w:t>BPMN</w:t>
      </w:r>
      <w:r w:rsidR="00360A1C">
        <w:rPr>
          <w:rFonts w:hint="cs"/>
          <w:rtl/>
        </w:rPr>
        <w:t>.</w:t>
      </w:r>
    </w:p>
    <w:p w14:paraId="3D9296EA" w14:textId="59A6A4E4" w:rsidR="007D0717" w:rsidRPr="006B50DB" w:rsidRDefault="00B53617" w:rsidP="007D0717">
      <w:pPr>
        <w:pStyle w:val="a9"/>
        <w:rPr>
          <w:rtl/>
          <w:lang w:val="en-US"/>
        </w:rPr>
      </w:pPr>
      <w:r>
        <w:rPr>
          <w:lang w:val="en-US"/>
        </w:rPr>
        <w:t>7</w:t>
      </w:r>
      <w:r w:rsidR="007D0717" w:rsidRPr="002C6E33">
        <w:rPr>
          <w:lang w:val="en-US"/>
        </w:rPr>
        <w:t>.3.1</w:t>
      </w:r>
      <w:r w:rsidR="007D0717" w:rsidRPr="002C6E33">
        <w:rPr>
          <w:rtl/>
        </w:rPr>
        <w:t>-</w:t>
      </w:r>
      <w:r w:rsidR="007D0717">
        <w:rPr>
          <w:rFonts w:hint="cs"/>
          <w:rtl/>
        </w:rPr>
        <w:t xml:space="preserve"> </w:t>
      </w:r>
      <w:r w:rsidR="006B50DB">
        <w:rPr>
          <w:rFonts w:hint="cs"/>
          <w:rtl/>
        </w:rPr>
        <w:t xml:space="preserve">توليد مخططات </w:t>
      </w:r>
      <w:r w:rsidR="006B50DB">
        <w:rPr>
          <w:lang w:val="en-US"/>
        </w:rPr>
        <w:t>BPMN</w:t>
      </w:r>
      <w:r w:rsidR="006B50DB">
        <w:rPr>
          <w:rFonts w:hint="cs"/>
          <w:rtl/>
          <w:lang w:val="en-US"/>
        </w:rPr>
        <w:t xml:space="preserve"> </w:t>
      </w:r>
      <w:r w:rsidR="009B502B">
        <w:rPr>
          <w:rFonts w:hint="cs"/>
          <w:rtl/>
          <w:lang w:val="en-US"/>
        </w:rPr>
        <w:t>انطلاقاً من التوصيف النصي للعملية</w:t>
      </w:r>
      <w:r w:rsidR="00791926">
        <w:rPr>
          <w:lang w:val="en-US"/>
        </w:rPr>
        <w:t>.</w:t>
      </w:r>
    </w:p>
    <w:p w14:paraId="7719794F" w14:textId="3CB50A2E" w:rsidR="00BA197D" w:rsidRDefault="00B53617" w:rsidP="00BA197D">
      <w:pPr>
        <w:pStyle w:val="a9"/>
        <w:rPr>
          <w:rtl/>
        </w:rPr>
      </w:pPr>
      <w:r>
        <w:rPr>
          <w:lang w:val="en-US"/>
        </w:rPr>
        <w:lastRenderedPageBreak/>
        <w:t>8</w:t>
      </w:r>
      <w:r w:rsidR="00BA197D" w:rsidRPr="002C6E33">
        <w:rPr>
          <w:lang w:val="en-US"/>
        </w:rPr>
        <w:t>.3.1</w:t>
      </w:r>
      <w:r w:rsidR="00BA197D" w:rsidRPr="002C6E33">
        <w:rPr>
          <w:rtl/>
        </w:rPr>
        <w:t>-</w:t>
      </w:r>
      <w:r w:rsidR="00BA197D">
        <w:rPr>
          <w:rFonts w:hint="cs"/>
          <w:rtl/>
        </w:rPr>
        <w:t xml:space="preserve"> </w:t>
      </w:r>
      <w:r w:rsidR="00A57011">
        <w:rPr>
          <w:rFonts w:hint="cs"/>
          <w:rtl/>
        </w:rPr>
        <w:t>السماح للمستخدم بتعديل المخطط بعد توليده.</w:t>
      </w:r>
    </w:p>
    <w:p w14:paraId="4FDA7E72" w14:textId="33C1EAE1" w:rsidR="00A57011" w:rsidRPr="00D4104D" w:rsidRDefault="00B3674D" w:rsidP="00D4104D">
      <w:pPr>
        <w:pStyle w:val="1"/>
      </w:pPr>
      <w:r>
        <w:t>-</w:t>
      </w:r>
      <w:r w:rsidR="00D4104D">
        <w:t>4</w:t>
      </w:r>
      <w:r>
        <w:t>.1</w:t>
      </w:r>
      <w:r>
        <w:rPr>
          <w:rFonts w:hint="cs"/>
          <w:rtl/>
        </w:rPr>
        <w:t xml:space="preserve"> المتطلبات </w:t>
      </w:r>
      <w:r w:rsidR="00D4104D">
        <w:rPr>
          <w:rFonts w:hint="cs"/>
          <w:rtl/>
        </w:rPr>
        <w:t xml:space="preserve">غير </w:t>
      </w:r>
      <w:r>
        <w:rPr>
          <w:rFonts w:hint="cs"/>
          <w:rtl/>
        </w:rPr>
        <w:t>الوظيفية</w:t>
      </w:r>
    </w:p>
    <w:p w14:paraId="67835613" w14:textId="77777777" w:rsidR="00B53617" w:rsidRPr="00B53617" w:rsidRDefault="00B53617" w:rsidP="00B53617">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348A02CD" w14:textId="77777777" w:rsidR="00B53617" w:rsidRPr="00B53617" w:rsidRDefault="00B53617" w:rsidP="00B53617">
      <w:pPr>
        <w:pStyle w:val="a9"/>
        <w:rPr>
          <w:rtl/>
        </w:rPr>
      </w:pPr>
      <w:r w:rsidRPr="00B53617">
        <w:rPr>
          <w:lang w:val="en-US"/>
        </w:rPr>
        <w:t>2.4.1</w:t>
      </w:r>
      <w:r w:rsidRPr="00B53617">
        <w:rPr>
          <w:rtl/>
        </w:rPr>
        <w:t xml:space="preserve">- يجب أن يوفر النظام واجهات سهلة الاستخدام وجيدة المظهر. </w:t>
      </w:r>
    </w:p>
    <w:p w14:paraId="2D9A3B87" w14:textId="77777777" w:rsidR="00B53617" w:rsidRPr="00B53617" w:rsidRDefault="00B53617" w:rsidP="00B53617">
      <w:pPr>
        <w:pStyle w:val="a9"/>
        <w:rPr>
          <w:rtl/>
        </w:rPr>
      </w:pPr>
      <w:r w:rsidRPr="00B53617">
        <w:rPr>
          <w:lang w:val="en-US"/>
        </w:rPr>
        <w:t>3.4.1</w:t>
      </w:r>
      <w:r w:rsidRPr="00B53617">
        <w:rPr>
          <w:rtl/>
        </w:rPr>
        <w:t>- يجب أن يكون الرماز البرمجي قابلاً للتعديل والصيانة.</w:t>
      </w:r>
    </w:p>
    <w:p w14:paraId="10EA87B5" w14:textId="77777777" w:rsidR="00B53617" w:rsidRPr="00B53617" w:rsidRDefault="00B53617" w:rsidP="00B53617">
      <w:pPr>
        <w:pStyle w:val="a9"/>
        <w:rPr>
          <w:lang w:val="en-US"/>
        </w:rPr>
      </w:pPr>
      <w:r w:rsidRPr="00B53617">
        <w:rPr>
          <w:lang w:val="en-US"/>
        </w:rPr>
        <w:t>4.4.1</w:t>
      </w:r>
      <w:r w:rsidRPr="00B53617">
        <w:rPr>
          <w:rtl/>
        </w:rPr>
        <w:t>- يجب أن يحقق النظام سرعة جيدة بالاستجابة للطلبات.</w:t>
      </w:r>
    </w:p>
    <w:p w14:paraId="1064E02E" w14:textId="7BA05948" w:rsidR="00B53617" w:rsidRPr="00B53617" w:rsidRDefault="00B53617" w:rsidP="00B53617">
      <w:pPr>
        <w:pStyle w:val="a9"/>
        <w:rPr>
          <w:rtl/>
        </w:rPr>
      </w:pPr>
      <w:r w:rsidRPr="00B53617">
        <w:rPr>
          <w:lang w:val="en-US"/>
        </w:rPr>
        <w:t>5.4.1</w:t>
      </w:r>
      <w:r w:rsidRPr="00B53617">
        <w:rPr>
          <w:rtl/>
        </w:rPr>
        <w:t xml:space="preserve">- </w:t>
      </w:r>
      <w:r w:rsidR="00A5266B">
        <w:rPr>
          <w:rFonts w:hint="cs"/>
          <w:rtl/>
        </w:rPr>
        <w:t>يجب أن يكون النظام قابلاً للتوسع.</w:t>
      </w:r>
    </w:p>
    <w:p w14:paraId="27DE1699" w14:textId="77777777" w:rsidR="00B53617" w:rsidRDefault="00B53617" w:rsidP="00BA197D">
      <w:pPr>
        <w:pStyle w:val="a9"/>
        <w:rPr>
          <w:lang w:val="en-US"/>
        </w:rPr>
      </w:pPr>
    </w:p>
    <w:p w14:paraId="6EBD5188" w14:textId="77777777" w:rsidR="00B53617" w:rsidRDefault="00B53617" w:rsidP="00BA197D">
      <w:pPr>
        <w:pStyle w:val="a9"/>
        <w:rPr>
          <w:lang w:val="en-US"/>
        </w:rPr>
      </w:pPr>
    </w:p>
    <w:p w14:paraId="10305307" w14:textId="77777777" w:rsidR="00B53617" w:rsidRDefault="00B53617" w:rsidP="00BA197D">
      <w:pPr>
        <w:pStyle w:val="a9"/>
        <w:rPr>
          <w:lang w:val="en-US"/>
        </w:rPr>
      </w:pPr>
    </w:p>
    <w:p w14:paraId="49A7BDC8" w14:textId="77777777" w:rsidR="00B53617" w:rsidRDefault="00B53617" w:rsidP="00BA197D">
      <w:pPr>
        <w:pStyle w:val="a9"/>
        <w:rPr>
          <w:lang w:val="en-US"/>
        </w:rPr>
      </w:pPr>
    </w:p>
    <w:p w14:paraId="037284AD" w14:textId="77777777" w:rsidR="00B53617" w:rsidRDefault="00B53617" w:rsidP="00BA197D">
      <w:pPr>
        <w:pStyle w:val="a9"/>
        <w:rPr>
          <w:lang w:val="en-US"/>
        </w:rPr>
      </w:pPr>
    </w:p>
    <w:p w14:paraId="6DA9E391" w14:textId="77777777" w:rsidR="00B53617" w:rsidRDefault="00B53617" w:rsidP="00BA197D">
      <w:pPr>
        <w:pStyle w:val="a9"/>
        <w:rPr>
          <w:lang w:val="en-US"/>
        </w:rPr>
      </w:pPr>
    </w:p>
    <w:p w14:paraId="00A1EAAA" w14:textId="77777777" w:rsidR="00B53617" w:rsidRDefault="00B53617" w:rsidP="00BA197D">
      <w:pPr>
        <w:pStyle w:val="a9"/>
        <w:rPr>
          <w:lang w:val="en-US"/>
        </w:rPr>
      </w:pPr>
    </w:p>
    <w:p w14:paraId="5F258FDB" w14:textId="77777777" w:rsidR="00B53617" w:rsidRDefault="00B53617" w:rsidP="00BA197D">
      <w:pPr>
        <w:pStyle w:val="a9"/>
        <w:rPr>
          <w:lang w:val="en-US"/>
        </w:rPr>
      </w:pPr>
    </w:p>
    <w:p w14:paraId="6652D09E" w14:textId="77777777" w:rsidR="00B53617" w:rsidRDefault="00B53617" w:rsidP="00BA197D">
      <w:pPr>
        <w:pStyle w:val="a9"/>
        <w:rPr>
          <w:lang w:val="en-US"/>
        </w:rPr>
      </w:pPr>
    </w:p>
    <w:p w14:paraId="0E228F06" w14:textId="77777777" w:rsidR="00B53617" w:rsidRDefault="00B53617" w:rsidP="00BA197D">
      <w:pPr>
        <w:pStyle w:val="a9"/>
        <w:rPr>
          <w:lang w:val="en-US"/>
        </w:rPr>
      </w:pPr>
    </w:p>
    <w:p w14:paraId="444ABAA1" w14:textId="77777777" w:rsidR="00B53617" w:rsidRDefault="00B53617" w:rsidP="00BA197D">
      <w:pPr>
        <w:pStyle w:val="a9"/>
        <w:rPr>
          <w:lang w:val="en-US"/>
        </w:rPr>
      </w:pPr>
    </w:p>
    <w:p w14:paraId="06A1ED2C" w14:textId="77777777" w:rsidR="00B53617" w:rsidRDefault="00B53617" w:rsidP="00BA197D">
      <w:pPr>
        <w:pStyle w:val="a9"/>
        <w:rPr>
          <w:lang w:val="en-US"/>
        </w:rPr>
      </w:pPr>
    </w:p>
    <w:p w14:paraId="619B7453" w14:textId="77777777" w:rsidR="00B53617" w:rsidRDefault="00B53617" w:rsidP="00BA197D">
      <w:pPr>
        <w:pStyle w:val="a9"/>
        <w:rPr>
          <w:lang w:val="en-US"/>
        </w:rPr>
      </w:pPr>
    </w:p>
    <w:p w14:paraId="2BB44353" w14:textId="77777777" w:rsidR="00B53617" w:rsidRDefault="00B53617" w:rsidP="00BA197D">
      <w:pPr>
        <w:pStyle w:val="a9"/>
        <w:rPr>
          <w:lang w:val="en-US"/>
        </w:rPr>
      </w:pPr>
    </w:p>
    <w:p w14:paraId="15E4D135" w14:textId="77777777" w:rsidR="00B53617" w:rsidRDefault="00B53617" w:rsidP="00BA197D">
      <w:pPr>
        <w:pStyle w:val="a9"/>
        <w:rPr>
          <w:lang w:val="en-US"/>
        </w:rPr>
      </w:pPr>
    </w:p>
    <w:p w14:paraId="13C6D8A3" w14:textId="77777777" w:rsidR="00B53617" w:rsidRDefault="00B53617" w:rsidP="00BA197D">
      <w:pPr>
        <w:pStyle w:val="a9"/>
        <w:rPr>
          <w:rtl/>
          <w:lang w:val="en-US"/>
        </w:rPr>
      </w:pPr>
    </w:p>
    <w:p w14:paraId="411A8741" w14:textId="77777777" w:rsidR="00B53617" w:rsidRDefault="00B53617" w:rsidP="00BA197D">
      <w:pPr>
        <w:pStyle w:val="a9"/>
        <w:rPr>
          <w:lang w:val="en-US"/>
        </w:rPr>
      </w:pPr>
    </w:p>
    <w:p w14:paraId="3ABD3C7C" w14:textId="77777777" w:rsidR="00B53617" w:rsidRDefault="00B53617" w:rsidP="00BA197D">
      <w:pPr>
        <w:pStyle w:val="a9"/>
        <w:rPr>
          <w:lang w:val="en-US"/>
        </w:rPr>
      </w:pPr>
    </w:p>
    <w:p w14:paraId="3578030A" w14:textId="77777777" w:rsidR="00B53617" w:rsidRPr="006B50DB" w:rsidRDefault="00B53617" w:rsidP="00BA197D">
      <w:pPr>
        <w:pStyle w:val="a9"/>
        <w:rPr>
          <w:rtl/>
          <w:lang w:val="en-US"/>
        </w:rPr>
      </w:pPr>
    </w:p>
    <w:p w14:paraId="7D74AB8C" w14:textId="77777777" w:rsidR="002C6E33" w:rsidRPr="002C6E33" w:rsidRDefault="002C6E33" w:rsidP="002C6E33">
      <w:pPr>
        <w:pStyle w:val="a9"/>
        <w:rPr>
          <w:rtl/>
        </w:rPr>
      </w:pPr>
    </w:p>
    <w:p w14:paraId="729E5169" w14:textId="77777777" w:rsidR="00936646" w:rsidRDefault="00936646" w:rsidP="00035955">
      <w:pPr>
        <w:pStyle w:val="a9"/>
        <w:rPr>
          <w:rtl/>
          <w:lang w:val="en-US"/>
        </w:rPr>
      </w:pPr>
    </w:p>
    <w:p w14:paraId="060BDE6A" w14:textId="77777777" w:rsidR="00936646" w:rsidRDefault="00936646" w:rsidP="00035955">
      <w:pPr>
        <w:pStyle w:val="a9"/>
        <w:rPr>
          <w:rtl/>
          <w:lang w:val="en-US"/>
        </w:rPr>
      </w:pPr>
    </w:p>
    <w:p w14:paraId="19286B39" w14:textId="77777777" w:rsidR="00936646" w:rsidRDefault="00936646" w:rsidP="00035955">
      <w:pPr>
        <w:pStyle w:val="a9"/>
        <w:rPr>
          <w:rtl/>
          <w:lang w:val="en-US"/>
        </w:rPr>
      </w:pPr>
    </w:p>
    <w:p w14:paraId="09DF1607" w14:textId="77777777" w:rsidR="00936646" w:rsidRDefault="00936646" w:rsidP="00035955">
      <w:pPr>
        <w:pStyle w:val="a9"/>
        <w:rPr>
          <w:rtl/>
          <w:lang w:val="en-US"/>
        </w:rPr>
      </w:pPr>
    </w:p>
    <w:p w14:paraId="58F52056" w14:textId="77777777" w:rsidR="00936646" w:rsidRDefault="00936646" w:rsidP="00035955">
      <w:pPr>
        <w:pStyle w:val="a9"/>
        <w:rPr>
          <w:rtl/>
          <w:lang w:val="en-US"/>
        </w:rPr>
      </w:pPr>
    </w:p>
    <w:p w14:paraId="7AEBEDFD" w14:textId="77777777" w:rsidR="00936646" w:rsidRDefault="00936646" w:rsidP="00035955">
      <w:pPr>
        <w:pStyle w:val="a9"/>
        <w:rPr>
          <w:rtl/>
          <w:lang w:val="en-US"/>
        </w:rPr>
      </w:pPr>
    </w:p>
    <w:p w14:paraId="10AA540A" w14:textId="77777777" w:rsidR="00936646" w:rsidRPr="00F85FE9" w:rsidRDefault="00936646" w:rsidP="00035955">
      <w:pPr>
        <w:pStyle w:val="a9"/>
        <w:rPr>
          <w:lang w:val="en-US"/>
        </w:rPr>
      </w:pPr>
    </w:p>
    <w:p w14:paraId="1DFC5BEA" w14:textId="77777777" w:rsidR="00035955" w:rsidRDefault="00035955" w:rsidP="00035955">
      <w:pPr>
        <w:pStyle w:val="ad"/>
      </w:pPr>
      <w:r w:rsidRPr="007C1489">
        <w:rPr>
          <w:rFonts w:hint="cs"/>
          <w:rtl/>
        </w:rPr>
        <w:t>الفصل الأول</w:t>
      </w:r>
    </w:p>
    <w:p w14:paraId="755ECF96" w14:textId="77777777" w:rsidR="00035955" w:rsidRPr="0004245F" w:rsidRDefault="00035955" w:rsidP="00035955">
      <w:pPr>
        <w:pStyle w:val="ae"/>
        <w:rPr>
          <w:rtl/>
        </w:rPr>
      </w:pPr>
      <w:r>
        <w:rPr>
          <w:rFonts w:hint="cs"/>
          <w:rtl/>
        </w:rPr>
        <w:t>الدراسة النظرية</w:t>
      </w:r>
    </w:p>
    <w:p w14:paraId="514E9471" w14:textId="77777777" w:rsidR="00035955" w:rsidRDefault="00035955" w:rsidP="00035955">
      <w:pPr>
        <w:pStyle w:val="ac"/>
        <w:rPr>
          <w:rtl/>
        </w:rPr>
      </w:pPr>
      <w:r w:rsidRPr="001613F7">
        <w:rPr>
          <w:rFonts w:hint="cs"/>
          <w:rtl/>
        </w:rPr>
        <w:t>نبي</w:t>
      </w:r>
      <w:r>
        <w:rPr>
          <w:rFonts w:hint="cs"/>
          <w:rtl/>
        </w:rPr>
        <w:t>ّ</w:t>
      </w:r>
      <w:r w:rsidRPr="001613F7">
        <w:rPr>
          <w:rFonts w:hint="cs"/>
          <w:rtl/>
        </w:rPr>
        <w:t>ن في هذا الفصل</w:t>
      </w:r>
      <w:r>
        <w:rPr>
          <w:rFonts w:hint="cs"/>
          <w:rtl/>
        </w:rPr>
        <w:t xml:space="preserve"> مجموعة من المفاهيم النظرية المستخدمة ضمن المشروع</w:t>
      </w:r>
      <w:r w:rsidRPr="001613F7">
        <w:rPr>
          <w:rFonts w:hint="cs"/>
          <w:rtl/>
        </w:rPr>
        <w:t>.</w:t>
      </w:r>
    </w:p>
    <w:p w14:paraId="4EA1A311" w14:textId="77777777" w:rsidR="00035955" w:rsidRPr="00521B8F" w:rsidRDefault="00035955" w:rsidP="00035955">
      <w:pPr>
        <w:pStyle w:val="1"/>
        <w:rPr>
          <w:rtl/>
          <w:lang w:val="en-US"/>
        </w:rPr>
      </w:pPr>
      <w:r>
        <w:t>-1.1</w:t>
      </w:r>
      <w:r>
        <w:rPr>
          <w:rFonts w:hint="cs"/>
          <w:rtl/>
        </w:rPr>
        <w:t xml:space="preserve"> </w:t>
      </w:r>
      <w:r w:rsidRPr="00A8068E">
        <w:t>BPMN</w:t>
      </w:r>
    </w:p>
    <w:p w14:paraId="29F9B239" w14:textId="77777777" w:rsidR="00035955" w:rsidRDefault="00035955" w:rsidP="00035955">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B36EF86" w14:textId="77777777" w:rsidR="00035955" w:rsidRDefault="00035955" w:rsidP="00035955">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358FD813" w14:textId="77777777" w:rsidR="00035955" w:rsidRDefault="00035955" w:rsidP="00035955">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6A61160F" w14:textId="77777777" w:rsidR="00035955" w:rsidRDefault="00035955" w:rsidP="00035955">
      <w:pPr>
        <w:pStyle w:val="a9"/>
        <w:rPr>
          <w:rtl/>
        </w:rPr>
      </w:pPr>
      <w:r>
        <w:rPr>
          <w:rFonts w:hint="cs"/>
          <w:rtl/>
          <w:lang w:val="en-US"/>
        </w:rPr>
        <w:lastRenderedPageBreak/>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29983064" w14:textId="77777777" w:rsidR="00035955" w:rsidRPr="00694BCC" w:rsidRDefault="00035955" w:rsidP="00035955">
      <w:pPr>
        <w:pStyle w:val="1"/>
        <w:rPr>
          <w:rtl/>
        </w:rPr>
      </w:pPr>
      <w:r>
        <w:t>-2.1</w:t>
      </w:r>
      <w:r>
        <w:rPr>
          <w:rFonts w:hint="cs"/>
          <w:rtl/>
        </w:rPr>
        <w:t xml:space="preserve"> </w:t>
      </w:r>
      <w:r w:rsidRPr="00497D94">
        <w:t>BPMN NOTATIONS/SHAPES</w:t>
      </w:r>
    </w:p>
    <w:p w14:paraId="4E85383B" w14:textId="77777777" w:rsidR="00035955" w:rsidRDefault="00035955" w:rsidP="00035955">
      <w:pPr>
        <w:pStyle w:val="a9"/>
        <w:rPr>
          <w:rtl/>
        </w:rPr>
      </w:pPr>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67CB0958" w14:textId="77777777" w:rsidR="00035955" w:rsidRDefault="00035955" w:rsidP="00035955">
      <w:pPr>
        <w:pStyle w:val="a9"/>
        <w:rPr>
          <w:rtl/>
        </w:rPr>
      </w:pPr>
      <w:r>
        <w:rPr>
          <w:rFonts w:hint="cs"/>
          <w:rtl/>
        </w:rPr>
        <w:t xml:space="preserve">(صفحة </w:t>
      </w:r>
      <w:r>
        <w:rPr>
          <w:lang w:val="en-US"/>
        </w:rPr>
        <w:t>4</w:t>
      </w:r>
      <w:r>
        <w:rPr>
          <w:rFonts w:hint="cs"/>
          <w:rtl/>
        </w:rPr>
        <w:t>)</w:t>
      </w:r>
    </w:p>
    <w:p w14:paraId="733273F8" w14:textId="77777777" w:rsidR="00035955" w:rsidRPr="00F85FE9" w:rsidRDefault="00035955" w:rsidP="00035955">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r>
        <w:t>-1.2.1</w:t>
      </w:r>
      <w:r>
        <w:rPr>
          <w:rFonts w:hint="cs"/>
          <w:rtl/>
        </w:rPr>
        <w:t xml:space="preserve"> </w:t>
      </w:r>
      <w:bookmarkEnd w:id="3"/>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3B0FE3E8">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lastRenderedPageBreak/>
        <w:drawing>
          <wp:anchor distT="0" distB="0" distL="114300" distR="114300" simplePos="0" relativeHeight="251665408" behindDoc="0" locked="0" layoutInCell="1" allowOverlap="1" wp14:anchorId="1D2715DC" wp14:editId="0DD18CB6">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lastRenderedPageBreak/>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lastRenderedPageBreak/>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lastRenderedPageBreak/>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lastRenderedPageBreak/>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lastRenderedPageBreak/>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4E04C558"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lastRenderedPageBreak/>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lastRenderedPageBreak/>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r w:rsidR="00000000">
        <w:fldChar w:fldCharType="begin"/>
      </w:r>
      <w:r w:rsidR="00000000">
        <w:instrText>HYPERLINK "https://arxiv.org/pdf/2406.18678"</w:instrText>
      </w:r>
      <w:r w:rsidR="00000000">
        <w:fldChar w:fldCharType="separate"/>
      </w:r>
      <w:r w:rsidRPr="00351D8F">
        <w:rPr>
          <w:rStyle w:val="Hyperlink"/>
          <w:lang w:val="en-US"/>
        </w:rPr>
        <w:t>arxiv.org/pdf/2406.18678</w:t>
      </w:r>
      <w:r w:rsidR="00000000">
        <w:rPr>
          <w:rStyle w:val="Hyperlink"/>
          <w:lang w:val="en-US"/>
        </w:rPr>
        <w:fldChar w:fldCharType="end"/>
      </w:r>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5"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301819F8"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w:t>
      </w:r>
      <w:r w:rsidR="001F6C08">
        <w:rPr>
          <w:rFonts w:hint="cs"/>
          <w:rtl/>
          <w:lang w:val="en-US"/>
        </w:rPr>
        <w:t xml:space="preserve"> (الأنشطة)</w:t>
      </w:r>
      <w:r w:rsidRPr="00881FB7">
        <w:rPr>
          <w:rtl/>
          <w:lang w:val="en-US"/>
        </w:rPr>
        <w:t xml:space="preserve">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6"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t>-9.1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 xml:space="preserve">(operation team)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000000" w:rsidP="004119E8">
      <w:pPr>
        <w:pStyle w:val="a9"/>
        <w:rPr>
          <w:rStyle w:val="Hyperlink"/>
          <w:lang w:val="en-US"/>
        </w:rPr>
      </w:pPr>
      <w:hyperlink r:id="rId27" w:history="1">
        <w:r w:rsidR="004119E8"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5BD5D7C1" w14:textId="1C6D4C60" w:rsidR="001C1997" w:rsidRPr="00E7402F" w:rsidRDefault="00912245" w:rsidP="00E7402F">
      <w:pPr>
        <w:pStyle w:val="1"/>
        <w:rPr>
          <w:rStyle w:val="Hyperlink"/>
          <w:color w:val="auto"/>
          <w:u w:val="none"/>
          <w:rtl/>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1292A76A" w14:textId="5BE8530B"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000000" w:rsidP="007F67E8">
      <w:pPr>
        <w:pStyle w:val="a9"/>
        <w:rPr>
          <w:rStyle w:val="Hyperlink"/>
          <w:rtl/>
          <w:lang w:val="en-US"/>
        </w:rPr>
      </w:pPr>
      <w:hyperlink r:id="rId28" w:history="1">
        <w:r w:rsidR="005A7A2E"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tl/>
          <w:lang w:val="en-US"/>
        </w:rPr>
      </w:pPr>
      <w:r w:rsidRPr="001759EA">
        <w:rPr>
          <w:rtl/>
          <w:lang w:val="en-US"/>
        </w:rPr>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000000" w:rsidP="009236B8">
      <w:pPr>
        <w:pStyle w:val="a9"/>
        <w:rPr>
          <w:rStyle w:val="Hyperlink"/>
          <w:rtl/>
          <w:lang w:val="en-US"/>
        </w:rPr>
      </w:pPr>
      <w:hyperlink r:id="rId29" w:history="1">
        <w:r w:rsidR="009236B8"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lastRenderedPageBreak/>
        <w:t>-1.10.1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(business logic)</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lastRenderedPageBreak/>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0"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1"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proofErr w:type="spellStart"/>
      <w:r w:rsidRPr="00731EA8">
        <w:rPr>
          <w:b w:val="0"/>
          <w:bCs w:val="0"/>
          <w:sz w:val="24"/>
          <w:szCs w:val="24"/>
        </w:rPr>
        <w:t>React</w:t>
      </w:r>
      <w:proofErr w:type="spellEnd"/>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2"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lastRenderedPageBreak/>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3"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4"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tl/>
          <w:lang w:val="en-US"/>
        </w:rPr>
      </w:pPr>
      <w:r>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tl/>
          <w:lang w:val="en-US"/>
        </w:rPr>
      </w:pPr>
    </w:p>
    <w:p w14:paraId="455934F8" w14:textId="51C043FB" w:rsidR="001E7C74" w:rsidRPr="00086812" w:rsidRDefault="001E7C74" w:rsidP="001E7C74">
      <w:pPr>
        <w:pStyle w:val="1"/>
        <w:rPr>
          <w:lang w:val="en-US"/>
        </w:rPr>
      </w:pPr>
      <w:r>
        <w:lastRenderedPageBreak/>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tl/>
          <w:lang w:val="en-US"/>
        </w:rPr>
      </w:pPr>
      <w:r>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91D6528" w14:textId="77777777" w:rsidR="002143A4" w:rsidRPr="0001324D" w:rsidRDefault="002143A4" w:rsidP="001A4719">
      <w:pPr>
        <w:pStyle w:val="a9"/>
        <w:rPr>
          <w:rtl/>
        </w:rPr>
      </w:pPr>
    </w:p>
    <w:p w14:paraId="47FA0692" w14:textId="767065CC" w:rsidR="004A108F" w:rsidRDefault="001A4719" w:rsidP="002143A4">
      <w:pPr>
        <w:pStyle w:val="1"/>
        <w:rPr>
          <w:rtl/>
          <w:lang w:val="en-US"/>
        </w:rPr>
      </w:pPr>
      <w:r>
        <w:t>-3.2</w:t>
      </w:r>
      <w:r>
        <w:rPr>
          <w:rFonts w:hint="cs"/>
          <w:rtl/>
        </w:rPr>
        <w:t xml:space="preserve"> </w:t>
      </w:r>
      <w:r w:rsidR="006174FE">
        <w:rPr>
          <w:lang w:val="en-US"/>
        </w:rPr>
        <w:t>Jenkins</w:t>
      </w:r>
    </w:p>
    <w:p w14:paraId="31F9B35A" w14:textId="59F8031A" w:rsidR="004A108F" w:rsidRDefault="002143A4" w:rsidP="006F2ABC">
      <w:pPr>
        <w:pStyle w:val="a9"/>
        <w:rPr>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في تطوير البرمجيات. فهو يساعد في أتمتة أجزاء من عملية تطوير البرمجيات من خلال</w:t>
      </w:r>
      <w:r w:rsidR="00835463">
        <w:rPr>
          <w:rFonts w:hint="cs"/>
          <w:rtl/>
          <w:lang w:val="en-US"/>
        </w:rPr>
        <w:t xml:space="preserve"> إنشاء خطوط أنابيب</w:t>
      </w:r>
      <w:r w:rsidRPr="002143A4">
        <w:rPr>
          <w:rtl/>
          <w:lang w:val="en-US"/>
        </w:rPr>
        <w:t xml:space="preserve"> </w:t>
      </w:r>
      <w:r w:rsidR="00835463">
        <w:rPr>
          <w:lang w:val="en-US"/>
        </w:rPr>
        <w:t>(Pipelines)</w:t>
      </w:r>
      <w:r w:rsidR="00835463">
        <w:rPr>
          <w:rFonts w:hint="cs"/>
          <w:rtl/>
          <w:lang w:val="en-US"/>
        </w:rPr>
        <w:t xml:space="preserve"> </w:t>
      </w:r>
      <w:r w:rsidR="00D0585A">
        <w:rPr>
          <w:rFonts w:hint="cs"/>
          <w:rtl/>
          <w:lang w:val="en-US"/>
        </w:rPr>
        <w:t xml:space="preserve">تعمل على </w:t>
      </w:r>
      <w:r w:rsidRPr="002143A4">
        <w:rPr>
          <w:rtl/>
          <w:lang w:val="en-US"/>
        </w:rPr>
        <w:t xml:space="preserve">بناء واختبار ونشر </w:t>
      </w:r>
      <w:r w:rsidR="00EB38C9">
        <w:rPr>
          <w:rFonts w:hint="cs"/>
          <w:rtl/>
          <w:lang w:val="en-US"/>
        </w:rPr>
        <w:lastRenderedPageBreak/>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005F4E89">
        <w:rPr>
          <w:rFonts w:hint="cs"/>
          <w:rtl/>
          <w:lang w:val="en-US"/>
        </w:rPr>
        <w:t>، حيث</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2E579505" w14:textId="77777777" w:rsidR="004A108F" w:rsidRPr="00160C3A" w:rsidRDefault="004A108F" w:rsidP="006F2ABC">
      <w:pPr>
        <w:pStyle w:val="a9"/>
        <w:rPr>
          <w:lang w:val="en-US"/>
        </w:rPr>
      </w:pPr>
    </w:p>
    <w:p w14:paraId="31FE27AF" w14:textId="4D0A6E3C" w:rsidR="00DC0463" w:rsidRDefault="00DC0463" w:rsidP="00DC0463">
      <w:pPr>
        <w:pStyle w:val="1"/>
        <w:rPr>
          <w:rtl/>
          <w:lang w:val="en-US"/>
        </w:rPr>
      </w:pPr>
      <w:r>
        <w:t>-3.2</w:t>
      </w:r>
      <w:r>
        <w:rPr>
          <w:rFonts w:hint="cs"/>
          <w:rtl/>
        </w:rPr>
        <w:t xml:space="preserve"> </w:t>
      </w:r>
      <w:r>
        <w:rPr>
          <w:lang w:val="en-US"/>
        </w:rPr>
        <w:t>Ubuntu Server</w:t>
      </w:r>
    </w:p>
    <w:p w14:paraId="25D1A769" w14:textId="4B3BA995" w:rsidR="004A108F" w:rsidRDefault="00DC0463" w:rsidP="006F2ABC">
      <w:pPr>
        <w:pStyle w:val="a9"/>
        <w:rPr>
          <w:lang w:val="en-US"/>
        </w:rPr>
      </w:pPr>
      <w:r w:rsidRPr="00DC0463">
        <w:rPr>
          <w:rtl/>
          <w:lang w:val="en-US"/>
        </w:rPr>
        <w:t xml:space="preserve">هو </w:t>
      </w:r>
      <w:r>
        <w:rPr>
          <w:rFonts w:hint="cs"/>
          <w:rtl/>
          <w:lang w:val="en-US"/>
        </w:rPr>
        <w:t>أحد إصدارات</w:t>
      </w:r>
      <w:r w:rsidRPr="00DC0463">
        <w:rPr>
          <w:rtl/>
          <w:lang w:val="en-US"/>
        </w:rPr>
        <w:t xml:space="preserve"> نظام التشغيل </w:t>
      </w:r>
      <w:r w:rsidRPr="00DC0463">
        <w:rPr>
          <w:lang w:val="en-US"/>
        </w:rPr>
        <w:t>Ubuntu</w:t>
      </w:r>
      <w:r w:rsidRPr="00DC0463">
        <w:rPr>
          <w:rtl/>
          <w:lang w:val="en-US"/>
        </w:rPr>
        <w:t xml:space="preserve"> مخصص لل</w:t>
      </w:r>
      <w:r w:rsidR="00ED0BFE">
        <w:rPr>
          <w:rFonts w:hint="cs"/>
          <w:rtl/>
          <w:lang w:val="en-US"/>
        </w:rPr>
        <w:t>إ</w:t>
      </w:r>
      <w:r w:rsidRPr="00DC0463">
        <w:rPr>
          <w:rtl/>
          <w:lang w:val="en-US"/>
        </w:rPr>
        <w:t xml:space="preserve">ستخدام </w:t>
      </w:r>
      <w:r w:rsidR="00975828">
        <w:rPr>
          <w:rFonts w:hint="cs"/>
          <w:rtl/>
          <w:lang w:val="en-US"/>
        </w:rPr>
        <w:t xml:space="preserve">ضمن المخدمات </w:t>
      </w:r>
      <w:r w:rsidR="00975828">
        <w:rPr>
          <w:lang w:val="en-US"/>
        </w:rPr>
        <w:t>(Servers)</w:t>
      </w:r>
      <w:r w:rsidR="00975828">
        <w:rPr>
          <w:rFonts w:hint="cs"/>
          <w:rtl/>
          <w:lang w:val="en-US"/>
        </w:rPr>
        <w:t>،</w:t>
      </w:r>
      <w:r w:rsidRPr="00DC0463">
        <w:rPr>
          <w:rtl/>
          <w:lang w:val="en-US"/>
        </w:rPr>
        <w:t xml:space="preserve"> يوفر منصة مستقرة وموثوقة ل</w:t>
      </w:r>
      <w:r w:rsidR="00F83712">
        <w:rPr>
          <w:rFonts w:hint="cs"/>
          <w:rtl/>
          <w:lang w:val="en-US"/>
        </w:rPr>
        <w:t>إ</w:t>
      </w:r>
      <w:r w:rsidRPr="00DC0463">
        <w:rPr>
          <w:rtl/>
          <w:lang w:val="en-US"/>
        </w:rPr>
        <w:t xml:space="preserve">ستضافة تطبيقات </w:t>
      </w:r>
      <w:r w:rsidR="00BD4351">
        <w:rPr>
          <w:rFonts w:hint="cs"/>
          <w:rtl/>
          <w:lang w:val="en-US"/>
        </w:rPr>
        <w:t>المخدمات</w:t>
      </w:r>
      <w:r w:rsidRPr="00DC0463">
        <w:rPr>
          <w:rtl/>
          <w:lang w:val="en-US"/>
        </w:rPr>
        <w:t xml:space="preserve"> المختلفة مثل خوادم الويب وقواعد البيانات. </w:t>
      </w:r>
      <w:r w:rsidR="009671F8">
        <w:rPr>
          <w:rFonts w:hint="cs"/>
          <w:rtl/>
          <w:lang w:val="en-US"/>
        </w:rPr>
        <w:t xml:space="preserve">يقدم </w:t>
      </w:r>
      <w:r w:rsidRPr="00DC0463">
        <w:rPr>
          <w:rtl/>
          <w:lang w:val="en-US"/>
        </w:rPr>
        <w:t>إدارة قوية</w:t>
      </w:r>
      <w:r w:rsidR="00A63189">
        <w:rPr>
          <w:rFonts w:hint="cs"/>
          <w:rtl/>
          <w:lang w:val="en-US"/>
        </w:rPr>
        <w:t xml:space="preserve"> للحزم</w:t>
      </w:r>
      <w:r w:rsidRPr="00DC0463">
        <w:rPr>
          <w:rtl/>
          <w:lang w:val="en-US"/>
        </w:rPr>
        <w:t xml:space="preserve"> </w:t>
      </w:r>
      <w:r w:rsidR="00705944">
        <w:rPr>
          <w:rFonts w:hint="cs"/>
          <w:rtl/>
          <w:lang w:val="en-US"/>
        </w:rPr>
        <w:t>ويركز بشكل أساسي</w:t>
      </w:r>
      <w:r w:rsidRPr="00DC0463">
        <w:rPr>
          <w:rtl/>
          <w:lang w:val="en-US"/>
        </w:rPr>
        <w:t xml:space="preserve"> على الأمان، </w:t>
      </w:r>
      <w:r w:rsidR="00153426">
        <w:rPr>
          <w:rFonts w:hint="cs"/>
          <w:rtl/>
          <w:lang w:val="en-US"/>
        </w:rPr>
        <w:t xml:space="preserve">مما </w:t>
      </w:r>
      <w:r w:rsidR="009048FA">
        <w:rPr>
          <w:rFonts w:hint="cs"/>
          <w:rtl/>
          <w:lang w:val="en-US"/>
        </w:rPr>
        <w:t xml:space="preserve">جعله مستخدماً </w:t>
      </w:r>
      <w:r w:rsidRPr="00DC0463">
        <w:rPr>
          <w:rtl/>
          <w:lang w:val="en-US"/>
        </w:rPr>
        <w:t xml:space="preserve">على نطاق واسع </w:t>
      </w:r>
      <w:r w:rsidR="00415725">
        <w:rPr>
          <w:rFonts w:hint="cs"/>
          <w:rtl/>
          <w:lang w:val="en-US"/>
        </w:rPr>
        <w:t>في مجال المخدمات</w:t>
      </w:r>
      <w:r w:rsidRPr="00DC0463">
        <w:rPr>
          <w:rtl/>
          <w:lang w:val="en-US"/>
        </w:rPr>
        <w:t xml:space="preserve">. يتم إدارته بشكل أساسي من خلال واجهة سطر الأوامر </w:t>
      </w:r>
      <w:r w:rsidR="001A08F3">
        <w:rPr>
          <w:lang w:val="en-US"/>
        </w:rPr>
        <w:t>(command line interface)</w:t>
      </w:r>
      <w:r w:rsidRPr="00DC0463">
        <w:rPr>
          <w:rtl/>
          <w:lang w:val="en-US"/>
        </w:rPr>
        <w:t>.</w:t>
      </w: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48B6D90F" w:rsidR="00C21F01" w:rsidRPr="00086812" w:rsidRDefault="002E4020" w:rsidP="00086812">
      <w:pPr>
        <w:pStyle w:val="1"/>
        <w:rPr>
          <w:rtl/>
          <w:lang w:val="en-US"/>
        </w:rPr>
      </w:pPr>
      <w:bookmarkStart w:id="29" w:name="_Toc290126552"/>
      <w:r>
        <w:t>-2.2</w:t>
      </w:r>
      <w:r>
        <w:rPr>
          <w:rFonts w:hint="cs"/>
          <w:rtl/>
        </w:rPr>
        <w:t xml:space="preserve"> </w:t>
      </w:r>
      <w:bookmarkEnd w:id="29"/>
      <w:r w:rsidR="006B5C37">
        <w:rPr>
          <w:rFonts w:hint="cs"/>
          <w:rtl/>
          <w:lang w:val="en-US"/>
        </w:rPr>
        <w:t>استخدام</w:t>
      </w:r>
      <w:r w:rsidR="00780E0C">
        <w:rPr>
          <w:rFonts w:hint="cs"/>
          <w:rtl/>
          <w:lang w:val="en-US"/>
        </w:rPr>
        <w:t xml:space="preserve"> نماذج اللغات الكبيرة </w:t>
      </w:r>
      <w:r w:rsidR="00544197">
        <w:rPr>
          <w:rFonts w:hint="cs"/>
          <w:rtl/>
          <w:lang w:val="en-US"/>
        </w:rPr>
        <w:t>في</w:t>
      </w:r>
      <w:r w:rsidR="00780E0C">
        <w:rPr>
          <w:rFonts w:hint="cs"/>
          <w:rtl/>
          <w:lang w:val="en-US"/>
        </w:rPr>
        <w:t xml:space="preserve">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5"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6"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7"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r w:rsidR="00000000">
        <w:fldChar w:fldCharType="begin"/>
      </w:r>
      <w:r w:rsidR="00000000">
        <w:instrText>HYPERLINK "https://arxiv.org/pdf/2307.09923"</w:instrText>
      </w:r>
      <w:r w:rsidR="00000000">
        <w:fldChar w:fldCharType="separate"/>
      </w:r>
      <w:r w:rsidRPr="00155D5D">
        <w:rPr>
          <w:rStyle w:val="Hyperlink"/>
          <w:lang w:val="en-US"/>
        </w:rPr>
        <w:t>2307.09923 (arxiv.org)</w:t>
      </w:r>
      <w:r w:rsidR="00000000">
        <w:rPr>
          <w:rStyle w:val="Hyperlink"/>
          <w:lang w:val="en-US"/>
        </w:rPr>
        <w:fldChar w:fldCharType="end"/>
      </w:r>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8"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9">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0"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xml:space="preserve">, H., Berti, A., Schuster, D., &amp; van der Aalst, W. M. (2024, May). Process Modeling </w:t>
      </w:r>
      <w:proofErr w:type="gramStart"/>
      <w:r w:rsidRPr="006A4AA9">
        <w:rPr>
          <w:lang w:val="en-US"/>
        </w:rPr>
        <w:t>With</w:t>
      </w:r>
      <w:proofErr w:type="gramEnd"/>
      <w:r w:rsidRPr="006A4AA9">
        <w:rPr>
          <w:lang w:val="en-US"/>
        </w:rPr>
        <w:t xml:space="preserve">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rtl/>
          <w:lang w:val="en-US"/>
        </w:rPr>
      </w:pPr>
    </w:p>
    <w:p w14:paraId="6CBD4F17" w14:textId="77777777" w:rsidR="009F6846" w:rsidRDefault="009F6846" w:rsidP="00733F0A">
      <w:pPr>
        <w:pStyle w:val="a9"/>
        <w:rPr>
          <w:rtl/>
          <w:lang w:val="en-US"/>
        </w:rPr>
      </w:pPr>
    </w:p>
    <w:p w14:paraId="712F680B" w14:textId="77777777" w:rsidR="009F6846" w:rsidRDefault="009F6846" w:rsidP="00733F0A">
      <w:pPr>
        <w:pStyle w:val="a9"/>
        <w:rPr>
          <w:rtl/>
          <w:lang w:val="en-US"/>
        </w:rPr>
      </w:pPr>
    </w:p>
    <w:p w14:paraId="12E302A7" w14:textId="77777777" w:rsidR="009F6846" w:rsidRDefault="009F6846" w:rsidP="00733F0A">
      <w:pPr>
        <w:pStyle w:val="a9"/>
        <w:rPr>
          <w:rtl/>
          <w:lang w:val="en-US"/>
        </w:rPr>
      </w:pPr>
    </w:p>
    <w:p w14:paraId="7DCB8D95" w14:textId="77777777" w:rsidR="009F6846" w:rsidRDefault="009F6846" w:rsidP="00733F0A">
      <w:pPr>
        <w:pStyle w:val="a9"/>
        <w:rPr>
          <w:rtl/>
          <w:lang w:val="en-US"/>
        </w:rPr>
      </w:pPr>
    </w:p>
    <w:p w14:paraId="72FBB6F0" w14:textId="77777777" w:rsidR="009F6846" w:rsidRDefault="009F6846" w:rsidP="00733F0A">
      <w:pPr>
        <w:pStyle w:val="a9"/>
        <w:rPr>
          <w:rtl/>
          <w:lang w:val="en-US"/>
        </w:rPr>
      </w:pPr>
    </w:p>
    <w:p w14:paraId="263F1E48" w14:textId="77777777" w:rsidR="009F6846" w:rsidRDefault="009F6846" w:rsidP="00733F0A">
      <w:pPr>
        <w:pStyle w:val="a9"/>
        <w:rPr>
          <w:rtl/>
          <w:lang w:val="en-US"/>
        </w:rPr>
      </w:pPr>
    </w:p>
    <w:p w14:paraId="7739F29C" w14:textId="77777777" w:rsidR="009F6846" w:rsidRDefault="009F6846" w:rsidP="00733F0A">
      <w:pPr>
        <w:pStyle w:val="a9"/>
        <w:rPr>
          <w:rtl/>
          <w:lang w:val="en-US"/>
        </w:rPr>
      </w:pPr>
    </w:p>
    <w:p w14:paraId="23D370C6" w14:textId="77777777" w:rsidR="009F6846" w:rsidRPr="00A82CF0" w:rsidRDefault="009F6846" w:rsidP="009F6846">
      <w:pPr>
        <w:bidi w:val="0"/>
        <w:spacing w:after="200" w:line="276" w:lineRule="auto"/>
        <w:ind w:firstLine="720"/>
        <w:jc w:val="both"/>
        <w:rPr>
          <w:lang w:val="fr-FR"/>
        </w:rPr>
      </w:pPr>
    </w:p>
    <w:p w14:paraId="019A2B35" w14:textId="77777777" w:rsidR="009F6846" w:rsidRDefault="009F6846" w:rsidP="009F6846">
      <w:pPr>
        <w:pStyle w:val="a9"/>
      </w:pPr>
    </w:p>
    <w:p w14:paraId="12784A7A" w14:textId="77777777" w:rsidR="009F6846" w:rsidRDefault="009F6846" w:rsidP="009F6846">
      <w:pPr>
        <w:pStyle w:val="ad"/>
        <w:rPr>
          <w:rtl/>
        </w:rPr>
      </w:pPr>
      <w:r w:rsidRPr="00C64AA7">
        <w:rPr>
          <w:rFonts w:hint="cs"/>
          <w:rtl/>
        </w:rPr>
        <w:t xml:space="preserve">الفصل </w:t>
      </w:r>
      <w:r>
        <w:rPr>
          <w:rFonts w:hint="cs"/>
          <w:rtl/>
        </w:rPr>
        <w:t xml:space="preserve">الثالث </w:t>
      </w:r>
    </w:p>
    <w:p w14:paraId="2BCDE2F8" w14:textId="7267747B" w:rsidR="009F6846" w:rsidRPr="008A4F27" w:rsidRDefault="009F6846" w:rsidP="009F6846">
      <w:pPr>
        <w:pStyle w:val="ae"/>
      </w:pPr>
      <w:r>
        <w:rPr>
          <w:rFonts w:hint="cs"/>
          <w:rtl/>
        </w:rPr>
        <w:t xml:space="preserve">الدراسة التحليلة </w:t>
      </w:r>
    </w:p>
    <w:p w14:paraId="14890F5D" w14:textId="0902AA57" w:rsidR="009F6846" w:rsidRDefault="00B34D5C" w:rsidP="00B34D5C">
      <w:pPr>
        <w:pStyle w:val="ac"/>
        <w:rPr>
          <w:rtl/>
        </w:rPr>
      </w:pPr>
      <w:r w:rsidRPr="00B34D5C">
        <w:rPr>
          <w:rtl/>
        </w:rPr>
        <w:t>يوضح هذا الفصل عملية تحليل النظام ودراسة متطلباته وصولاً للتصميم</w:t>
      </w:r>
      <w:r w:rsidR="009F6846">
        <w:rPr>
          <w:rFonts w:hint="cs"/>
          <w:rtl/>
        </w:rPr>
        <w:t>.</w:t>
      </w:r>
    </w:p>
    <w:p w14:paraId="6E376FC5" w14:textId="3254156F" w:rsidR="00920548" w:rsidRPr="00920548" w:rsidRDefault="00920548" w:rsidP="00920548">
      <w:pPr>
        <w:pStyle w:val="a9"/>
        <w:rPr>
          <w:b/>
          <w:bCs/>
          <w:sz w:val="38"/>
          <w:szCs w:val="44"/>
        </w:rPr>
      </w:pPr>
      <w:bookmarkStart w:id="31" w:name="_Toc144363091"/>
      <w:r w:rsidRPr="00920548">
        <w:rPr>
          <w:b/>
          <w:bCs/>
          <w:sz w:val="38"/>
          <w:szCs w:val="44"/>
        </w:rPr>
        <w:t>-1.3</w:t>
      </w:r>
      <w:r w:rsidRPr="00920548">
        <w:rPr>
          <w:b/>
          <w:bCs/>
          <w:sz w:val="38"/>
          <w:szCs w:val="44"/>
          <w:rtl/>
        </w:rPr>
        <w:t xml:space="preserve"> مخططات حالات الاستخدام</w:t>
      </w:r>
      <w:bookmarkEnd w:id="31"/>
      <w:r>
        <w:rPr>
          <w:rFonts w:hint="cs"/>
          <w:b/>
          <w:bCs/>
          <w:sz w:val="38"/>
          <w:szCs w:val="44"/>
          <w:rtl/>
        </w:rPr>
        <w:t xml:space="preserve"> الخاصة بالمستخدم</w:t>
      </w:r>
    </w:p>
    <w:p w14:paraId="4C504D44" w14:textId="77777777" w:rsidR="009F6846" w:rsidRDefault="009F6846" w:rsidP="00733F0A">
      <w:pPr>
        <w:pStyle w:val="a9"/>
        <w:rPr>
          <w:rtl/>
          <w:lang w:val="en-US"/>
        </w:rPr>
      </w:pPr>
    </w:p>
    <w:p w14:paraId="072942EB" w14:textId="77777777" w:rsidR="009F6846" w:rsidRDefault="009F6846" w:rsidP="00733F0A">
      <w:pPr>
        <w:pStyle w:val="a9"/>
        <w:rPr>
          <w:rtl/>
          <w:lang w:val="en-US"/>
        </w:rPr>
      </w:pPr>
    </w:p>
    <w:p w14:paraId="6C7B7E79" w14:textId="77777777" w:rsidR="009F6846" w:rsidRDefault="009F6846" w:rsidP="00733F0A">
      <w:pPr>
        <w:pStyle w:val="a9"/>
        <w:rPr>
          <w:rtl/>
          <w:lang w:val="en-US"/>
        </w:rPr>
      </w:pPr>
    </w:p>
    <w:p w14:paraId="263A9700" w14:textId="77777777" w:rsidR="00546B55" w:rsidRDefault="00546B55" w:rsidP="00733F0A">
      <w:pPr>
        <w:pStyle w:val="a9"/>
        <w:rPr>
          <w:rtl/>
          <w:lang w:val="en-US"/>
        </w:rPr>
      </w:pPr>
    </w:p>
    <w:p w14:paraId="41565E25" w14:textId="77777777" w:rsidR="00546B55" w:rsidRDefault="00546B55" w:rsidP="00733F0A">
      <w:pPr>
        <w:pStyle w:val="a9"/>
        <w:rPr>
          <w:rtl/>
          <w:lang w:val="en-US"/>
        </w:rPr>
      </w:pPr>
    </w:p>
    <w:p w14:paraId="5EEB8FF7" w14:textId="77777777" w:rsidR="00546B55" w:rsidRDefault="00546B55" w:rsidP="00733F0A">
      <w:pPr>
        <w:pStyle w:val="a9"/>
        <w:rPr>
          <w:rtl/>
          <w:lang w:val="en-US"/>
        </w:rPr>
      </w:pPr>
    </w:p>
    <w:p w14:paraId="0360850B" w14:textId="77777777" w:rsidR="00546B55" w:rsidRDefault="00546B55" w:rsidP="00733F0A">
      <w:pPr>
        <w:pStyle w:val="a9"/>
        <w:rPr>
          <w:rtl/>
          <w:lang w:val="en-US"/>
        </w:rPr>
      </w:pPr>
    </w:p>
    <w:p w14:paraId="3411BACE" w14:textId="77777777" w:rsidR="00546B55" w:rsidRDefault="00546B55" w:rsidP="00733F0A">
      <w:pPr>
        <w:pStyle w:val="a9"/>
        <w:rPr>
          <w:rtl/>
          <w:lang w:val="en-US"/>
        </w:rPr>
      </w:pPr>
    </w:p>
    <w:p w14:paraId="31798FDB" w14:textId="77777777" w:rsidR="00546B55" w:rsidRDefault="00546B55" w:rsidP="00733F0A">
      <w:pPr>
        <w:pStyle w:val="a9"/>
        <w:rPr>
          <w:rtl/>
          <w:lang w:val="en-US"/>
        </w:rPr>
      </w:pPr>
    </w:p>
    <w:p w14:paraId="061A2EC5" w14:textId="77777777" w:rsidR="00546B55" w:rsidRDefault="00546B55" w:rsidP="00733F0A">
      <w:pPr>
        <w:pStyle w:val="a9"/>
        <w:rPr>
          <w:rtl/>
          <w:lang w:val="en-US"/>
        </w:rPr>
      </w:pPr>
    </w:p>
    <w:p w14:paraId="2FB27B69" w14:textId="77777777" w:rsidR="00546B55" w:rsidRDefault="00546B55" w:rsidP="00733F0A">
      <w:pPr>
        <w:pStyle w:val="a9"/>
        <w:rPr>
          <w:rtl/>
          <w:lang w:val="en-US"/>
        </w:rPr>
      </w:pPr>
    </w:p>
    <w:p w14:paraId="28174044" w14:textId="77777777" w:rsidR="00546B55" w:rsidRDefault="00546B55" w:rsidP="00546B55">
      <w:pPr>
        <w:bidi w:val="0"/>
        <w:spacing w:after="200" w:line="276" w:lineRule="auto"/>
        <w:jc w:val="both"/>
        <w:rPr>
          <w:rtl/>
        </w:rPr>
      </w:pPr>
    </w:p>
    <w:p w14:paraId="1F094393" w14:textId="77777777" w:rsidR="00546B55" w:rsidRPr="00A82CF0" w:rsidRDefault="00546B55" w:rsidP="00546B55">
      <w:pPr>
        <w:bidi w:val="0"/>
        <w:spacing w:after="200" w:line="276" w:lineRule="auto"/>
        <w:ind w:firstLine="720"/>
        <w:jc w:val="both"/>
        <w:rPr>
          <w:lang w:val="fr-FR"/>
        </w:rPr>
      </w:pPr>
    </w:p>
    <w:p w14:paraId="41723432" w14:textId="77777777" w:rsidR="00546B55" w:rsidRDefault="00546B55" w:rsidP="00546B55">
      <w:pPr>
        <w:pStyle w:val="a9"/>
      </w:pPr>
    </w:p>
    <w:p w14:paraId="55493B2E" w14:textId="77777777" w:rsidR="00546B55" w:rsidRDefault="00546B55" w:rsidP="00546B55">
      <w:pPr>
        <w:pStyle w:val="ad"/>
        <w:rPr>
          <w:rtl/>
        </w:rPr>
      </w:pPr>
      <w:r w:rsidRPr="00C64AA7">
        <w:rPr>
          <w:rFonts w:hint="cs"/>
          <w:rtl/>
        </w:rPr>
        <w:t xml:space="preserve">الفصل </w:t>
      </w:r>
      <w:r>
        <w:rPr>
          <w:rFonts w:hint="cs"/>
          <w:rtl/>
        </w:rPr>
        <w:t xml:space="preserve">الثالث </w:t>
      </w:r>
    </w:p>
    <w:p w14:paraId="75702574" w14:textId="145256AF" w:rsidR="00546B55" w:rsidRPr="008A4F27" w:rsidRDefault="00546B55" w:rsidP="00546B55">
      <w:pPr>
        <w:pStyle w:val="ae"/>
      </w:pPr>
      <w:r>
        <w:rPr>
          <w:rFonts w:hint="cs"/>
          <w:rtl/>
        </w:rPr>
        <w:t xml:space="preserve">المنهجية المقترحة </w:t>
      </w:r>
    </w:p>
    <w:p w14:paraId="6A59D9DC" w14:textId="7D9EDBC5" w:rsidR="00546B55" w:rsidRDefault="00546B55" w:rsidP="00546B55">
      <w:pPr>
        <w:pStyle w:val="ac"/>
        <w:rPr>
          <w:rtl/>
        </w:rPr>
      </w:pPr>
      <w:r>
        <w:rPr>
          <w:rFonts w:hint="cs"/>
          <w:rtl/>
        </w:rPr>
        <w:t>يَعرض هذا الفصل</w:t>
      </w:r>
      <w:r w:rsidR="00AD2A54">
        <w:rPr>
          <w:rFonts w:hint="cs"/>
          <w:rtl/>
        </w:rPr>
        <w:t xml:space="preserve"> المنهجية المقترحة ضمن المشروع لتوليد مخططات </w:t>
      </w:r>
      <w:r w:rsidR="00AD2A54">
        <w:t>BPMN</w:t>
      </w:r>
      <w:r>
        <w:rPr>
          <w:rFonts w:hint="cs"/>
          <w:rtl/>
        </w:rPr>
        <w:t>.</w:t>
      </w:r>
    </w:p>
    <w:p w14:paraId="1407BD8B" w14:textId="15188F68" w:rsidR="00546B55" w:rsidRPr="00820FD2" w:rsidRDefault="00546B55" w:rsidP="00546B55">
      <w:pPr>
        <w:pStyle w:val="1"/>
        <w:rPr>
          <w:rtl/>
          <w:lang w:val="en-US"/>
        </w:rPr>
      </w:pPr>
      <w:r>
        <w:t>-</w:t>
      </w:r>
      <w:r w:rsidR="002E2320">
        <w:t>1</w:t>
      </w:r>
      <w:r>
        <w:t>.2</w:t>
      </w:r>
      <w:r>
        <w:rPr>
          <w:rFonts w:hint="cs"/>
          <w:rtl/>
        </w:rPr>
        <w:t xml:space="preserve"> </w:t>
      </w:r>
      <w:r w:rsidR="002E2D95">
        <w:rPr>
          <w:rFonts w:hint="cs"/>
          <w:rtl/>
        </w:rPr>
        <w:t>مقدمة</w:t>
      </w:r>
    </w:p>
    <w:p w14:paraId="07FF3133" w14:textId="77777777" w:rsidR="00546B55" w:rsidRDefault="00546B55" w:rsidP="00546B55">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استخدام هندسة التوجيه لتوليد هذه المخططات انطلاقاً من توصيف العملية النصي وذلك لعدة أسباب أهمها:</w:t>
      </w:r>
    </w:p>
    <w:p w14:paraId="640F31BD" w14:textId="77777777" w:rsidR="00546B55" w:rsidRDefault="00546B55" w:rsidP="00546B55">
      <w:pPr>
        <w:pStyle w:val="a9"/>
        <w:numPr>
          <w:ilvl w:val="0"/>
          <w:numId w:val="8"/>
        </w:numPr>
        <w:rPr>
          <w:lang w:val="en-US"/>
        </w:rPr>
      </w:pPr>
      <w:r>
        <w:rPr>
          <w:rFonts w:hint="cs"/>
          <w:rtl/>
          <w:lang w:val="en-US"/>
        </w:rPr>
        <w:t xml:space="preserve">عدم توفر مجموعة بيانات كبيرة لتدريب نموذج من البداية، حيث تم توضيح أن أكبر مجموعة بيانات </w:t>
      </w:r>
      <w:r>
        <w:rPr>
          <w:lang w:val="en-US"/>
        </w:rPr>
        <w:t>(</w:t>
      </w:r>
      <w:r w:rsidRPr="00931FEA">
        <w:rPr>
          <w:lang w:val="en-US"/>
        </w:rPr>
        <w:t>annotated</w:t>
      </w:r>
      <w:r>
        <w:rPr>
          <w:lang w:val="en-US"/>
        </w:rPr>
        <w:t>)</w:t>
      </w:r>
      <w:r>
        <w:rPr>
          <w:rFonts w:hint="cs"/>
          <w:rtl/>
          <w:lang w:val="en-US"/>
        </w:rPr>
        <w:t xml:space="preserve"> لهذه المسألة تحتوي على </w:t>
      </w:r>
      <w:r>
        <w:rPr>
          <w:lang w:val="en-US"/>
        </w:rPr>
        <w:t>45</w:t>
      </w:r>
      <w:r>
        <w:rPr>
          <w:rFonts w:hint="cs"/>
          <w:rtl/>
          <w:lang w:val="en-US"/>
        </w:rPr>
        <w:t xml:space="preserve"> عملية فقط.</w:t>
      </w:r>
      <w:r>
        <w:rPr>
          <w:lang w:val="en-US"/>
        </w:rPr>
        <w:t xml:space="preserve">[PET </w:t>
      </w:r>
      <w:proofErr w:type="spellStart"/>
      <w:r>
        <w:rPr>
          <w:lang w:val="en-US"/>
        </w:rPr>
        <w:t>refrerence</w:t>
      </w:r>
      <w:proofErr w:type="spellEnd"/>
      <w:r>
        <w:rPr>
          <w:lang w:val="en-US"/>
        </w:rPr>
        <w:t>]</w:t>
      </w:r>
    </w:p>
    <w:p w14:paraId="35F4130D" w14:textId="77777777" w:rsidR="00546B55" w:rsidRDefault="00546B55" w:rsidP="00546B55">
      <w:pPr>
        <w:pStyle w:val="a9"/>
        <w:numPr>
          <w:ilvl w:val="0"/>
          <w:numId w:val="8"/>
        </w:numPr>
        <w:rPr>
          <w:lang w:val="en-US"/>
        </w:rPr>
      </w:pPr>
      <w:r>
        <w:rPr>
          <w:rFonts w:hint="cs"/>
          <w:rtl/>
          <w:lang w:val="en-US"/>
        </w:rPr>
        <w:t>بعد أن أظهرت الأبحاث قدرة النماذج اللغوية الكبيرة على حل مسائل استخراج معلومات العمليات من التوصيف النصي مباشرة نجد أن استثمار هذه النماذج مباشرة مفيد لحل هذه المسألة.</w:t>
      </w:r>
      <w:r>
        <w:rPr>
          <w:lang w:val="en-US"/>
        </w:rPr>
        <w:t>[LLMs can accomplish</w:t>
      </w:r>
      <w:proofErr w:type="gramStart"/>
      <w:r>
        <w:rPr>
          <w:lang w:val="en-US"/>
        </w:rPr>
        <w:t xml:space="preserve"> ..</w:t>
      </w:r>
      <w:proofErr w:type="gramEnd"/>
      <w:r>
        <w:rPr>
          <w:lang w:val="en-US"/>
        </w:rPr>
        <w:t xml:space="preserve"> reference]</w:t>
      </w:r>
    </w:p>
    <w:p w14:paraId="6F8BA912" w14:textId="77777777" w:rsidR="00546B55" w:rsidRPr="00153D00" w:rsidRDefault="00546B55" w:rsidP="00546B55">
      <w:pPr>
        <w:pStyle w:val="a9"/>
        <w:numPr>
          <w:ilvl w:val="0"/>
          <w:numId w:val="8"/>
        </w:numPr>
        <w:rPr>
          <w:rtl/>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الكافية، حيث تم توجيه النموذج لأداء المهام من خلال منهجية التعلم من خلال عدد قليل من الأمثلة </w:t>
      </w:r>
      <w:r>
        <w:rPr>
          <w:lang w:val="en-US"/>
        </w:rPr>
        <w:t>(Few-shot learning)</w:t>
      </w:r>
      <w:r>
        <w:rPr>
          <w:rFonts w:hint="cs"/>
          <w:rtl/>
          <w:lang w:val="en-US"/>
        </w:rPr>
        <w:t xml:space="preserve">. </w:t>
      </w:r>
    </w:p>
    <w:p w14:paraId="5BE1FF17" w14:textId="77777777" w:rsidR="00546B55" w:rsidRDefault="00546B55" w:rsidP="00546B55">
      <w:pPr>
        <w:pStyle w:val="a9"/>
        <w:rPr>
          <w:rtl/>
          <w:lang w:val="en-US"/>
        </w:rPr>
      </w:pPr>
    </w:p>
    <w:p w14:paraId="34E545F9" w14:textId="77777777" w:rsidR="006E21B0" w:rsidRDefault="006E21B0" w:rsidP="00546B55">
      <w:pPr>
        <w:pStyle w:val="a9"/>
        <w:rPr>
          <w:rtl/>
          <w:lang w:val="en-US"/>
        </w:rPr>
      </w:pPr>
    </w:p>
    <w:p w14:paraId="345C7179" w14:textId="77777777" w:rsidR="006E21B0" w:rsidRDefault="006E21B0" w:rsidP="00546B55">
      <w:pPr>
        <w:pStyle w:val="a9"/>
        <w:rPr>
          <w:rtl/>
          <w:lang w:val="en-US"/>
        </w:rPr>
      </w:pPr>
    </w:p>
    <w:p w14:paraId="16C47173" w14:textId="60858EB7" w:rsidR="002E2320" w:rsidRPr="00820FD2" w:rsidRDefault="002E2320" w:rsidP="002E2320">
      <w:pPr>
        <w:pStyle w:val="1"/>
        <w:rPr>
          <w:rtl/>
          <w:lang w:val="en-US"/>
        </w:rPr>
      </w:pPr>
      <w:r>
        <w:lastRenderedPageBreak/>
        <w:t>-</w:t>
      </w:r>
      <w:r w:rsidR="00AD07D1">
        <w:t>2</w:t>
      </w:r>
      <w:r>
        <w:t>.2</w:t>
      </w:r>
      <w:r>
        <w:rPr>
          <w:rFonts w:hint="cs"/>
          <w:rtl/>
        </w:rPr>
        <w:t xml:space="preserve"> </w:t>
      </w:r>
      <w:r w:rsidR="00AD07D1">
        <w:rPr>
          <w:rFonts w:hint="cs"/>
          <w:rtl/>
        </w:rPr>
        <w:t>النموذج المقترح</w:t>
      </w:r>
    </w:p>
    <w:p w14:paraId="0C6C52D0" w14:textId="5EE59E55" w:rsidR="00B55A32" w:rsidRDefault="00546B55" w:rsidP="00B55A32">
      <w:pPr>
        <w:pStyle w:val="a9"/>
        <w:rPr>
          <w:rtl/>
          <w:lang w:val="en-US"/>
        </w:rPr>
      </w:pPr>
      <w:r>
        <w:rPr>
          <w:rFonts w:hint="cs"/>
          <w:rtl/>
          <w:lang w:val="en-US"/>
        </w:rPr>
        <w:t>بدايةً نعرف دخل النموذج</w:t>
      </w:r>
      <w:r w:rsidR="00D60FA5">
        <w:rPr>
          <w:rFonts w:hint="cs"/>
          <w:rtl/>
          <w:lang w:val="en-US"/>
        </w:rPr>
        <w:t>،</w:t>
      </w:r>
      <w:r>
        <w:rPr>
          <w:rFonts w:hint="cs"/>
          <w:rtl/>
          <w:lang w:val="en-US"/>
        </w:rPr>
        <w:t xml:space="preserve"> حيث يتكون الدخل من التوصيف النصي للعملية المراد توليد مخطط </w:t>
      </w:r>
      <w:r>
        <w:rPr>
          <w:lang w:val="en-US"/>
        </w:rPr>
        <w:t>BPMN</w:t>
      </w:r>
      <w:r>
        <w:rPr>
          <w:rFonts w:hint="cs"/>
          <w:rtl/>
          <w:lang w:val="en-US"/>
        </w:rPr>
        <w:t xml:space="preserve"> خاص بها ومجموعة من الملاحظات التي يحددها المستخدم</w:t>
      </w:r>
      <w:r w:rsidR="00917D40">
        <w:rPr>
          <w:rFonts w:hint="cs"/>
          <w:rtl/>
          <w:lang w:val="en-US"/>
        </w:rPr>
        <w:t xml:space="preserve"> (في حال أراد ذلك)</w:t>
      </w:r>
      <w:r>
        <w:rPr>
          <w:rFonts w:hint="cs"/>
          <w:rtl/>
          <w:lang w:val="en-US"/>
        </w:rPr>
        <w:t xml:space="preserve"> تساعد النموذج لفهم العملية.</w:t>
      </w:r>
      <w:r w:rsidR="000D44F1">
        <w:rPr>
          <w:rFonts w:hint="cs"/>
          <w:rtl/>
          <w:lang w:val="en-US"/>
        </w:rPr>
        <w:t xml:space="preserve"> </w:t>
      </w:r>
      <w:r w:rsidR="00BE270C">
        <w:rPr>
          <w:rFonts w:hint="cs"/>
          <w:rtl/>
          <w:lang w:val="en-US"/>
        </w:rPr>
        <w:t xml:space="preserve">يتم التوليد على عدة </w:t>
      </w:r>
      <w:r w:rsidR="00AD39AF">
        <w:rPr>
          <w:rFonts w:hint="cs"/>
          <w:rtl/>
          <w:lang w:val="en-US"/>
        </w:rPr>
        <w:t>خطوات</w:t>
      </w:r>
      <w:r w:rsidR="00BE270C">
        <w:rPr>
          <w:rFonts w:hint="cs"/>
          <w:rtl/>
          <w:lang w:val="en-US"/>
        </w:rPr>
        <w:t>، سيتم توضيحها في الفقرات التالية</w:t>
      </w:r>
      <w:r w:rsidR="00B55A32">
        <w:rPr>
          <w:rFonts w:hint="cs"/>
          <w:rtl/>
          <w:lang w:val="en-US"/>
        </w:rPr>
        <w:t>.</w:t>
      </w:r>
    </w:p>
    <w:p w14:paraId="575B8AF4" w14:textId="4830F870" w:rsidR="00B55A32" w:rsidRDefault="00616F0D" w:rsidP="00BC76F8">
      <w:pPr>
        <w:pStyle w:val="2"/>
        <w:rPr>
          <w:rtl/>
        </w:rPr>
      </w:pPr>
      <w:r>
        <w:t>-1.</w:t>
      </w:r>
      <w:r>
        <w:t>2</w:t>
      </w:r>
      <w:r>
        <w:t>.</w:t>
      </w:r>
      <w:r w:rsidRPr="00201D55">
        <w:t>2</w:t>
      </w:r>
      <w:r w:rsidRPr="00201D55">
        <w:rPr>
          <w:rFonts w:hint="cs"/>
          <w:rtl/>
        </w:rPr>
        <w:t xml:space="preserve"> </w:t>
      </w:r>
      <w:r w:rsidR="00E95B13">
        <w:rPr>
          <w:rFonts w:hint="cs"/>
          <w:rtl/>
        </w:rPr>
        <w:t>استخراج السيناريوهات من التوصيف النصي</w:t>
      </w:r>
    </w:p>
    <w:p w14:paraId="2DC5CF57" w14:textId="2FBA79F7" w:rsidR="00083939" w:rsidRDefault="00546B55" w:rsidP="00546B55">
      <w:pPr>
        <w:pStyle w:val="a9"/>
        <w:rPr>
          <w:lang w:val="en-US"/>
        </w:rPr>
      </w:pPr>
      <w:r>
        <w:rPr>
          <w:rFonts w:hint="cs"/>
          <w:rtl/>
          <w:lang w:val="en-US"/>
        </w:rPr>
        <w:t>يتم إرسال توجيه</w:t>
      </w:r>
      <w:r w:rsidR="009043A4">
        <w:rPr>
          <w:rFonts w:hint="cs"/>
          <w:rtl/>
          <w:lang w:val="en-US"/>
        </w:rPr>
        <w:t xml:space="preserve"> </w:t>
      </w:r>
      <w:r w:rsidR="009043A4">
        <w:rPr>
          <w:lang w:val="en-US"/>
        </w:rPr>
        <w:t>(Prompt)</w:t>
      </w:r>
      <w:r>
        <w:rPr>
          <w:rFonts w:hint="cs"/>
          <w:rtl/>
          <w:lang w:val="en-US"/>
        </w:rPr>
        <w:t xml:space="preserve"> لنموذج لغة كبير </w:t>
      </w:r>
      <w:r>
        <w:rPr>
          <w:lang w:val="en-US"/>
        </w:rPr>
        <w:t>(LLM)</w:t>
      </w:r>
      <w:r>
        <w:rPr>
          <w:rFonts w:hint="cs"/>
          <w:rtl/>
          <w:lang w:val="en-US"/>
        </w:rPr>
        <w:t xml:space="preserve">، يحتوي هذا التوجيه على التوصيف النصي للعملية والملاحظات المقدمة من قبل المستخدم ومجموعة من التعليمات من أجل </w:t>
      </w:r>
      <w:r w:rsidR="00D0319F">
        <w:rPr>
          <w:rFonts w:hint="cs"/>
          <w:rtl/>
          <w:lang w:val="en-US"/>
        </w:rPr>
        <w:t>توليد</w:t>
      </w:r>
      <w:r>
        <w:rPr>
          <w:rFonts w:hint="cs"/>
          <w:rtl/>
          <w:lang w:val="en-US"/>
        </w:rPr>
        <w:t xml:space="preserve"> كل السيناريوهات الممكنة لتدفقات الأنشطة الموجودة ضمن التوصيف النصي للعملية، يتم استخراج هذه التدفقات من النص المعاد من قبل النموذج اللغوي</w:t>
      </w:r>
      <w:r w:rsidR="00383AEB">
        <w:rPr>
          <w:rFonts w:hint="cs"/>
          <w:rtl/>
          <w:lang w:val="en-US"/>
        </w:rPr>
        <w:t xml:space="preserve"> عن طريق إرسال النص لمحلل </w:t>
      </w:r>
      <w:r w:rsidR="00383AEB">
        <w:rPr>
          <w:lang w:val="en-US"/>
        </w:rPr>
        <w:t>(</w:t>
      </w:r>
      <w:r w:rsidR="00383AEB">
        <w:rPr>
          <w:lang w:val="en-US"/>
        </w:rPr>
        <w:t>Parser</w:t>
      </w:r>
      <w:r w:rsidR="00383AEB">
        <w:rPr>
          <w:lang w:val="en-US"/>
        </w:rPr>
        <w:t>)</w:t>
      </w:r>
      <w:r w:rsidR="00764BFF">
        <w:rPr>
          <w:rFonts w:hint="cs"/>
          <w:rtl/>
          <w:lang w:val="en-US"/>
        </w:rPr>
        <w:t xml:space="preserve"> </w:t>
      </w:r>
      <w:r w:rsidR="00C56FE1">
        <w:rPr>
          <w:rFonts w:hint="cs"/>
          <w:rtl/>
          <w:lang w:val="en-US"/>
        </w:rPr>
        <w:t xml:space="preserve">يقوم </w:t>
      </w:r>
      <w:r w:rsidR="008919EC">
        <w:rPr>
          <w:rFonts w:hint="cs"/>
          <w:rtl/>
          <w:lang w:val="en-US"/>
        </w:rPr>
        <w:t xml:space="preserve">بالبحث ضمن النص عن </w:t>
      </w:r>
      <w:r w:rsidR="001B67EF">
        <w:rPr>
          <w:rFonts w:hint="cs"/>
          <w:rtl/>
          <w:lang w:val="en-US"/>
        </w:rPr>
        <w:t xml:space="preserve">الخرج الموضوع بين علامتي </w:t>
      </w:r>
      <w:r w:rsidR="001B67EF">
        <w:rPr>
          <w:lang w:val="en-US"/>
        </w:rPr>
        <w:t>(```)</w:t>
      </w:r>
      <w:r w:rsidR="00292E8D">
        <w:rPr>
          <w:rFonts w:hint="cs"/>
          <w:rtl/>
          <w:lang w:val="en-US"/>
        </w:rPr>
        <w:t xml:space="preserve"> </w:t>
      </w:r>
      <w:r w:rsidR="002918C7">
        <w:rPr>
          <w:rFonts w:hint="cs"/>
          <w:rtl/>
          <w:lang w:val="en-US"/>
        </w:rPr>
        <w:t xml:space="preserve">ويقوم ببناء قائمة من </w:t>
      </w:r>
      <w:r w:rsidR="00A542FB">
        <w:rPr>
          <w:rFonts w:hint="cs"/>
          <w:rtl/>
          <w:lang w:val="en-US"/>
        </w:rPr>
        <w:t>السيناريوهات الكاملة (تسلسل من الأنشطة من البداية إلى النهاية)</w:t>
      </w:r>
      <w:r w:rsidR="00BE7435">
        <w:rPr>
          <w:rFonts w:hint="cs"/>
          <w:rtl/>
          <w:lang w:val="en-US"/>
        </w:rPr>
        <w:t xml:space="preserve"> التي تعبر عن خرج هذه الخطوة</w:t>
      </w:r>
      <w:r w:rsidR="00D82A05">
        <w:rPr>
          <w:rFonts w:hint="cs"/>
          <w:rtl/>
          <w:lang w:val="en-US"/>
        </w:rPr>
        <w:t>.</w:t>
      </w:r>
    </w:p>
    <w:p w14:paraId="02445AF9" w14:textId="4103A73E" w:rsidR="001F49AC" w:rsidRDefault="000E63B9" w:rsidP="00546B55">
      <w:pPr>
        <w:pStyle w:val="a9"/>
        <w:rPr>
          <w:lang w:val="en-US"/>
        </w:rPr>
      </w:pPr>
      <w:r>
        <w:rPr>
          <w:noProof/>
        </w:rPr>
        <w:drawing>
          <wp:anchor distT="0" distB="0" distL="114300" distR="114300" simplePos="0" relativeHeight="251696128" behindDoc="0" locked="0" layoutInCell="1" allowOverlap="1" wp14:anchorId="02BCB54F" wp14:editId="4485612F">
            <wp:simplePos x="0" y="0"/>
            <wp:positionH relativeFrom="margin">
              <wp:align>right</wp:align>
            </wp:positionH>
            <wp:positionV relativeFrom="paragraph">
              <wp:posOffset>344170</wp:posOffset>
            </wp:positionV>
            <wp:extent cx="5943600" cy="1880235"/>
            <wp:effectExtent l="0" t="0" r="0" b="5715"/>
            <wp:wrapSquare wrapText="bothSides"/>
            <wp:docPr id="2224413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anchor>
        </w:drawing>
      </w:r>
    </w:p>
    <w:p w14:paraId="4C9DE77B" w14:textId="77777777" w:rsidR="001F49AC" w:rsidRDefault="001F49AC" w:rsidP="00546B55">
      <w:pPr>
        <w:pStyle w:val="a9"/>
        <w:rPr>
          <w:rtl/>
          <w:lang w:val="en-US"/>
        </w:rPr>
      </w:pPr>
    </w:p>
    <w:p w14:paraId="347EF783" w14:textId="2C5C30E2" w:rsidR="0041166A" w:rsidRDefault="0041166A" w:rsidP="00794D41">
      <w:pPr>
        <w:pStyle w:val="2"/>
        <w:rPr>
          <w:rtl/>
        </w:rPr>
      </w:pPr>
      <w:r>
        <w:t>-</w:t>
      </w:r>
      <w:r w:rsidR="00713990">
        <w:t>2</w:t>
      </w:r>
      <w:r>
        <w:t>.2.</w:t>
      </w:r>
      <w:r w:rsidRPr="00201D55">
        <w:t>2</w:t>
      </w:r>
      <w:r w:rsidRPr="00201D55">
        <w:rPr>
          <w:rFonts w:hint="cs"/>
          <w:rtl/>
        </w:rPr>
        <w:t xml:space="preserve"> </w:t>
      </w:r>
      <w:r w:rsidR="00EB4BF1">
        <w:rPr>
          <w:rFonts w:hint="cs"/>
          <w:rtl/>
        </w:rPr>
        <w:t>بناء شجرة</w:t>
      </w:r>
      <w:r w:rsidR="00EB4BF1">
        <w:rPr>
          <w:rFonts w:hint="cs"/>
          <w:rtl/>
        </w:rPr>
        <w:t xml:space="preserve"> </w:t>
      </w:r>
      <w:r w:rsidR="005E2658">
        <w:rPr>
          <w:rFonts w:hint="cs"/>
          <w:rtl/>
        </w:rPr>
        <w:t>الأنشطة</w:t>
      </w:r>
    </w:p>
    <w:p w14:paraId="441AFAD2" w14:textId="5DD37776" w:rsidR="00546B55" w:rsidRDefault="00414102" w:rsidP="006865EB">
      <w:pPr>
        <w:pStyle w:val="a9"/>
        <w:rPr>
          <w:rtl/>
          <w:lang w:val="en-US"/>
        </w:rPr>
      </w:pPr>
      <w:r>
        <w:rPr>
          <w:rFonts w:hint="cs"/>
          <w:rtl/>
          <w:lang w:val="en-US"/>
        </w:rPr>
        <w:t xml:space="preserve">يتم </w:t>
      </w:r>
      <w:r w:rsidR="00546B55">
        <w:rPr>
          <w:rFonts w:hint="cs"/>
          <w:rtl/>
          <w:lang w:val="en-US"/>
        </w:rPr>
        <w:t xml:space="preserve">بناء شجرة </w:t>
      </w:r>
      <w:r w:rsidR="00A45A44">
        <w:rPr>
          <w:rFonts w:hint="cs"/>
          <w:rtl/>
          <w:lang w:val="en-US"/>
        </w:rPr>
        <w:t>بناءً على</w:t>
      </w:r>
      <w:r w:rsidR="00500ED3">
        <w:rPr>
          <w:rFonts w:hint="cs"/>
          <w:rtl/>
          <w:lang w:val="en-US"/>
        </w:rPr>
        <w:t xml:space="preserve"> التدفقات المستخرجة من المرحلة </w:t>
      </w:r>
      <w:r w:rsidR="004C6931">
        <w:rPr>
          <w:rFonts w:hint="cs"/>
          <w:rtl/>
          <w:lang w:val="en-US"/>
        </w:rPr>
        <w:t>السابقة</w:t>
      </w:r>
      <w:r w:rsidR="009E10F0">
        <w:rPr>
          <w:rFonts w:hint="cs"/>
          <w:rtl/>
          <w:lang w:val="en-US"/>
        </w:rPr>
        <w:t>،</w:t>
      </w:r>
      <w:r w:rsidR="00A45A44">
        <w:rPr>
          <w:rFonts w:hint="cs"/>
          <w:rtl/>
          <w:lang w:val="en-US"/>
        </w:rPr>
        <w:t xml:space="preserve"> </w:t>
      </w:r>
      <w:r w:rsidR="00546B55">
        <w:rPr>
          <w:rFonts w:hint="cs"/>
          <w:rtl/>
          <w:lang w:val="en-US"/>
        </w:rPr>
        <w:t>تعبر عقد</w:t>
      </w:r>
      <w:r w:rsidR="00EB2151">
        <w:rPr>
          <w:rFonts w:hint="cs"/>
          <w:rtl/>
          <w:lang w:val="en-US"/>
        </w:rPr>
        <w:t xml:space="preserve"> هذه الشجرة</w:t>
      </w:r>
      <w:r w:rsidR="00546B55">
        <w:rPr>
          <w:rFonts w:hint="cs"/>
          <w:rtl/>
          <w:lang w:val="en-US"/>
        </w:rPr>
        <w:t xml:space="preserve"> عن الأنشطة الموص</w:t>
      </w:r>
      <w:r w:rsidR="00854152">
        <w:rPr>
          <w:rFonts w:hint="cs"/>
          <w:rtl/>
          <w:lang w:val="en-US"/>
        </w:rPr>
        <w:t>َّ</w:t>
      </w:r>
      <w:r w:rsidR="00546B55">
        <w:rPr>
          <w:rFonts w:hint="cs"/>
          <w:rtl/>
          <w:lang w:val="en-US"/>
        </w:rPr>
        <w:t>فة ضمن العملية وحوافها عن تسلسل التدفق ضمن العملية.</w:t>
      </w:r>
      <w:r w:rsidR="006865EB">
        <w:rPr>
          <w:rFonts w:hint="cs"/>
          <w:rtl/>
          <w:lang w:val="en-US"/>
        </w:rPr>
        <w:t xml:space="preserve"> </w:t>
      </w:r>
      <w:r w:rsidR="00546B55">
        <w:rPr>
          <w:rFonts w:hint="cs"/>
          <w:rtl/>
          <w:lang w:val="en-US"/>
        </w:rPr>
        <w:t xml:space="preserve">من خلال هذا الأسلوب يتم استخراج أهم عناصر مخطط </w:t>
      </w:r>
      <w:r w:rsidR="00546B55">
        <w:rPr>
          <w:lang w:val="en-US"/>
        </w:rPr>
        <w:t>BPMN</w:t>
      </w:r>
      <w:r w:rsidR="00546B55">
        <w:rPr>
          <w:rFonts w:hint="cs"/>
          <w:rtl/>
          <w:lang w:val="en-US"/>
        </w:rPr>
        <w:t xml:space="preserve"> المتمثلة بالأنشطة والتدفقات فيما بينها، حيث يتم حل مشكلة وجود تدفقات متولدة ليس لها نهاية كما في البحث </w:t>
      </w:r>
      <w:r w:rsidR="00546B55">
        <w:rPr>
          <w:lang w:val="en-US"/>
        </w:rPr>
        <w:t xml:space="preserve">[generate </w:t>
      </w:r>
      <w:proofErr w:type="spellStart"/>
      <w:r w:rsidR="00546B55">
        <w:rPr>
          <w:lang w:val="en-US"/>
        </w:rPr>
        <w:t>bpmn</w:t>
      </w:r>
      <w:proofErr w:type="spellEnd"/>
      <w:r w:rsidR="00546B55">
        <w:rPr>
          <w:lang w:val="en-US"/>
        </w:rPr>
        <w:t xml:space="preserve"> from unstructured]</w:t>
      </w:r>
      <w:r w:rsidR="00546B55">
        <w:rPr>
          <w:rFonts w:hint="cs"/>
          <w:rtl/>
          <w:lang w:val="en-US"/>
        </w:rPr>
        <w:t>.</w:t>
      </w:r>
    </w:p>
    <w:p w14:paraId="59F2E80C" w14:textId="77777777" w:rsidR="00186EEA" w:rsidRDefault="00186EEA" w:rsidP="006865EB">
      <w:pPr>
        <w:pStyle w:val="a9"/>
        <w:rPr>
          <w:rtl/>
          <w:lang w:val="en-US"/>
        </w:rPr>
      </w:pPr>
    </w:p>
    <w:p w14:paraId="2AEAF69A" w14:textId="154EA3F5" w:rsidR="00186EEA" w:rsidRDefault="00DA75AE" w:rsidP="006865EB">
      <w:pPr>
        <w:pStyle w:val="a9"/>
        <w:rPr>
          <w:rtl/>
          <w:lang w:val="en-US"/>
        </w:rPr>
      </w:pPr>
      <w:r>
        <w:rPr>
          <w:noProof/>
        </w:rPr>
        <w:lastRenderedPageBreak/>
        <w:drawing>
          <wp:inline distT="0" distB="0" distL="0" distR="0" wp14:anchorId="2E5F7266" wp14:editId="16B3349C">
            <wp:extent cx="5943600" cy="2080895"/>
            <wp:effectExtent l="0" t="0" r="0" b="0"/>
            <wp:docPr id="192242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00C70C76" w14:textId="77777777" w:rsidR="00186EEA" w:rsidRDefault="00186EEA" w:rsidP="006865EB">
      <w:pPr>
        <w:pStyle w:val="a9"/>
        <w:rPr>
          <w:lang w:val="en-US"/>
        </w:rPr>
      </w:pPr>
    </w:p>
    <w:p w14:paraId="09289EF4" w14:textId="65C2B0EF" w:rsidR="00713990" w:rsidRDefault="00713990" w:rsidP="00713990">
      <w:pPr>
        <w:pStyle w:val="2"/>
      </w:pPr>
      <w:r>
        <w:t>-</w:t>
      </w:r>
      <w:r>
        <w:t>3</w:t>
      </w:r>
      <w:r>
        <w:t>.2.</w:t>
      </w:r>
      <w:r w:rsidRPr="00201D55">
        <w:t>2</w:t>
      </w:r>
      <w:r w:rsidRPr="00201D55">
        <w:rPr>
          <w:rFonts w:hint="cs"/>
          <w:rtl/>
        </w:rPr>
        <w:t xml:space="preserve"> </w:t>
      </w:r>
      <w:r w:rsidR="000C30A1">
        <w:rPr>
          <w:rFonts w:hint="cs"/>
          <w:rtl/>
        </w:rPr>
        <w:t>معالجة الشجرة</w:t>
      </w:r>
    </w:p>
    <w:p w14:paraId="5A152A6C" w14:textId="0549A18B" w:rsidR="00546B55" w:rsidRDefault="00196C01" w:rsidP="00546B55">
      <w:pPr>
        <w:pStyle w:val="a9"/>
        <w:rPr>
          <w:rtl/>
          <w:lang w:val="en-US"/>
        </w:rPr>
      </w:pPr>
      <w:r>
        <w:rPr>
          <w:rFonts w:hint="cs"/>
          <w:rtl/>
          <w:lang w:val="en-US"/>
        </w:rPr>
        <w:t>نقوم</w:t>
      </w:r>
      <w:r w:rsidR="00546B55">
        <w:rPr>
          <w:rFonts w:hint="cs"/>
          <w:rtl/>
          <w:lang w:val="en-US"/>
        </w:rPr>
        <w:t xml:space="preserve"> </w:t>
      </w:r>
      <w:r w:rsidR="000A55E5">
        <w:rPr>
          <w:rFonts w:hint="cs"/>
          <w:rtl/>
          <w:lang w:val="en-US"/>
        </w:rPr>
        <w:t>ب</w:t>
      </w:r>
      <w:r w:rsidR="00532221">
        <w:rPr>
          <w:rFonts w:hint="cs"/>
          <w:rtl/>
          <w:lang w:val="en-US"/>
        </w:rPr>
        <w:t>تعديل</w:t>
      </w:r>
      <w:r w:rsidR="00546B55">
        <w:rPr>
          <w:rFonts w:hint="cs"/>
          <w:rtl/>
          <w:lang w:val="en-US"/>
        </w:rPr>
        <w:t xml:space="preserve"> الشجرة حيث يتم إضافة البوابات </w:t>
      </w:r>
      <w:r w:rsidR="00546B55">
        <w:rPr>
          <w:lang w:val="en-US"/>
        </w:rPr>
        <w:t>(gateways)</w:t>
      </w:r>
      <w:r w:rsidR="00546B55">
        <w:rPr>
          <w:rFonts w:hint="cs"/>
          <w:rtl/>
          <w:lang w:val="en-US"/>
        </w:rPr>
        <w:t xml:space="preserve"> التي تعبر عن نقاط القرار</w:t>
      </w:r>
      <w:r w:rsidR="007D030F">
        <w:rPr>
          <w:rFonts w:hint="cs"/>
          <w:rtl/>
          <w:lang w:val="en-US"/>
        </w:rPr>
        <w:t xml:space="preserve"> إلى الشجرة</w:t>
      </w:r>
      <w:r w:rsidR="00546B55">
        <w:rPr>
          <w:rFonts w:hint="cs"/>
          <w:rtl/>
          <w:lang w:val="en-US"/>
        </w:rPr>
        <w:t xml:space="preserve">. </w:t>
      </w:r>
      <w:r w:rsidR="007F105B">
        <w:rPr>
          <w:rFonts w:hint="cs"/>
          <w:rtl/>
          <w:lang w:val="en-US"/>
        </w:rPr>
        <w:t>إذ</w:t>
      </w:r>
      <w:r w:rsidR="00546B55">
        <w:rPr>
          <w:rFonts w:hint="cs"/>
          <w:rtl/>
          <w:lang w:val="en-US"/>
        </w:rPr>
        <w:t xml:space="preserve"> أن</w:t>
      </w:r>
      <w:r w:rsidR="0041690A">
        <w:rPr>
          <w:rFonts w:hint="cs"/>
          <w:rtl/>
          <w:lang w:val="en-US"/>
        </w:rPr>
        <w:t>َّ</w:t>
      </w:r>
      <w:r w:rsidR="00546B55" w:rsidRPr="00110458">
        <w:rPr>
          <w:rFonts w:ascii="Segoe UI" w:hAnsi="Segoe UI" w:cs="Segoe UI"/>
          <w:rtl/>
          <w:lang w:val="en-US"/>
        </w:rPr>
        <w:t xml:space="preserve"> </w:t>
      </w:r>
      <w:r w:rsidR="00546B55" w:rsidRPr="00110458">
        <w:rPr>
          <w:rtl/>
          <w:lang w:val="en-US"/>
        </w:rPr>
        <w:t>أي نقطة يحدث فيها انتقال من نشاط واحد إلى عدة أنشطة تعتبر نقطة قرار. لذا، نقوم بإضافة بوابة في هذا الموقع ونعطيها رقما</w:t>
      </w:r>
      <w:r w:rsidR="008A1F02">
        <w:rPr>
          <w:rFonts w:hint="cs"/>
          <w:rtl/>
          <w:lang w:val="en-US"/>
        </w:rPr>
        <w:t>ً</w:t>
      </w:r>
      <w:r w:rsidR="00546B55" w:rsidRPr="00110458">
        <w:rPr>
          <w:rtl/>
          <w:lang w:val="en-US"/>
        </w:rPr>
        <w:t xml:space="preserve"> تسلسليا</w:t>
      </w:r>
      <w:r w:rsidR="00284113">
        <w:rPr>
          <w:rFonts w:hint="cs"/>
          <w:rtl/>
          <w:lang w:val="en-US"/>
        </w:rPr>
        <w:t>ً</w:t>
      </w:r>
      <w:r w:rsidR="00546B55" w:rsidRPr="00110458">
        <w:rPr>
          <w:rtl/>
          <w:lang w:val="en-US"/>
        </w:rPr>
        <w:t xml:space="preserve"> فريدًا</w:t>
      </w:r>
      <w:r w:rsidR="00B620D1">
        <w:rPr>
          <w:rFonts w:hint="cs"/>
          <w:rtl/>
          <w:lang w:val="en-US"/>
        </w:rPr>
        <w:t xml:space="preserve">، </w:t>
      </w:r>
      <w:r w:rsidR="001E2233">
        <w:rPr>
          <w:rFonts w:hint="cs"/>
          <w:rtl/>
          <w:lang w:val="en-US"/>
        </w:rPr>
        <w:t xml:space="preserve">حيث يصبح </w:t>
      </w:r>
      <w:r w:rsidR="00D50050">
        <w:rPr>
          <w:rFonts w:hint="cs"/>
          <w:rtl/>
          <w:lang w:val="en-US"/>
        </w:rPr>
        <w:t xml:space="preserve">تدفق </w:t>
      </w:r>
      <w:r w:rsidR="001E2233">
        <w:rPr>
          <w:rFonts w:hint="cs"/>
          <w:rtl/>
          <w:lang w:val="en-US"/>
        </w:rPr>
        <w:t>الانتقال من النشاط</w:t>
      </w:r>
      <w:r w:rsidR="0023294A">
        <w:rPr>
          <w:rFonts w:hint="cs"/>
          <w:rtl/>
          <w:lang w:val="en-US"/>
        </w:rPr>
        <w:t xml:space="preserve"> الأب</w:t>
      </w:r>
      <w:r w:rsidR="001E2233">
        <w:rPr>
          <w:rFonts w:hint="cs"/>
          <w:rtl/>
          <w:lang w:val="en-US"/>
        </w:rPr>
        <w:t xml:space="preserve"> </w:t>
      </w:r>
      <w:r w:rsidR="003F1104">
        <w:rPr>
          <w:rFonts w:hint="cs"/>
          <w:rtl/>
          <w:lang w:val="en-US"/>
        </w:rPr>
        <w:t>إلى البوابة ثم النشاطات</w:t>
      </w:r>
      <w:r w:rsidR="0023294A">
        <w:rPr>
          <w:rFonts w:hint="cs"/>
          <w:rtl/>
          <w:lang w:val="en-US"/>
        </w:rPr>
        <w:t xml:space="preserve"> الأبناء</w:t>
      </w:r>
      <w:r w:rsidR="00C06100">
        <w:rPr>
          <w:rFonts w:hint="cs"/>
          <w:rtl/>
          <w:lang w:val="en-US"/>
        </w:rPr>
        <w:t>.</w:t>
      </w:r>
    </w:p>
    <w:p w14:paraId="2B05CE10" w14:textId="52A07EC7" w:rsidR="001D22BF" w:rsidRDefault="00C1244B" w:rsidP="003612BE">
      <w:pPr>
        <w:pStyle w:val="a9"/>
        <w:rPr>
          <w:rtl/>
          <w:lang w:val="en-US"/>
        </w:rPr>
      </w:pPr>
      <w:r>
        <w:rPr>
          <w:rFonts w:hint="cs"/>
          <w:rtl/>
          <w:lang w:val="en-US"/>
        </w:rPr>
        <w:t xml:space="preserve">يتم استخراج </w:t>
      </w:r>
      <w:r w:rsidR="00833B8F">
        <w:rPr>
          <w:rFonts w:hint="cs"/>
          <w:rtl/>
          <w:lang w:val="en-US"/>
        </w:rPr>
        <w:t>أسماء</w:t>
      </w:r>
      <w:r w:rsidR="00833B8F">
        <w:rPr>
          <w:rFonts w:hint="cs"/>
          <w:rtl/>
          <w:lang w:val="en-US"/>
        </w:rPr>
        <w:t xml:space="preserve"> </w:t>
      </w:r>
      <w:r w:rsidR="002F53E6">
        <w:rPr>
          <w:rFonts w:hint="cs"/>
          <w:rtl/>
          <w:lang w:val="en-US"/>
        </w:rPr>
        <w:t>الأنشطة و</w:t>
      </w:r>
      <w:r w:rsidR="00B6538F" w:rsidRPr="00B6538F">
        <w:rPr>
          <w:rFonts w:hint="cs"/>
          <w:rtl/>
          <w:lang w:val="en-US"/>
        </w:rPr>
        <w:t xml:space="preserve"> </w:t>
      </w:r>
      <w:r w:rsidR="00B6538F">
        <w:rPr>
          <w:rFonts w:hint="cs"/>
          <w:rtl/>
          <w:lang w:val="en-US"/>
        </w:rPr>
        <w:t>أسماء</w:t>
      </w:r>
      <w:r w:rsidR="00B6538F">
        <w:rPr>
          <w:rFonts w:hint="cs"/>
          <w:rtl/>
          <w:lang w:val="en-US"/>
        </w:rPr>
        <w:t xml:space="preserve"> </w:t>
      </w:r>
      <w:r w:rsidR="002F53E6">
        <w:rPr>
          <w:rFonts w:hint="cs"/>
          <w:rtl/>
          <w:lang w:val="en-US"/>
        </w:rPr>
        <w:t>البوابات</w:t>
      </w:r>
      <w:r w:rsidR="004625BF">
        <w:rPr>
          <w:rFonts w:hint="cs"/>
          <w:rtl/>
          <w:lang w:val="en-US"/>
        </w:rPr>
        <w:t xml:space="preserve"> مع دخل وخرج كل </w:t>
      </w:r>
      <w:r w:rsidR="00104F10">
        <w:rPr>
          <w:rFonts w:hint="cs"/>
          <w:rtl/>
          <w:lang w:val="en-US"/>
        </w:rPr>
        <w:t>بوابة</w:t>
      </w:r>
      <w:r w:rsidR="002F53E6">
        <w:rPr>
          <w:rFonts w:hint="cs"/>
          <w:rtl/>
          <w:lang w:val="en-US"/>
        </w:rPr>
        <w:t xml:space="preserve"> </w:t>
      </w:r>
      <w:r w:rsidR="003612BE">
        <w:rPr>
          <w:rFonts w:hint="cs"/>
          <w:rtl/>
          <w:lang w:val="en-US"/>
        </w:rPr>
        <w:t>إنطلاقاً من الشجرة المعدلة</w:t>
      </w:r>
      <w:r w:rsidR="00BA4201">
        <w:rPr>
          <w:rFonts w:hint="cs"/>
          <w:rtl/>
          <w:lang w:val="en-US"/>
        </w:rPr>
        <w:t xml:space="preserve"> من أجل استخدامها في المراحل اللاحقة</w:t>
      </w:r>
      <w:r w:rsidR="003576E4">
        <w:rPr>
          <w:rFonts w:hint="cs"/>
          <w:rtl/>
          <w:lang w:val="en-US"/>
        </w:rPr>
        <w:t>.</w:t>
      </w:r>
    </w:p>
    <w:p w14:paraId="75CE17EA" w14:textId="0EAC009F" w:rsidR="001D22BF" w:rsidRDefault="004D0D22" w:rsidP="00546B55">
      <w:pPr>
        <w:pStyle w:val="a9"/>
        <w:rPr>
          <w:rtl/>
          <w:lang w:val="en-US"/>
        </w:rPr>
      </w:pPr>
      <w:r>
        <w:rPr>
          <w:noProof/>
        </w:rPr>
        <w:drawing>
          <wp:anchor distT="0" distB="0" distL="114300" distR="114300" simplePos="0" relativeHeight="251697152" behindDoc="0" locked="0" layoutInCell="1" allowOverlap="1" wp14:anchorId="2AE8C3C6" wp14:editId="77A07C5F">
            <wp:simplePos x="0" y="0"/>
            <wp:positionH relativeFrom="margin">
              <wp:align>right</wp:align>
            </wp:positionH>
            <wp:positionV relativeFrom="paragraph">
              <wp:posOffset>349250</wp:posOffset>
            </wp:positionV>
            <wp:extent cx="5943600" cy="2887980"/>
            <wp:effectExtent l="0" t="0" r="0" b="7620"/>
            <wp:wrapSquare wrapText="bothSides"/>
            <wp:docPr id="500083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anchor>
        </w:drawing>
      </w:r>
    </w:p>
    <w:p w14:paraId="58C8E12B" w14:textId="77777777" w:rsidR="000C30A1" w:rsidRDefault="000C30A1" w:rsidP="00546B55">
      <w:pPr>
        <w:pStyle w:val="a9"/>
        <w:rPr>
          <w:rtl/>
          <w:lang w:val="en-US"/>
        </w:rPr>
      </w:pPr>
    </w:p>
    <w:p w14:paraId="5CF01D53" w14:textId="60414A01" w:rsidR="00DC0217" w:rsidRDefault="00DC0217" w:rsidP="002A2DA9">
      <w:pPr>
        <w:pStyle w:val="2"/>
        <w:rPr>
          <w:rtl/>
        </w:rPr>
      </w:pPr>
      <w:r>
        <w:lastRenderedPageBreak/>
        <w:t>-</w:t>
      </w:r>
      <w:r w:rsidR="002A2DA9">
        <w:t>4</w:t>
      </w:r>
      <w:r>
        <w:t>.2.</w:t>
      </w:r>
      <w:r w:rsidRPr="00201D55">
        <w:t>2</w:t>
      </w:r>
      <w:r w:rsidRPr="00201D55">
        <w:rPr>
          <w:rFonts w:hint="cs"/>
          <w:rtl/>
        </w:rPr>
        <w:t xml:space="preserve"> </w:t>
      </w:r>
      <w:r w:rsidR="00B61EE1">
        <w:rPr>
          <w:rFonts w:hint="cs"/>
          <w:rtl/>
        </w:rPr>
        <w:t>تحديد الفاعلين</w:t>
      </w:r>
    </w:p>
    <w:p w14:paraId="79094CCB" w14:textId="299FD1A5" w:rsidR="00546B55" w:rsidRDefault="006A4601" w:rsidP="00546B55">
      <w:pPr>
        <w:pStyle w:val="a9"/>
        <w:rPr>
          <w:rtl/>
          <w:lang w:val="en-US"/>
        </w:rPr>
      </w:pPr>
      <w:r w:rsidRPr="00BC03BA">
        <w:rPr>
          <w:b/>
          <w:bCs/>
          <w:sz w:val="28"/>
          <w:szCs w:val="34"/>
          <w:lang w:val="en-US"/>
        </w:rPr>
        <w:drawing>
          <wp:anchor distT="0" distB="0" distL="114300" distR="114300" simplePos="0" relativeHeight="251698176" behindDoc="0" locked="0" layoutInCell="1" allowOverlap="1" wp14:anchorId="7518C95A" wp14:editId="733A7265">
            <wp:simplePos x="0" y="0"/>
            <wp:positionH relativeFrom="margin">
              <wp:align>right</wp:align>
            </wp:positionH>
            <wp:positionV relativeFrom="paragraph">
              <wp:posOffset>1528445</wp:posOffset>
            </wp:positionV>
            <wp:extent cx="5943600" cy="2420620"/>
            <wp:effectExtent l="0" t="0" r="0" b="0"/>
            <wp:wrapSquare wrapText="bothSides"/>
            <wp:docPr id="856686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r w:rsidR="00546B55">
        <w:rPr>
          <w:rFonts w:hint="cs"/>
          <w:rtl/>
          <w:lang w:val="en-US"/>
        </w:rPr>
        <w:t xml:space="preserve">نقوم بتحديد الفاعل لكل نشاط من الأنشطة المستخرجة عن طريق </w:t>
      </w:r>
      <w:r w:rsidR="00433F25">
        <w:rPr>
          <w:rFonts w:hint="cs"/>
          <w:rtl/>
          <w:lang w:val="en-US"/>
        </w:rPr>
        <w:t xml:space="preserve">بناء توجيه </w:t>
      </w:r>
      <w:r w:rsidR="00546B55">
        <w:rPr>
          <w:rFonts w:hint="cs"/>
          <w:rtl/>
          <w:lang w:val="en-US"/>
        </w:rPr>
        <w:t xml:space="preserve">يحتوي على التوصيف النصي للعملية والأنشطة المراد تحديد الفاعل لكل منها ومجموعة من التعليمات والأمثلة </w:t>
      </w:r>
      <w:r w:rsidR="00010A24">
        <w:rPr>
          <w:rFonts w:hint="cs"/>
          <w:rtl/>
          <w:lang w:val="en-US"/>
        </w:rPr>
        <w:t>من أجل استخراج هؤلاء الفاعلين</w:t>
      </w:r>
      <w:r w:rsidR="006E4445">
        <w:rPr>
          <w:rFonts w:hint="cs"/>
          <w:rtl/>
          <w:lang w:val="en-US"/>
        </w:rPr>
        <w:t>،</w:t>
      </w:r>
      <w:r w:rsidR="00010A24">
        <w:rPr>
          <w:rFonts w:hint="cs"/>
          <w:rtl/>
          <w:lang w:val="en-US"/>
        </w:rPr>
        <w:t xml:space="preserve"> </w:t>
      </w:r>
      <w:r w:rsidR="008856D5">
        <w:rPr>
          <w:rFonts w:hint="cs"/>
          <w:rtl/>
          <w:lang w:val="en-US"/>
        </w:rPr>
        <w:t xml:space="preserve">ثم يتم </w:t>
      </w:r>
      <w:r w:rsidR="00963C76">
        <w:rPr>
          <w:rFonts w:hint="cs"/>
          <w:rtl/>
          <w:lang w:val="en-US"/>
        </w:rPr>
        <w:t xml:space="preserve">إرسال </w:t>
      </w:r>
      <w:r w:rsidR="00584C91">
        <w:rPr>
          <w:rFonts w:hint="cs"/>
          <w:rtl/>
          <w:lang w:val="en-US"/>
        </w:rPr>
        <w:t>هذا ال</w:t>
      </w:r>
      <w:r w:rsidR="00963C76">
        <w:rPr>
          <w:rFonts w:hint="cs"/>
          <w:rtl/>
          <w:lang w:val="en-US"/>
        </w:rPr>
        <w:t>توجيه للنموذج اللغوي</w:t>
      </w:r>
      <w:r w:rsidR="00546B55">
        <w:rPr>
          <w:rFonts w:hint="cs"/>
          <w:rtl/>
          <w:lang w:val="en-US"/>
        </w:rPr>
        <w:t>.</w:t>
      </w:r>
      <w:r w:rsidR="00A50932">
        <w:rPr>
          <w:rFonts w:hint="cs"/>
          <w:rtl/>
          <w:lang w:val="en-US"/>
        </w:rPr>
        <w:t xml:space="preserve"> ي</w:t>
      </w:r>
      <w:r w:rsidR="00F72BD5">
        <w:rPr>
          <w:rFonts w:hint="cs"/>
          <w:rtl/>
          <w:lang w:val="en-US"/>
        </w:rPr>
        <w:t>ُ</w:t>
      </w:r>
      <w:r w:rsidR="00A50932">
        <w:rPr>
          <w:rFonts w:hint="cs"/>
          <w:rtl/>
          <w:lang w:val="en-US"/>
        </w:rPr>
        <w:t>عيد</w:t>
      </w:r>
      <w:r w:rsidR="00F72BD5">
        <w:rPr>
          <w:rFonts w:hint="cs"/>
          <w:rtl/>
          <w:lang w:val="en-US"/>
        </w:rPr>
        <w:t xml:space="preserve"> النموذج نصاً يحتوي على قائمة تربط كل فاعل مع الأنشطة التي يقوم بها</w:t>
      </w:r>
      <w:r w:rsidR="00D44634">
        <w:rPr>
          <w:rFonts w:hint="cs"/>
          <w:rtl/>
          <w:lang w:val="en-US"/>
        </w:rPr>
        <w:t xml:space="preserve">، </w:t>
      </w:r>
      <w:r w:rsidR="003D7E37">
        <w:rPr>
          <w:rFonts w:hint="cs"/>
          <w:rtl/>
          <w:lang w:val="en-US"/>
        </w:rPr>
        <w:t xml:space="preserve">نقوم بإرسال هذا النص للمحلل الذي </w:t>
      </w:r>
      <w:r w:rsidR="003D7E37">
        <w:rPr>
          <w:rFonts w:hint="cs"/>
          <w:rtl/>
          <w:lang w:val="en-US"/>
        </w:rPr>
        <w:t xml:space="preserve">يقوم بالبحث ضمن النص عن الخرج الموضوع بين علامتي </w:t>
      </w:r>
      <w:r w:rsidR="003D7E37">
        <w:rPr>
          <w:lang w:val="en-US"/>
        </w:rPr>
        <w:t>(```)</w:t>
      </w:r>
      <w:r w:rsidR="003D7E37">
        <w:rPr>
          <w:rFonts w:hint="cs"/>
          <w:rtl/>
          <w:lang w:val="en-US"/>
        </w:rPr>
        <w:t xml:space="preserve"> ويقوم ببناء</w:t>
      </w:r>
      <w:r w:rsidR="007C3301">
        <w:rPr>
          <w:rFonts w:hint="cs"/>
          <w:rtl/>
          <w:lang w:val="en-US"/>
        </w:rPr>
        <w:t xml:space="preserve"> </w:t>
      </w:r>
      <w:r w:rsidR="00817211">
        <w:rPr>
          <w:rFonts w:hint="cs"/>
          <w:rtl/>
          <w:lang w:val="en-US"/>
        </w:rPr>
        <w:t xml:space="preserve">قائمة </w:t>
      </w:r>
      <w:r w:rsidR="0005758B">
        <w:rPr>
          <w:rFonts w:hint="cs"/>
          <w:rtl/>
          <w:lang w:val="en-US"/>
        </w:rPr>
        <w:t>الفاعلين.</w:t>
      </w:r>
    </w:p>
    <w:p w14:paraId="7E2028F3" w14:textId="77777777" w:rsidR="00BE00EF" w:rsidRDefault="00BE00EF" w:rsidP="00862504">
      <w:pPr>
        <w:pStyle w:val="a9"/>
        <w:rPr>
          <w:rtl/>
          <w:lang w:val="en-US"/>
        </w:rPr>
      </w:pPr>
    </w:p>
    <w:p w14:paraId="2A7F076C" w14:textId="77777777" w:rsidR="00BE00EF" w:rsidRPr="00862504" w:rsidRDefault="00BE00EF" w:rsidP="00862504">
      <w:pPr>
        <w:pStyle w:val="a9"/>
        <w:rPr>
          <w:rtl/>
          <w:lang w:val="en-US"/>
        </w:rPr>
      </w:pPr>
    </w:p>
    <w:p w14:paraId="29164809" w14:textId="39C6C085" w:rsidR="00E72A93" w:rsidRDefault="00E72A93" w:rsidP="00862504">
      <w:pPr>
        <w:pStyle w:val="2"/>
        <w:rPr>
          <w:rtl/>
        </w:rPr>
      </w:pPr>
      <w:r>
        <w:t>-</w:t>
      </w:r>
      <w:r w:rsidR="00862504">
        <w:t>5</w:t>
      </w:r>
      <w:r>
        <w:t>.2.</w:t>
      </w:r>
      <w:r w:rsidRPr="00201D55">
        <w:t>2</w:t>
      </w:r>
      <w:r w:rsidRPr="00201D55">
        <w:rPr>
          <w:rFonts w:hint="cs"/>
          <w:rtl/>
        </w:rPr>
        <w:t xml:space="preserve"> </w:t>
      </w:r>
      <w:r w:rsidR="006A4601">
        <w:rPr>
          <w:rFonts w:hint="cs"/>
          <w:rtl/>
        </w:rPr>
        <w:t>تحديد أنواع الأنشطة</w:t>
      </w:r>
    </w:p>
    <w:p w14:paraId="157C94EB" w14:textId="1EB9C1B4" w:rsidR="00C558EF" w:rsidRDefault="00C558EF" w:rsidP="00546B55">
      <w:pPr>
        <w:pStyle w:val="a9"/>
        <w:rPr>
          <w:rtl/>
          <w:lang w:val="en-US"/>
        </w:rPr>
      </w:pPr>
      <w:r>
        <w:rPr>
          <w:rFonts w:hint="cs"/>
          <w:rtl/>
          <w:lang w:val="en-US"/>
        </w:rPr>
        <w:t>نقوم بتحديد نوع كل نشاط من الأنشطة المستخرجة (</w:t>
      </w:r>
      <w:r>
        <w:rPr>
          <w:lang w:val="en-US"/>
        </w:rPr>
        <w:t>user task, system task, start event ….</w:t>
      </w:r>
      <w:r>
        <w:rPr>
          <w:rFonts w:hint="cs"/>
          <w:rtl/>
          <w:lang w:val="en-US"/>
        </w:rPr>
        <w:t xml:space="preserve">) عن طريق بناء توجيه يحتوي على التوصيف النصي للعملية والأنشطة المراد </w:t>
      </w:r>
      <w:r w:rsidR="0096142D">
        <w:rPr>
          <w:rFonts w:hint="cs"/>
          <w:rtl/>
          <w:lang w:val="en-US"/>
        </w:rPr>
        <w:t xml:space="preserve">نوعها </w:t>
      </w:r>
      <w:r>
        <w:rPr>
          <w:rFonts w:hint="cs"/>
          <w:rtl/>
          <w:lang w:val="en-US"/>
        </w:rPr>
        <w:t xml:space="preserve">ومجموعة من التعليمات والأمثلة من أجل استخراج </w:t>
      </w:r>
      <w:r w:rsidR="00A2712C">
        <w:rPr>
          <w:rFonts w:hint="cs"/>
          <w:rtl/>
          <w:lang w:val="en-US"/>
        </w:rPr>
        <w:t>هذه الأنواع</w:t>
      </w:r>
      <w:r>
        <w:rPr>
          <w:rFonts w:hint="cs"/>
          <w:rtl/>
          <w:lang w:val="en-US"/>
        </w:rPr>
        <w:t xml:space="preserve">، ثم يتم إرسال هذا التوجيه للنموذج اللغوي. يُعيد النموذج نصاً يحتوي على قائمة تربط كل </w:t>
      </w:r>
      <w:r w:rsidR="00F4244A">
        <w:rPr>
          <w:rFonts w:hint="cs"/>
          <w:rtl/>
          <w:lang w:val="en-US"/>
        </w:rPr>
        <w:t>نشاط</w:t>
      </w:r>
      <w:r>
        <w:rPr>
          <w:rFonts w:hint="cs"/>
          <w:rtl/>
          <w:lang w:val="en-US"/>
        </w:rPr>
        <w:t xml:space="preserve"> مع </w:t>
      </w:r>
      <w:r w:rsidR="00522E7B">
        <w:rPr>
          <w:rFonts w:hint="cs"/>
          <w:rtl/>
          <w:lang w:val="en-US"/>
        </w:rPr>
        <w:t>نوعه</w:t>
      </w:r>
      <w:r>
        <w:rPr>
          <w:rFonts w:hint="cs"/>
          <w:rtl/>
          <w:lang w:val="en-US"/>
        </w:rPr>
        <w:t xml:space="preserve">، نقوم بإرسال هذا النص للمحلل الذي يقوم بالبحث ضمن النص عن الخرج الموضوع بين علامتي </w:t>
      </w:r>
      <w:r>
        <w:rPr>
          <w:lang w:val="en-US"/>
        </w:rPr>
        <w:t>(```)</w:t>
      </w:r>
      <w:r>
        <w:rPr>
          <w:rFonts w:hint="cs"/>
          <w:rtl/>
          <w:lang w:val="en-US"/>
        </w:rPr>
        <w:t xml:space="preserve"> ويقوم ببناء قائمة </w:t>
      </w:r>
      <w:r w:rsidR="00E338F9">
        <w:rPr>
          <w:rFonts w:hint="cs"/>
          <w:rtl/>
          <w:lang w:val="en-US"/>
        </w:rPr>
        <w:t>الأنواع</w:t>
      </w:r>
      <w:r>
        <w:rPr>
          <w:rFonts w:hint="cs"/>
          <w:rtl/>
          <w:lang w:val="en-US"/>
        </w:rPr>
        <w:t>.</w:t>
      </w:r>
    </w:p>
    <w:p w14:paraId="0FAF298D" w14:textId="1D6FACF7" w:rsidR="00BE00EF" w:rsidRDefault="00BE00EF" w:rsidP="00BE00EF">
      <w:pPr>
        <w:pStyle w:val="a9"/>
        <w:rPr>
          <w:rtl/>
          <w:lang w:val="en-US"/>
        </w:rPr>
      </w:pPr>
      <w:r w:rsidRPr="00BE00EF">
        <w:rPr>
          <w:lang w:val="en-US"/>
        </w:rPr>
        <w:lastRenderedPageBreak/>
        <w:drawing>
          <wp:anchor distT="0" distB="0" distL="114300" distR="114300" simplePos="0" relativeHeight="251699200" behindDoc="0" locked="0" layoutInCell="1" allowOverlap="1" wp14:anchorId="0B566A07" wp14:editId="71076E6C">
            <wp:simplePos x="0" y="0"/>
            <wp:positionH relativeFrom="margin">
              <wp:align>right</wp:align>
            </wp:positionH>
            <wp:positionV relativeFrom="paragraph">
              <wp:posOffset>287411</wp:posOffset>
            </wp:positionV>
            <wp:extent cx="5943600" cy="2420620"/>
            <wp:effectExtent l="0" t="0" r="0" b="0"/>
            <wp:wrapSquare wrapText="bothSides"/>
            <wp:docPr id="14691224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20396F3F" w14:textId="44878114" w:rsidR="00BE00EF" w:rsidRDefault="00BE00EF" w:rsidP="00546B55">
      <w:pPr>
        <w:pStyle w:val="a9"/>
        <w:rPr>
          <w:rtl/>
          <w:lang w:val="en-US"/>
        </w:rPr>
      </w:pPr>
    </w:p>
    <w:p w14:paraId="0AD83B63" w14:textId="1E6E0BFB" w:rsidR="00260997" w:rsidRDefault="00260997" w:rsidP="00260997">
      <w:pPr>
        <w:pStyle w:val="2"/>
      </w:pPr>
      <w:r>
        <w:t>-</w:t>
      </w:r>
      <w:r w:rsidR="00950BE9">
        <w:t>6</w:t>
      </w:r>
      <w:r>
        <w:t>.2.</w:t>
      </w:r>
      <w:r w:rsidRPr="00201D55">
        <w:t>2</w:t>
      </w:r>
      <w:r w:rsidRPr="00201D55">
        <w:rPr>
          <w:rFonts w:hint="cs"/>
          <w:rtl/>
        </w:rPr>
        <w:t xml:space="preserve"> </w:t>
      </w:r>
      <w:r>
        <w:rPr>
          <w:rFonts w:hint="cs"/>
          <w:rtl/>
        </w:rPr>
        <w:t xml:space="preserve">الخطوة </w:t>
      </w:r>
      <w:r w:rsidR="003D309B">
        <w:rPr>
          <w:rFonts w:hint="cs"/>
          <w:rtl/>
        </w:rPr>
        <w:t>السادسة</w:t>
      </w:r>
    </w:p>
    <w:p w14:paraId="050E095B" w14:textId="706C447C" w:rsidR="00546B55" w:rsidRDefault="00546B55" w:rsidP="00546B55">
      <w:pPr>
        <w:pStyle w:val="a9"/>
        <w:rPr>
          <w:rtl/>
          <w:lang w:val="en-US"/>
        </w:rPr>
      </w:pPr>
      <w:r>
        <w:rPr>
          <w:rFonts w:hint="cs"/>
          <w:rtl/>
          <w:lang w:val="en-US"/>
        </w:rPr>
        <w:t>يتم تحديد نوع كل بوابة (</w:t>
      </w:r>
      <w:r>
        <w:rPr>
          <w:lang w:val="en-US"/>
        </w:rPr>
        <w:t>or, xor, and</w:t>
      </w:r>
      <w:r>
        <w:rPr>
          <w:rFonts w:hint="cs"/>
          <w:rtl/>
          <w:lang w:val="en-US"/>
        </w:rPr>
        <w:t>) مع شروط التدفق بين هذه البوابة والأنشطة المرتبطة بها عن طريق إرسال توجيه للنموذج اللغوي يحتوي على التوصيف النصي للعملية والبوابات المراد تحديد نوعها مع دخل وخرج كل بوابة ومجموعة من التعليمات والأمثلة من أجل استخراج هذه الأنواع.</w:t>
      </w:r>
    </w:p>
    <w:p w14:paraId="06899F96" w14:textId="3D1E255D" w:rsidR="00546B55" w:rsidRDefault="00546B55" w:rsidP="00546B55">
      <w:pPr>
        <w:pStyle w:val="a9"/>
        <w:rPr>
          <w:lang w:val="en-US"/>
        </w:rPr>
      </w:pPr>
      <w:r>
        <w:rPr>
          <w:rFonts w:hint="cs"/>
          <w:rtl/>
          <w:lang w:val="en-US"/>
        </w:rPr>
        <w:t>ي</w:t>
      </w:r>
      <w:r w:rsidR="00A93EF3">
        <w:rPr>
          <w:rFonts w:hint="cs"/>
          <w:rtl/>
          <w:lang w:val="en-US"/>
        </w:rPr>
        <w:t>مكن</w:t>
      </w:r>
      <w:r>
        <w:rPr>
          <w:rFonts w:hint="cs"/>
          <w:rtl/>
          <w:lang w:val="en-US"/>
        </w:rPr>
        <w:t xml:space="preserve"> القيام ب</w:t>
      </w:r>
      <w:r w:rsidR="00D16F0D">
        <w:rPr>
          <w:rFonts w:hint="cs"/>
          <w:rtl/>
          <w:lang w:val="en-US"/>
        </w:rPr>
        <w:t>الخطوة</w:t>
      </w:r>
      <w:r>
        <w:rPr>
          <w:rFonts w:hint="cs"/>
          <w:rtl/>
          <w:lang w:val="en-US"/>
        </w:rPr>
        <w:t xml:space="preserve"> الرابعة والخامسة </w:t>
      </w:r>
      <w:r w:rsidR="004928B3">
        <w:rPr>
          <w:rFonts w:hint="cs"/>
          <w:rtl/>
          <w:lang w:val="en-US"/>
        </w:rPr>
        <w:t xml:space="preserve">والسادسة </w:t>
      </w:r>
      <w:r>
        <w:rPr>
          <w:rFonts w:hint="cs"/>
          <w:rtl/>
          <w:lang w:val="en-US"/>
        </w:rPr>
        <w:t>على التفرع إذ لا يوجد ترتيب فيما بينها.</w:t>
      </w:r>
    </w:p>
    <w:p w14:paraId="5FCB67D0" w14:textId="3D595068" w:rsidR="002822A8" w:rsidRDefault="002822A8" w:rsidP="002822A8">
      <w:pPr>
        <w:pStyle w:val="2"/>
        <w:rPr>
          <w:rtl/>
        </w:rPr>
      </w:pPr>
      <w:r>
        <w:t>-</w:t>
      </w:r>
      <w:r>
        <w:t>7</w:t>
      </w:r>
      <w:r>
        <w:t>.2.</w:t>
      </w:r>
      <w:r w:rsidRPr="00201D55">
        <w:t>2</w:t>
      </w:r>
      <w:r w:rsidRPr="00201D55">
        <w:rPr>
          <w:rFonts w:hint="cs"/>
          <w:rtl/>
        </w:rPr>
        <w:t xml:space="preserve"> </w:t>
      </w:r>
      <w:r>
        <w:rPr>
          <w:rFonts w:hint="cs"/>
          <w:rtl/>
        </w:rPr>
        <w:t xml:space="preserve">الخطوة </w:t>
      </w:r>
      <w:r>
        <w:rPr>
          <w:rFonts w:hint="cs"/>
          <w:rtl/>
        </w:rPr>
        <w:t>السابعة</w:t>
      </w:r>
    </w:p>
    <w:p w14:paraId="74D75B08" w14:textId="5C72976C" w:rsidR="00546B55" w:rsidRDefault="00546B55" w:rsidP="00546B55">
      <w:pPr>
        <w:pStyle w:val="a9"/>
        <w:rPr>
          <w:rtl/>
          <w:lang w:val="en-US"/>
        </w:rPr>
      </w:pPr>
      <w:r>
        <w:rPr>
          <w:rFonts w:hint="cs"/>
          <w:rtl/>
          <w:lang w:val="en-US"/>
        </w:rPr>
        <w:t xml:space="preserve">يتم إسناد معرف فريد لكل عنصر من عناصر المخطط المستخرجة ويتم إرسالها للواجهة حيث يتم إسناد موقع لكل عنصر عن طريق خوارزمية </w:t>
      </w:r>
      <w:r>
        <w:rPr>
          <w:lang w:val="en-US"/>
        </w:rPr>
        <w:t>ELK</w:t>
      </w:r>
      <w:r>
        <w:rPr>
          <w:rFonts w:hint="cs"/>
          <w:rtl/>
          <w:lang w:val="en-US"/>
        </w:rPr>
        <w:t>، ثم يتم عرض المخطط ضمن الواجهة.</w:t>
      </w:r>
    </w:p>
    <w:p w14:paraId="6F675ED8" w14:textId="77777777" w:rsidR="009F6846" w:rsidRDefault="009F6846" w:rsidP="00733F0A">
      <w:pPr>
        <w:pStyle w:val="a9"/>
        <w:rPr>
          <w:rtl/>
          <w:lang w:val="en-US"/>
        </w:rPr>
      </w:pPr>
    </w:p>
    <w:p w14:paraId="1E085022" w14:textId="77777777" w:rsidR="009F6846" w:rsidRDefault="009F6846" w:rsidP="00733F0A">
      <w:pPr>
        <w:pStyle w:val="a9"/>
        <w:rPr>
          <w:rtl/>
          <w:lang w:val="en-US"/>
        </w:rPr>
      </w:pPr>
    </w:p>
    <w:p w14:paraId="7CFD1E71" w14:textId="77777777" w:rsidR="009F6846" w:rsidRDefault="009F6846" w:rsidP="00733F0A">
      <w:pPr>
        <w:pStyle w:val="a9"/>
        <w:rPr>
          <w:rtl/>
          <w:lang w:val="en-US"/>
        </w:rPr>
      </w:pPr>
    </w:p>
    <w:p w14:paraId="4A2AB22C" w14:textId="77777777" w:rsidR="009F6846" w:rsidRDefault="009F6846" w:rsidP="00733F0A">
      <w:pPr>
        <w:pStyle w:val="a9"/>
        <w:rPr>
          <w:rtl/>
          <w:lang w:val="en-US"/>
        </w:rPr>
      </w:pPr>
    </w:p>
    <w:p w14:paraId="611234EB" w14:textId="77777777" w:rsidR="009F6846" w:rsidRDefault="009F6846" w:rsidP="00733F0A">
      <w:pPr>
        <w:pStyle w:val="a9"/>
        <w:rPr>
          <w:rtl/>
          <w:lang w:val="en-US"/>
        </w:rPr>
      </w:pPr>
    </w:p>
    <w:p w14:paraId="17154CDD" w14:textId="77777777" w:rsidR="009F6846" w:rsidRDefault="009F6846" w:rsidP="00733F0A">
      <w:pPr>
        <w:pStyle w:val="a9"/>
        <w:rPr>
          <w:rtl/>
          <w:lang w:val="en-US"/>
        </w:rPr>
      </w:pPr>
    </w:p>
    <w:p w14:paraId="547305F8" w14:textId="77777777" w:rsidR="009F6846" w:rsidRDefault="009F6846" w:rsidP="00733F0A">
      <w:pPr>
        <w:pStyle w:val="a9"/>
        <w:rPr>
          <w:rtl/>
          <w:lang w:val="en-US"/>
        </w:rPr>
      </w:pPr>
    </w:p>
    <w:p w14:paraId="5CF8C48E" w14:textId="77777777" w:rsidR="009F6846" w:rsidRDefault="009F6846" w:rsidP="00733F0A">
      <w:pPr>
        <w:pStyle w:val="a9"/>
        <w:rPr>
          <w:rtl/>
          <w:lang w:val="en-US"/>
        </w:rPr>
      </w:pPr>
    </w:p>
    <w:p w14:paraId="6D99CF4F" w14:textId="77777777" w:rsidR="009F6846" w:rsidRDefault="009F6846"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Default="00A82CF0" w:rsidP="00A82CF0">
      <w:pPr>
        <w:bidi w:val="0"/>
        <w:spacing w:after="200" w:line="276" w:lineRule="auto"/>
        <w:ind w:firstLine="720"/>
        <w:jc w:val="both"/>
        <w:rPr>
          <w:rtl/>
        </w:rPr>
      </w:pPr>
      <w:r>
        <w:rPr>
          <w:rtl/>
        </w:rPr>
        <w:br w:type="page"/>
      </w:r>
    </w:p>
    <w:p w14:paraId="665763F9" w14:textId="77777777" w:rsidR="009F6846" w:rsidRDefault="009F6846" w:rsidP="009F6846">
      <w:pPr>
        <w:bidi w:val="0"/>
        <w:spacing w:after="200" w:line="276" w:lineRule="auto"/>
        <w:ind w:firstLine="720"/>
        <w:jc w:val="both"/>
        <w:rPr>
          <w:rtl/>
        </w:rPr>
      </w:pPr>
    </w:p>
    <w:p w14:paraId="5263A4FF" w14:textId="77777777" w:rsidR="009F6846" w:rsidRDefault="009F6846" w:rsidP="009F6846">
      <w:pPr>
        <w:bidi w:val="0"/>
        <w:spacing w:after="200" w:line="276" w:lineRule="auto"/>
        <w:ind w:firstLine="720"/>
        <w:jc w:val="both"/>
        <w:rPr>
          <w:rtl/>
        </w:rPr>
      </w:pPr>
    </w:p>
    <w:p w14:paraId="2DF5C79B" w14:textId="77777777" w:rsidR="009F6846" w:rsidRPr="00A82CF0" w:rsidRDefault="009F6846" w:rsidP="009F6846">
      <w:pPr>
        <w:bidi w:val="0"/>
        <w:spacing w:after="200" w:line="276" w:lineRule="auto"/>
        <w:ind w:firstLine="720"/>
        <w:jc w:val="both"/>
        <w:rPr>
          <w:lang w:val="fr-FR"/>
        </w:rPr>
      </w:pP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665435EE" w14:textId="6A2A656D" w:rsidR="00BC65A2" w:rsidRDefault="00EA4555" w:rsidP="008642A4">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4EA4F5A9" w14:textId="57D855A6" w:rsidR="00224E56" w:rsidRPr="00820FD2" w:rsidRDefault="00224E56" w:rsidP="00224E56">
      <w:pPr>
        <w:pStyle w:val="1"/>
        <w:rPr>
          <w:rtl/>
          <w:lang w:val="en-US"/>
        </w:rPr>
      </w:pPr>
      <w:r>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53D4D14D"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r w:rsidR="005856CD">
        <w:rPr>
          <w:rFonts w:hint="cs"/>
          <w:rtl/>
          <w:lang w:val="en-US"/>
        </w:rPr>
        <w:t xml:space="preserve"> تقدم هذه البنية </w:t>
      </w:r>
      <w:r w:rsidR="007264E4">
        <w:rPr>
          <w:rFonts w:hint="cs"/>
          <w:rtl/>
          <w:lang w:val="en-US"/>
        </w:rPr>
        <w:t>مجموعة من الفوائد أهمها:</w:t>
      </w:r>
    </w:p>
    <w:p w14:paraId="74B9C3B8" w14:textId="3474DF30" w:rsidR="007264E4" w:rsidRDefault="000F03E7" w:rsidP="007425E1">
      <w:pPr>
        <w:pStyle w:val="a9"/>
        <w:numPr>
          <w:ilvl w:val="0"/>
          <w:numId w:val="18"/>
        </w:numPr>
        <w:rPr>
          <w:lang w:val="en-US"/>
        </w:rPr>
      </w:pPr>
      <w:r>
        <w:rPr>
          <w:rFonts w:hint="cs"/>
          <w:rtl/>
          <w:lang w:val="en-US"/>
        </w:rPr>
        <w:t xml:space="preserve">التوسع المستقل: </w:t>
      </w:r>
      <w:r w:rsidR="001B6209">
        <w:rPr>
          <w:rFonts w:hint="cs"/>
          <w:rtl/>
          <w:lang w:val="en-US"/>
        </w:rPr>
        <w:t>يمكن توسيع كل خدمة مصغرة بشكل مس</w:t>
      </w:r>
      <w:r w:rsidR="00911DFA">
        <w:rPr>
          <w:rFonts w:hint="cs"/>
          <w:rtl/>
          <w:lang w:val="en-US"/>
        </w:rPr>
        <w:t>تقل بناءً على الطلب، حيث تسمح هذه المرونة باستخدام الموارد بكفاءة</w:t>
      </w:r>
      <w:r w:rsidR="007425E1">
        <w:rPr>
          <w:rFonts w:hint="cs"/>
          <w:rtl/>
          <w:lang w:val="en-US"/>
        </w:rPr>
        <w:t>،</w:t>
      </w:r>
      <w:r w:rsidR="00485CD5">
        <w:rPr>
          <w:rFonts w:hint="cs"/>
          <w:rtl/>
          <w:lang w:val="en-US"/>
        </w:rPr>
        <w:t xml:space="preserve"> </w:t>
      </w:r>
      <w:r w:rsidR="007425E1" w:rsidRPr="007425E1">
        <w:rPr>
          <w:rtl/>
          <w:lang w:val="en-US"/>
        </w:rPr>
        <w:t>حيث يتم توسيع أجزاء التطبيق التي تحتاج إلى المزيد من الموارد فقط، بدلاً من النظام بأكمله</w:t>
      </w:r>
      <w:r w:rsidR="007425E1" w:rsidRPr="007425E1">
        <w:rPr>
          <w:lang w:val="en-US"/>
        </w:rPr>
        <w:t>.</w:t>
      </w:r>
    </w:p>
    <w:p w14:paraId="590B6225" w14:textId="068E46B1" w:rsidR="00034C32" w:rsidRDefault="00034C32" w:rsidP="00012675">
      <w:pPr>
        <w:pStyle w:val="a9"/>
        <w:numPr>
          <w:ilvl w:val="0"/>
          <w:numId w:val="18"/>
        </w:numPr>
        <w:rPr>
          <w:lang w:val="en-US"/>
        </w:rPr>
      </w:pPr>
      <w:r>
        <w:rPr>
          <w:rFonts w:hint="cs"/>
          <w:rtl/>
          <w:lang w:val="en-US"/>
        </w:rPr>
        <w:t>المرونة في استخدام التقنيات</w:t>
      </w:r>
      <w:r w:rsidR="00707F7E">
        <w:rPr>
          <w:rFonts w:hint="cs"/>
          <w:rtl/>
          <w:lang w:val="en-US"/>
        </w:rPr>
        <w:t xml:space="preserve">: </w:t>
      </w:r>
      <w:r w:rsidR="00012675" w:rsidRPr="00012675">
        <w:rPr>
          <w:rtl/>
          <w:lang w:val="en-US"/>
        </w:rPr>
        <w:t xml:space="preserve">يمكن استخدام لغات برمجة </w:t>
      </w:r>
      <w:r w:rsidR="00B8317A">
        <w:rPr>
          <w:rFonts w:hint="cs"/>
          <w:rtl/>
          <w:lang w:val="en-US"/>
        </w:rPr>
        <w:t xml:space="preserve">وأطر عمل </w:t>
      </w:r>
      <w:r w:rsidR="00012675" w:rsidRPr="00012675">
        <w:rPr>
          <w:rtl/>
          <w:lang w:val="en-US"/>
        </w:rPr>
        <w:t>وقواعد بيانات وتقنيات أخرى مختلفة للخدمات المصغرة المختلفة، وتحسين كل خدمة بناءً على متطلباتها المحددة</w:t>
      </w:r>
      <w:r w:rsidR="000F1D26">
        <w:rPr>
          <w:rFonts w:hint="cs"/>
          <w:rtl/>
          <w:lang w:val="en-US"/>
        </w:rPr>
        <w:t>، إذ</w:t>
      </w:r>
      <w:r w:rsidR="00EB363A">
        <w:rPr>
          <w:rFonts w:hint="cs"/>
          <w:rtl/>
          <w:lang w:val="en-US"/>
        </w:rPr>
        <w:t xml:space="preserve"> </w:t>
      </w:r>
      <w:r w:rsidR="00012675" w:rsidRPr="00012675">
        <w:rPr>
          <w:rtl/>
          <w:lang w:val="en-US"/>
        </w:rPr>
        <w:t>يمكن أن يؤدي هذا إلى أداء أفضل وحلول أكثر تخصيصًا</w:t>
      </w:r>
      <w:r w:rsidR="00687576">
        <w:rPr>
          <w:rFonts w:hint="cs"/>
          <w:rtl/>
          <w:lang w:val="en-US"/>
        </w:rPr>
        <w:t xml:space="preserve"> لكل خدمة.</w:t>
      </w:r>
    </w:p>
    <w:p w14:paraId="28CBB7EC" w14:textId="365BA92F" w:rsidR="00E9430B" w:rsidRDefault="00C3241A" w:rsidP="0078283D">
      <w:pPr>
        <w:pStyle w:val="a9"/>
        <w:numPr>
          <w:ilvl w:val="0"/>
          <w:numId w:val="18"/>
        </w:numPr>
        <w:rPr>
          <w:lang w:val="en-US"/>
        </w:rPr>
      </w:pPr>
      <w:r>
        <w:rPr>
          <w:rFonts w:hint="cs"/>
          <w:rtl/>
          <w:lang w:val="en-US"/>
        </w:rPr>
        <w:t>النشر المستقل</w:t>
      </w:r>
      <w:r w:rsidR="0078283D">
        <w:rPr>
          <w:rFonts w:hint="cs"/>
          <w:rtl/>
          <w:lang w:val="en-US"/>
        </w:rPr>
        <w:t xml:space="preserve">: </w:t>
      </w:r>
      <w:r w:rsidR="0078283D" w:rsidRPr="0078283D">
        <w:rPr>
          <w:rtl/>
          <w:lang w:val="en-US"/>
        </w:rPr>
        <w:t xml:space="preserve">يمكن نشر الخدمات </w:t>
      </w:r>
      <w:r w:rsidR="002B7BAE">
        <w:rPr>
          <w:rFonts w:hint="cs"/>
          <w:rtl/>
          <w:lang w:val="en-US"/>
        </w:rPr>
        <w:t>المصغرة</w:t>
      </w:r>
      <w:r w:rsidR="0078283D" w:rsidRPr="0078283D">
        <w:rPr>
          <w:rtl/>
          <w:lang w:val="en-US"/>
        </w:rPr>
        <w:t xml:space="preserve"> بشكل مستقل، مما يسمح بالتكامل المستمر والتسليم المستمر</w:t>
      </w:r>
      <w:r w:rsidR="0078283D" w:rsidRPr="0078283D">
        <w:rPr>
          <w:lang w:val="en-US"/>
        </w:rPr>
        <w:t xml:space="preserve"> (CI/CD) </w:t>
      </w:r>
      <w:r w:rsidR="0078283D" w:rsidRPr="0078283D">
        <w:rPr>
          <w:rtl/>
          <w:lang w:val="en-US"/>
        </w:rPr>
        <w:t xml:space="preserve">وهذا يعني أنه يمكن إصدار التحديثات </w:t>
      </w:r>
      <w:r w:rsidR="00D64E7B">
        <w:rPr>
          <w:rFonts w:hint="cs"/>
          <w:rtl/>
          <w:lang w:val="en-US"/>
        </w:rPr>
        <w:t>و</w:t>
      </w:r>
      <w:r w:rsidR="0078283D" w:rsidRPr="0078283D">
        <w:rPr>
          <w:rtl/>
          <w:lang w:val="en-US"/>
        </w:rPr>
        <w:t>إصلاح الأخطاء بسرعة دون انتظار دورة إصدار النظام الكاملة</w:t>
      </w:r>
      <w:r w:rsidR="00B34574">
        <w:rPr>
          <w:rFonts w:hint="cs"/>
          <w:rtl/>
          <w:lang w:val="en-US"/>
        </w:rPr>
        <w:t>.</w:t>
      </w:r>
    </w:p>
    <w:p w14:paraId="62EBDC13" w14:textId="77777777" w:rsidR="0078283D" w:rsidRPr="0078283D" w:rsidRDefault="0078283D" w:rsidP="0078283D">
      <w:pPr>
        <w:pStyle w:val="a9"/>
        <w:ind w:left="720"/>
        <w:rPr>
          <w:rtl/>
          <w:lang w:val="en-US"/>
        </w:rPr>
      </w:pPr>
    </w:p>
    <w:p w14:paraId="77189C70" w14:textId="37C35D39" w:rsidR="00542B7F" w:rsidRDefault="005D245F" w:rsidP="00DC7B36">
      <w:pPr>
        <w:pStyle w:val="a9"/>
        <w:rPr>
          <w:rtl/>
          <w:lang w:val="en-US"/>
        </w:rPr>
      </w:pPr>
      <w:r>
        <w:rPr>
          <w:rFonts w:hint="cs"/>
          <w:rtl/>
          <w:lang w:val="en-US"/>
        </w:rPr>
        <w:lastRenderedPageBreak/>
        <w:t>نعرض في الفقرات التالية شرحاً تفصيلياً لكل خدمة</w:t>
      </w:r>
      <w:r w:rsidR="00EB2C7F">
        <w:rPr>
          <w:rFonts w:hint="cs"/>
          <w:rtl/>
          <w:lang w:val="en-US"/>
        </w:rPr>
        <w:t>.</w:t>
      </w: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rtl/>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4054AED2" w14:textId="77777777" w:rsidR="00DA0888" w:rsidRDefault="00DA0888" w:rsidP="00BC65A2">
      <w:pPr>
        <w:pStyle w:val="a9"/>
        <w:rPr>
          <w:lang w:val="en-US"/>
        </w:rPr>
      </w:pP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75256E60" w14:textId="13F63BD9" w:rsidR="0078129A" w:rsidRDefault="007138B2" w:rsidP="007F7A17">
      <w:pPr>
        <w:pStyle w:val="a9"/>
        <w:rPr>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w:t>
      </w:r>
      <w:r w:rsidR="00DA0888">
        <w:rPr>
          <w:rFonts w:hint="cs"/>
          <w:rtl/>
          <w:lang w:val="en-US"/>
        </w:rPr>
        <w:t xml:space="preserve"> إذ تقوم </w:t>
      </w:r>
      <w:r w:rsidR="00D727D5">
        <w:rPr>
          <w:rFonts w:hint="cs"/>
          <w:rtl/>
          <w:lang w:val="en-US"/>
        </w:rPr>
        <w:t xml:space="preserve">هذه المعمارية </w:t>
      </w:r>
      <w:r w:rsidR="00DA0888">
        <w:rPr>
          <w:rFonts w:hint="cs"/>
          <w:rtl/>
          <w:lang w:val="en-US"/>
        </w:rPr>
        <w:t xml:space="preserve">على </w:t>
      </w:r>
      <w:r w:rsidR="00A124F5">
        <w:rPr>
          <w:rFonts w:hint="cs"/>
          <w:rtl/>
          <w:lang w:val="en-US"/>
        </w:rPr>
        <w:t xml:space="preserve">تقسيم التطبيق إلى شرائح </w:t>
      </w:r>
      <w:r w:rsidR="00470019">
        <w:rPr>
          <w:rFonts w:hint="cs"/>
          <w:rtl/>
          <w:lang w:val="en-US"/>
        </w:rPr>
        <w:t xml:space="preserve">تحتوي كل شريحة على جميع </w:t>
      </w:r>
      <w:r w:rsidR="00A93A39">
        <w:rPr>
          <w:rFonts w:hint="cs"/>
          <w:rtl/>
          <w:lang w:val="en-US"/>
        </w:rPr>
        <w:t>طبقات الهندسة المعمارية (على سبيل المثال واجهة المستخدم، الاتصال مع قاعدة المعطيات</w:t>
      </w:r>
      <w:r w:rsidR="00F171D2">
        <w:rPr>
          <w:rFonts w:hint="cs"/>
          <w:rtl/>
          <w:lang w:val="en-US"/>
        </w:rPr>
        <w:t xml:space="preserve"> </w:t>
      </w:r>
      <w:r w:rsidR="00727E0F">
        <w:rPr>
          <w:rFonts w:hint="cs"/>
          <w:rtl/>
          <w:lang w:val="en-US"/>
        </w:rPr>
        <w:t>ومنطق العمل</w:t>
      </w:r>
      <w:r w:rsidR="002B76AC">
        <w:rPr>
          <w:rFonts w:hint="cs"/>
          <w:rtl/>
          <w:lang w:val="en-US"/>
        </w:rPr>
        <w:t>.</w:t>
      </w:r>
      <w:r w:rsidR="00727E0F">
        <w:rPr>
          <w:rFonts w:hint="cs"/>
          <w:rtl/>
          <w:lang w:val="en-US"/>
        </w:rPr>
        <w:t>..</w:t>
      </w:r>
      <w:r w:rsidR="00A93A39">
        <w:rPr>
          <w:rFonts w:hint="cs"/>
          <w:rtl/>
          <w:lang w:val="en-US"/>
        </w:rPr>
        <w:t>)</w:t>
      </w:r>
      <w:r w:rsidR="007F7A17">
        <w:rPr>
          <w:rFonts w:hint="cs"/>
          <w:rtl/>
          <w:lang w:val="en-US"/>
        </w:rPr>
        <w:t xml:space="preserve"> </w:t>
      </w:r>
      <w:r w:rsidR="007C0460">
        <w:rPr>
          <w:rFonts w:hint="cs"/>
          <w:rtl/>
          <w:lang w:val="en-US"/>
        </w:rPr>
        <w:t xml:space="preserve">لتوفير </w:t>
      </w:r>
      <w:r w:rsidR="00C7111E">
        <w:rPr>
          <w:rFonts w:hint="cs"/>
          <w:rtl/>
          <w:lang w:val="en-US"/>
        </w:rPr>
        <w:t xml:space="preserve">حالة استخدام </w:t>
      </w:r>
      <w:r w:rsidR="00631763">
        <w:rPr>
          <w:rFonts w:hint="cs"/>
          <w:rtl/>
          <w:lang w:val="en-US"/>
        </w:rPr>
        <w:t xml:space="preserve">كاملة مستقلة </w:t>
      </w:r>
      <w:r w:rsidR="00453C33">
        <w:rPr>
          <w:rFonts w:hint="cs"/>
          <w:rtl/>
          <w:lang w:val="en-US"/>
        </w:rPr>
        <w:t xml:space="preserve">عن باقي </w:t>
      </w:r>
      <w:r w:rsidR="001F50F8">
        <w:rPr>
          <w:rFonts w:hint="cs"/>
          <w:rtl/>
          <w:lang w:val="en-US"/>
        </w:rPr>
        <w:t>حالات الاستخدام ضمن النظام.</w:t>
      </w:r>
    </w:p>
    <w:p w14:paraId="279D830E" w14:textId="623D268C" w:rsidR="00C54AB7" w:rsidRDefault="005E4942" w:rsidP="00BC65A2">
      <w:pPr>
        <w:pStyle w:val="a9"/>
        <w:rPr>
          <w:rtl/>
          <w:lang w:val="en-US"/>
        </w:rPr>
      </w:pPr>
      <w:r>
        <w:rPr>
          <w:rFonts w:hint="cs"/>
          <w:rtl/>
          <w:lang w:val="en-US"/>
        </w:rPr>
        <w:t xml:space="preserve"> تقدم </w:t>
      </w:r>
      <w:r w:rsidR="001D5C80">
        <w:rPr>
          <w:rFonts w:hint="cs"/>
          <w:rtl/>
          <w:lang w:val="en-US"/>
        </w:rPr>
        <w:t>هذه المعمارية</w:t>
      </w:r>
      <w:r w:rsidR="00372967">
        <w:rPr>
          <w:rFonts w:hint="cs"/>
          <w:rtl/>
          <w:lang w:val="en-US"/>
        </w:rPr>
        <w:t xml:space="preserve"> </w:t>
      </w:r>
      <w:r>
        <w:rPr>
          <w:rFonts w:hint="cs"/>
          <w:rtl/>
          <w:lang w:val="en-US"/>
        </w:rPr>
        <w:t>مجموعة من الفوائد أهمها:</w:t>
      </w:r>
    </w:p>
    <w:p w14:paraId="0070B9C2" w14:textId="0B0E10FF" w:rsidR="005E4942" w:rsidRDefault="003A7F7B">
      <w:pPr>
        <w:pStyle w:val="a9"/>
        <w:numPr>
          <w:ilvl w:val="0"/>
          <w:numId w:val="9"/>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w:t>
      </w:r>
      <w:r w:rsidR="0054065D">
        <w:rPr>
          <w:rFonts w:hint="cs"/>
          <w:rtl/>
          <w:lang w:val="en-US"/>
        </w:rPr>
        <w:t xml:space="preserve">أي </w:t>
      </w:r>
      <w:r w:rsidR="00610DC4">
        <w:rPr>
          <w:rFonts w:hint="cs"/>
          <w:rtl/>
          <w:lang w:val="en-US"/>
        </w:rPr>
        <w:t>حالة استخدام</w:t>
      </w:r>
      <w:r w:rsidR="0054065D">
        <w:rPr>
          <w:rFonts w:hint="cs"/>
          <w:rtl/>
          <w:lang w:val="en-US"/>
        </w:rPr>
        <w:t>،</w:t>
      </w:r>
      <w:r w:rsidR="00610DC4">
        <w:rPr>
          <w:rFonts w:hint="cs"/>
          <w:rtl/>
          <w:lang w:val="en-US"/>
        </w:rPr>
        <w:t xml:space="preserve"> </w:t>
      </w:r>
      <w:r w:rsidR="007F434C">
        <w:rPr>
          <w:rFonts w:hint="cs"/>
          <w:rtl/>
          <w:lang w:val="en-US"/>
        </w:rPr>
        <w:t xml:space="preserve">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pPr>
        <w:pStyle w:val="a9"/>
        <w:numPr>
          <w:ilvl w:val="0"/>
          <w:numId w:val="10"/>
        </w:numPr>
        <w:rPr>
          <w:rtl/>
          <w:lang w:val="en-US"/>
        </w:rPr>
      </w:pPr>
      <w:r>
        <w:rPr>
          <w:rFonts w:hint="cs"/>
          <w:rtl/>
          <w:lang w:val="en-US"/>
        </w:rPr>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lastRenderedPageBreak/>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6"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pPr>
        <w:pStyle w:val="a9"/>
        <w:numPr>
          <w:ilvl w:val="0"/>
          <w:numId w:val="10"/>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pPr>
        <w:pStyle w:val="a9"/>
        <w:numPr>
          <w:ilvl w:val="0"/>
          <w:numId w:val="10"/>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pPr>
        <w:pStyle w:val="a9"/>
        <w:numPr>
          <w:ilvl w:val="0"/>
          <w:numId w:val="10"/>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pPr>
        <w:pStyle w:val="a9"/>
        <w:numPr>
          <w:ilvl w:val="0"/>
          <w:numId w:val="10"/>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pPr>
        <w:pStyle w:val="a9"/>
        <w:numPr>
          <w:ilvl w:val="0"/>
          <w:numId w:val="10"/>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pPr>
        <w:pStyle w:val="a9"/>
        <w:numPr>
          <w:ilvl w:val="0"/>
          <w:numId w:val="10"/>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pPr>
        <w:pStyle w:val="a9"/>
        <w:numPr>
          <w:ilvl w:val="0"/>
          <w:numId w:val="10"/>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7"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w:t>
                            </w:r>
                            <w:r>
                              <w:rPr>
                                <w:rFonts w:hint="cs"/>
                                <w:rtl/>
                              </w:rPr>
                              <w:t>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w:t>
                      </w:r>
                      <w:r>
                        <w:rPr>
                          <w:rFonts w:hint="cs"/>
                          <w:rtl/>
                        </w:rPr>
                        <w:t>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proofErr w:type="spellStart"/>
      <w:r w:rsidR="00071C81">
        <w:rPr>
          <w:lang w:val="en-US"/>
        </w:rPr>
        <w:t>mongodb</w:t>
      </w:r>
      <w:proofErr w:type="spellEnd"/>
      <w:r w:rsidR="00071C81">
        <w:rPr>
          <w:rFonts w:hint="cs"/>
          <w:rtl/>
          <w:lang w:val="en-US"/>
        </w:rPr>
        <w:t xml:space="preserve"> التي تتبع منهجية </w:t>
      </w:r>
      <w:proofErr w:type="spellStart"/>
      <w:r w:rsidR="00071C81">
        <w:rPr>
          <w:lang w:val="en-US"/>
        </w:rPr>
        <w:t>nosql</w:t>
      </w:r>
      <w:proofErr w:type="spellEnd"/>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49ABC57E"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CB2347">
        <w:rPr>
          <w:rFonts w:hint="cs"/>
          <w:sz w:val="24"/>
          <w:szCs w:val="32"/>
          <w:rtl/>
        </w:rPr>
        <w:t>تنجيز الخدمة</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proofErr w:type="spellStart"/>
      <w:r w:rsidR="00C54729">
        <w:rPr>
          <w:lang w:val="en-US"/>
        </w:rPr>
        <w:t>RestAPI</w:t>
      </w:r>
      <w:proofErr w:type="spellEnd"/>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pPr>
        <w:pStyle w:val="a9"/>
        <w:numPr>
          <w:ilvl w:val="0"/>
          <w:numId w:val="12"/>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pPr>
        <w:pStyle w:val="a9"/>
        <w:numPr>
          <w:ilvl w:val="0"/>
          <w:numId w:val="12"/>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pPr>
        <w:pStyle w:val="a9"/>
        <w:numPr>
          <w:ilvl w:val="0"/>
          <w:numId w:val="12"/>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pPr>
        <w:pStyle w:val="a9"/>
        <w:numPr>
          <w:ilvl w:val="0"/>
          <w:numId w:val="12"/>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pPr>
        <w:pStyle w:val="a9"/>
        <w:numPr>
          <w:ilvl w:val="0"/>
          <w:numId w:val="12"/>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pPr>
        <w:pStyle w:val="a9"/>
        <w:numPr>
          <w:ilvl w:val="0"/>
          <w:numId w:val="12"/>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pPr>
        <w:pStyle w:val="a9"/>
        <w:numPr>
          <w:ilvl w:val="0"/>
          <w:numId w:val="12"/>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pPr>
        <w:pStyle w:val="a9"/>
        <w:numPr>
          <w:ilvl w:val="0"/>
          <w:numId w:val="12"/>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325AB130" w:rsidR="00746894" w:rsidRPr="008421D9" w:rsidRDefault="00E03666" w:rsidP="008421D9">
      <w:pPr>
        <w:pStyle w:val="a9"/>
        <w:rPr>
          <w:lang w:val="en-US"/>
        </w:rPr>
      </w:pPr>
      <w:r>
        <w:rPr>
          <w:rFonts w:hint="cs"/>
          <w:rtl/>
          <w:lang w:val="en-US"/>
        </w:rPr>
        <w:t xml:space="preserve"> </w:t>
      </w: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48">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2418E437" w14:textId="77777777" w:rsidR="00CB2347" w:rsidRDefault="00CB2347" w:rsidP="000349C4">
      <w:pPr>
        <w:pStyle w:val="a9"/>
        <w:rPr>
          <w:noProof/>
          <w:rtl/>
        </w:rPr>
      </w:pPr>
    </w:p>
    <w:p w14:paraId="661ED478" w14:textId="77777777" w:rsidR="00CB2347" w:rsidRDefault="00CB2347" w:rsidP="000349C4">
      <w:pPr>
        <w:pStyle w:val="a9"/>
        <w:rPr>
          <w:noProof/>
          <w:rtl/>
        </w:rPr>
      </w:pPr>
    </w:p>
    <w:p w14:paraId="683D4E8C" w14:textId="0346B290" w:rsidR="002C5069" w:rsidRPr="003D0680" w:rsidRDefault="00CB2347" w:rsidP="003D0680">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sidR="00B00E22">
        <w:rPr>
          <w:rFonts w:hint="cs"/>
          <w:sz w:val="24"/>
          <w:szCs w:val="32"/>
          <w:rtl/>
        </w:rPr>
        <w:t xml:space="preserve">بعض </w:t>
      </w:r>
      <w:r w:rsidR="00803A82">
        <w:rPr>
          <w:rFonts w:hint="cs"/>
          <w:sz w:val="24"/>
          <w:szCs w:val="32"/>
          <w:rtl/>
        </w:rPr>
        <w:t>الأنماط التصميمية الداخلية</w:t>
      </w:r>
    </w:p>
    <w:p w14:paraId="4A625286" w14:textId="28618362" w:rsidR="002C5069" w:rsidRDefault="001165CC" w:rsidP="000349C4">
      <w:pPr>
        <w:pStyle w:val="a9"/>
        <w:rPr>
          <w:noProof/>
          <w:rtl/>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C5AC4">
        <w:rPr>
          <w:rFonts w:hint="cs"/>
          <w:noProof/>
          <w:rtl/>
          <w:lang w:val="en-US"/>
        </w:rPr>
        <w:t xml:space="preserve"> ضمن طبقة التطبيق </w:t>
      </w:r>
      <w:r w:rsidR="00CC5AC4">
        <w:rPr>
          <w:noProof/>
          <w:lang w:val="en-US"/>
        </w:rPr>
        <w:t>(Application)</w:t>
      </w:r>
      <w:r w:rsidR="00CC5AC4">
        <w:rPr>
          <w:rFonts w:hint="cs"/>
          <w:noProof/>
          <w:rtl/>
          <w:lang w:val="en-US"/>
        </w:rPr>
        <w:t>،</w:t>
      </w:r>
      <w:r w:rsidR="00C55E8C">
        <w:rPr>
          <w:rFonts w:hint="cs"/>
          <w:noProof/>
          <w:rtl/>
          <w:lang w:val="en-US"/>
        </w:rPr>
        <w:t xml:space="preserve"> </w:t>
      </w:r>
      <w:r w:rsidR="0077450E">
        <w:rPr>
          <w:rFonts w:hint="cs"/>
          <w:noProof/>
          <w:rtl/>
          <w:lang w:val="en-US"/>
        </w:rPr>
        <w:t xml:space="preserve">حيث </w:t>
      </w:r>
      <w:r w:rsidR="000745CC">
        <w:rPr>
          <w:rFonts w:hint="cs"/>
          <w:noProof/>
          <w:rtl/>
          <w:lang w:val="en-US"/>
        </w:rPr>
        <w:t>أن</w:t>
      </w:r>
      <w:r w:rsidR="0077450E">
        <w:rPr>
          <w:rFonts w:hint="cs"/>
          <w:noProof/>
          <w:rtl/>
          <w:lang w:val="en-US"/>
        </w:rPr>
        <w:t xml:space="preserve"> جميع الطلبات الداخلة للنظام</w:t>
      </w:r>
      <w:r w:rsidR="000B09E3">
        <w:rPr>
          <w:rFonts w:hint="cs"/>
          <w:noProof/>
          <w:rtl/>
          <w:lang w:val="en-US"/>
        </w:rPr>
        <w:t xml:space="preserve"> </w:t>
      </w:r>
      <w:r w:rsidR="00700379">
        <w:rPr>
          <w:rFonts w:hint="cs"/>
          <w:noProof/>
          <w:rtl/>
          <w:lang w:val="en-US"/>
        </w:rPr>
        <w:t>تمر عبر</w:t>
      </w:r>
      <w:r w:rsidR="000B09E3">
        <w:rPr>
          <w:rFonts w:hint="cs"/>
          <w:noProof/>
          <w:rtl/>
          <w:lang w:val="en-US"/>
        </w:rPr>
        <w:t xml:space="preserve"> الوسيط</w:t>
      </w:r>
      <w:r w:rsidR="0077450E">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w:t>
      </w:r>
      <w:r w:rsidR="00DF14D5">
        <w:rPr>
          <w:rFonts w:hint="cs"/>
          <w:noProof/>
          <w:rtl/>
          <w:lang w:val="en-US"/>
        </w:rPr>
        <w:t>الطلب</w:t>
      </w:r>
      <w:r w:rsidR="00E32CE8">
        <w:rPr>
          <w:rFonts w:hint="cs"/>
          <w:noProof/>
          <w:rtl/>
          <w:lang w:val="en-US"/>
        </w:rPr>
        <w:t xml:space="preserve"> </w:t>
      </w:r>
      <w:r w:rsidR="005D5208">
        <w:rPr>
          <w:rFonts w:hint="cs"/>
          <w:noProof/>
          <w:rtl/>
          <w:lang w:val="en-US"/>
        </w:rPr>
        <w:t xml:space="preserve">ويقوم بتسجيله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6E5BA845" w:rsidR="002C5069" w:rsidRDefault="00025F0C" w:rsidP="000349C4">
      <w:pPr>
        <w:pStyle w:val="a9"/>
        <w:rPr>
          <w:noProof/>
          <w:rtl/>
        </w:rPr>
      </w:pPr>
      <w:r>
        <w:rPr>
          <w:rFonts w:hint="cs"/>
          <w:noProof/>
          <w:rtl/>
        </w:rPr>
        <w:lastRenderedPageBreak/>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DC7B36">
        <w:rPr>
          <w:rFonts w:hint="cs"/>
          <w:noProof/>
          <w:rtl/>
        </w:rPr>
        <w:t xml:space="preserve"> </w:t>
      </w:r>
      <w:r w:rsidR="000B2CA8">
        <w:rPr>
          <w:rFonts w:hint="cs"/>
          <w:noProof/>
          <w:rtl/>
        </w:rPr>
        <w:t>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1625226F" w:rsidR="00B35EE2" w:rsidRDefault="003E2CE5" w:rsidP="00B35EE2">
      <w:pPr>
        <w:pStyle w:val="a9"/>
        <w:rPr>
          <w:rtl/>
          <w:lang w:val="en-US"/>
        </w:rPr>
      </w:pPr>
      <w:r>
        <w:rPr>
          <w:rFonts w:hint="cs"/>
          <w:rtl/>
          <w:lang w:val="en-US"/>
        </w:rPr>
        <w:t xml:space="preserve">تم بناء واجهة المستخدم </w:t>
      </w:r>
      <w:r w:rsidR="009978E6">
        <w:rPr>
          <w:rFonts w:hint="cs"/>
          <w:rtl/>
          <w:lang w:val="en-US"/>
        </w:rPr>
        <w:t xml:space="preserve">بإستخدام إطار العمل </w:t>
      </w:r>
      <w:r w:rsidR="009978E6">
        <w:rPr>
          <w:lang w:val="en-US"/>
        </w:rPr>
        <w:t>NextJS</w:t>
      </w:r>
      <w:r w:rsidR="007E7986">
        <w:rPr>
          <w:rFonts w:hint="cs"/>
          <w:rtl/>
          <w:lang w:val="en-US"/>
        </w:rPr>
        <w:t xml:space="preserve">، حيث نستطيع </w:t>
      </w:r>
      <w:r w:rsidR="006C0909">
        <w:rPr>
          <w:rFonts w:hint="cs"/>
          <w:rtl/>
          <w:lang w:val="en-US"/>
        </w:rPr>
        <w:t xml:space="preserve">الاستفادة من جميع خواص مكتبة </w:t>
      </w:r>
      <w:r w:rsidR="006C0909">
        <w:rPr>
          <w:lang w:val="en-US"/>
        </w:rPr>
        <w:t>React</w:t>
      </w:r>
      <w:r w:rsidR="006C0909">
        <w:rPr>
          <w:rFonts w:hint="cs"/>
          <w:rtl/>
          <w:lang w:val="en-US"/>
        </w:rPr>
        <w:t xml:space="preserve"> مع الخواص </w:t>
      </w:r>
      <w:r w:rsidR="00C95F91">
        <w:rPr>
          <w:rFonts w:hint="cs"/>
          <w:rtl/>
          <w:lang w:val="en-US"/>
        </w:rPr>
        <w:t xml:space="preserve">الإضافية التي يقدمها </w:t>
      </w:r>
      <w:r w:rsidR="00C95F91">
        <w:rPr>
          <w:lang w:val="en-US"/>
        </w:rPr>
        <w:t>NextJS</w:t>
      </w:r>
      <w:r w:rsidR="00C95F91">
        <w:rPr>
          <w:rFonts w:hint="cs"/>
          <w:rtl/>
          <w:lang w:val="en-US"/>
        </w:rPr>
        <w:t xml:space="preserve">. </w:t>
      </w:r>
      <w:r w:rsidR="00426B6A">
        <w:rPr>
          <w:rFonts w:hint="cs"/>
          <w:rtl/>
          <w:lang w:val="en-US"/>
        </w:rPr>
        <w:t xml:space="preserve">إذ لا بد من </w:t>
      </w:r>
      <w:r w:rsidR="002B0006">
        <w:rPr>
          <w:rFonts w:hint="cs"/>
          <w:rtl/>
          <w:lang w:val="en-US"/>
        </w:rPr>
        <w:t xml:space="preserve">استخدام </w:t>
      </w:r>
      <w:r w:rsidR="00CB5917">
        <w:rPr>
          <w:rFonts w:hint="cs"/>
          <w:rtl/>
          <w:lang w:val="en-US"/>
        </w:rPr>
        <w:t>إطار عمل يساعد</w:t>
      </w:r>
      <w:r w:rsidR="007A520E">
        <w:rPr>
          <w:rFonts w:hint="cs"/>
          <w:rtl/>
          <w:lang w:val="en-US"/>
        </w:rPr>
        <w:t xml:space="preserve"> على بناء واجهات تفاعلية من أجل </w:t>
      </w:r>
      <w:r w:rsidR="00E70C28">
        <w:rPr>
          <w:rFonts w:hint="cs"/>
          <w:rtl/>
          <w:lang w:val="en-US"/>
        </w:rPr>
        <w:t>رسم</w:t>
      </w:r>
      <w:r w:rsidR="007A520E">
        <w:rPr>
          <w:rFonts w:hint="cs"/>
          <w:rtl/>
          <w:lang w:val="en-US"/>
        </w:rPr>
        <w:t xml:space="preserve"> مخططات </w:t>
      </w:r>
      <w:r w:rsidR="007A520E">
        <w:rPr>
          <w:lang w:val="en-US"/>
        </w:rPr>
        <w:t>BPMN</w:t>
      </w:r>
      <w:r w:rsidR="006E4CF7">
        <w:rPr>
          <w:rFonts w:hint="cs"/>
          <w:rtl/>
          <w:lang w:val="en-US"/>
        </w:rPr>
        <w:t xml:space="preserve">. </w:t>
      </w:r>
      <w:r w:rsidR="00DC7B36">
        <w:rPr>
          <w:rFonts w:hint="cs"/>
          <w:rtl/>
          <w:lang w:val="en-US"/>
        </w:rPr>
        <w:t>إذ</w:t>
      </w:r>
      <w:r w:rsidR="00D774D3">
        <w:rPr>
          <w:rFonts w:hint="cs"/>
          <w:rtl/>
          <w:lang w:val="en-US"/>
        </w:rPr>
        <w:t xml:space="preserve"> تم</w:t>
      </w:r>
      <w:r w:rsidR="006E4CF7">
        <w:rPr>
          <w:rFonts w:hint="cs"/>
          <w:rtl/>
          <w:lang w:val="en-US"/>
        </w:rPr>
        <w:t xml:space="preserve"> </w:t>
      </w:r>
      <w:r w:rsidR="005C2645">
        <w:rPr>
          <w:rFonts w:hint="cs"/>
          <w:rtl/>
          <w:lang w:val="en-US"/>
        </w:rPr>
        <w:t>اختيار</w:t>
      </w:r>
      <w:r w:rsidR="00CE2675">
        <w:rPr>
          <w:rFonts w:hint="cs"/>
          <w:rtl/>
          <w:lang w:val="en-US"/>
        </w:rPr>
        <w:t xml:space="preserve"> مكتبة </w:t>
      </w:r>
      <w:r w:rsidR="00CE2675">
        <w:rPr>
          <w:lang w:val="en-US"/>
        </w:rPr>
        <w:t>React</w:t>
      </w:r>
      <w:r w:rsidR="00020A62">
        <w:rPr>
          <w:lang w:val="en-US"/>
        </w:rPr>
        <w:t>F</w:t>
      </w:r>
      <w:r w:rsidR="00CE2675">
        <w:rPr>
          <w:lang w:val="en-US"/>
        </w:rPr>
        <w:t>low</w:t>
      </w:r>
      <w:r w:rsidR="00CE2675">
        <w:rPr>
          <w:rFonts w:hint="cs"/>
          <w:rtl/>
          <w:lang w:val="en-US"/>
        </w:rPr>
        <w:t xml:space="preserve"> </w:t>
      </w:r>
      <w:r w:rsidR="000B30DF">
        <w:rPr>
          <w:rFonts w:hint="cs"/>
          <w:rtl/>
          <w:lang w:val="en-US"/>
        </w:rPr>
        <w:t xml:space="preserve">لبناء الواجهة التي يتم عرض المخططات المتولدة </w:t>
      </w:r>
      <w:r w:rsidR="002E0EA4">
        <w:rPr>
          <w:rFonts w:hint="cs"/>
          <w:rtl/>
          <w:lang w:val="en-US"/>
        </w:rPr>
        <w:t>من خلالها</w:t>
      </w:r>
      <w:r w:rsidR="00CC1E67">
        <w:rPr>
          <w:rFonts w:hint="cs"/>
          <w:rtl/>
          <w:lang w:val="en-US"/>
        </w:rPr>
        <w:t>.</w:t>
      </w:r>
    </w:p>
    <w:p w14:paraId="7C05F304" w14:textId="3234F8E8" w:rsidR="00CD47B6" w:rsidRDefault="007C16F7" w:rsidP="00B35EE2">
      <w:pPr>
        <w:pStyle w:val="a9"/>
        <w:rPr>
          <w:rtl/>
          <w:lang w:val="en-US"/>
        </w:rPr>
      </w:pPr>
      <w:r>
        <w:rPr>
          <w:rFonts w:hint="cs"/>
          <w:rtl/>
          <w:lang w:val="en-US"/>
        </w:rPr>
        <w:t xml:space="preserve">تم بناء واجهة عرض </w:t>
      </w:r>
      <w:r w:rsidR="00652205">
        <w:rPr>
          <w:rFonts w:hint="cs"/>
          <w:rtl/>
          <w:lang w:val="en-US"/>
        </w:rPr>
        <w:t xml:space="preserve">المخططات من البداية ولم يتم استخدام </w:t>
      </w:r>
      <w:r w:rsidR="0038479E">
        <w:rPr>
          <w:rFonts w:hint="cs"/>
          <w:rtl/>
          <w:lang w:val="en-US"/>
        </w:rPr>
        <w:t>مكتبات جاهزة</w:t>
      </w:r>
      <w:r w:rsidR="002106ED">
        <w:rPr>
          <w:rFonts w:hint="cs"/>
          <w:rtl/>
          <w:lang w:val="en-US"/>
        </w:rPr>
        <w:t xml:space="preserve"> لعدة أسباب أهمها:</w:t>
      </w:r>
    </w:p>
    <w:p w14:paraId="1980EBF5" w14:textId="775A2584" w:rsidR="002106ED" w:rsidRDefault="007D6289">
      <w:pPr>
        <w:pStyle w:val="a9"/>
        <w:numPr>
          <w:ilvl w:val="0"/>
          <w:numId w:val="15"/>
        </w:numPr>
        <w:rPr>
          <w:lang w:val="en-US"/>
        </w:rPr>
      </w:pPr>
      <w:r>
        <w:rPr>
          <w:rFonts w:hint="cs"/>
          <w:rtl/>
          <w:lang w:val="en-US"/>
        </w:rPr>
        <w:t xml:space="preserve">من أجل تحقيق التحكم الكامل بالمخطط من أجل إضافة </w:t>
      </w:r>
      <w:r w:rsidR="00D31EB5">
        <w:rPr>
          <w:rFonts w:hint="cs"/>
          <w:rtl/>
          <w:lang w:val="en-US"/>
        </w:rPr>
        <w:t>خواص</w:t>
      </w:r>
      <w:r>
        <w:rPr>
          <w:rFonts w:hint="cs"/>
          <w:rtl/>
          <w:lang w:val="en-US"/>
        </w:rPr>
        <w:t xml:space="preserve"> الذكاء الصنعي </w:t>
      </w:r>
      <w:r w:rsidR="00A03061">
        <w:rPr>
          <w:rFonts w:hint="cs"/>
          <w:rtl/>
          <w:lang w:val="en-US"/>
        </w:rPr>
        <w:t>وإدارة التكامل معها</w:t>
      </w:r>
      <w:r>
        <w:rPr>
          <w:rFonts w:hint="cs"/>
          <w:rtl/>
          <w:lang w:val="en-US"/>
        </w:rPr>
        <w:t>.</w:t>
      </w:r>
    </w:p>
    <w:p w14:paraId="56963415" w14:textId="2EC87A9D" w:rsidR="00B8008D" w:rsidRDefault="00357678">
      <w:pPr>
        <w:pStyle w:val="a9"/>
        <w:numPr>
          <w:ilvl w:val="0"/>
          <w:numId w:val="15"/>
        </w:numPr>
        <w:rPr>
          <w:lang w:val="en-US"/>
        </w:rPr>
      </w:pPr>
      <w:r>
        <w:rPr>
          <w:rFonts w:hint="cs"/>
          <w:rtl/>
          <w:lang w:val="en-US"/>
        </w:rPr>
        <w:t>التحكم بتنسيق المخطط الناتج</w:t>
      </w:r>
      <w:r w:rsidR="007C77F4">
        <w:rPr>
          <w:rFonts w:hint="cs"/>
          <w:rtl/>
          <w:lang w:val="en-US"/>
        </w:rPr>
        <w:t xml:space="preserve">، حيث أن معظم محررات </w:t>
      </w:r>
      <w:r w:rsidR="007C77F4">
        <w:rPr>
          <w:lang w:val="en-US"/>
        </w:rPr>
        <w:t>BPMN</w:t>
      </w:r>
      <w:r w:rsidR="007C77F4">
        <w:rPr>
          <w:rFonts w:hint="cs"/>
          <w:rtl/>
          <w:lang w:val="en-US"/>
        </w:rPr>
        <w:t xml:space="preserve"> تتعامل </w:t>
      </w:r>
      <w:r w:rsidR="008E6990">
        <w:rPr>
          <w:rFonts w:hint="cs"/>
          <w:rtl/>
          <w:lang w:val="en-US"/>
        </w:rPr>
        <w:t xml:space="preserve">فقط </w:t>
      </w:r>
      <w:r w:rsidR="007C77F4">
        <w:rPr>
          <w:rFonts w:hint="cs"/>
          <w:rtl/>
          <w:lang w:val="en-US"/>
        </w:rPr>
        <w:t xml:space="preserve">مع </w:t>
      </w:r>
      <w:r w:rsidR="0088378C">
        <w:rPr>
          <w:rFonts w:hint="cs"/>
          <w:rtl/>
          <w:lang w:val="en-US"/>
        </w:rPr>
        <w:t>أنماط</w:t>
      </w:r>
      <w:r w:rsidR="00197B7B">
        <w:rPr>
          <w:rFonts w:hint="cs"/>
          <w:rtl/>
          <w:lang w:val="en-US"/>
        </w:rPr>
        <w:t xml:space="preserve"> </w:t>
      </w:r>
      <w:r w:rsidR="00197B7B">
        <w:rPr>
          <w:lang w:val="en-US"/>
        </w:rPr>
        <w:t>XML</w:t>
      </w:r>
      <w:r w:rsidR="00197B7B">
        <w:rPr>
          <w:rFonts w:hint="cs"/>
          <w:rtl/>
          <w:lang w:val="en-US"/>
        </w:rPr>
        <w:t>.</w:t>
      </w:r>
    </w:p>
    <w:p w14:paraId="06D904C2" w14:textId="77777777" w:rsidR="00C116F8" w:rsidRDefault="00C116F8" w:rsidP="00C116F8">
      <w:pPr>
        <w:pStyle w:val="a9"/>
        <w:rPr>
          <w:rtl/>
          <w:lang w:val="en-US"/>
        </w:rPr>
      </w:pPr>
    </w:p>
    <w:p w14:paraId="4A6ED8C2" w14:textId="545D22D2" w:rsidR="00164E6D" w:rsidRDefault="00164E6D" w:rsidP="00164E6D">
      <w:pPr>
        <w:pStyle w:val="2"/>
        <w:rPr>
          <w:rtl/>
        </w:rPr>
      </w:pPr>
      <w:r>
        <w:t>-5.3.</w:t>
      </w:r>
      <w:r w:rsidRPr="00201D55">
        <w:t>2</w:t>
      </w:r>
      <w:r w:rsidRPr="00201D55">
        <w:rPr>
          <w:rFonts w:hint="cs"/>
          <w:rtl/>
        </w:rPr>
        <w:t xml:space="preserve"> </w:t>
      </w:r>
      <w:r w:rsidR="007C60CD">
        <w:rPr>
          <w:rFonts w:hint="cs"/>
          <w:rtl/>
        </w:rPr>
        <w:t>مخطط النظام</w:t>
      </w:r>
    </w:p>
    <w:p w14:paraId="42F98009" w14:textId="77777777" w:rsidR="00C116F8" w:rsidRDefault="00C116F8" w:rsidP="00C116F8">
      <w:pPr>
        <w:pStyle w:val="a9"/>
        <w:rPr>
          <w:rtl/>
          <w:lang w:val="en-US"/>
        </w:rPr>
      </w:pPr>
    </w:p>
    <w:p w14:paraId="523161DD" w14:textId="77777777" w:rsidR="00C116F8" w:rsidRDefault="00C116F8" w:rsidP="00C116F8">
      <w:pPr>
        <w:pStyle w:val="a9"/>
        <w:rPr>
          <w:rtl/>
          <w:lang w:val="en-US"/>
        </w:rPr>
      </w:pPr>
    </w:p>
    <w:p w14:paraId="2A97D70E" w14:textId="77777777" w:rsidR="00C116F8" w:rsidRDefault="00C116F8" w:rsidP="00C116F8">
      <w:pPr>
        <w:pStyle w:val="a9"/>
        <w:rPr>
          <w:rtl/>
          <w:lang w:val="en-US"/>
        </w:rPr>
      </w:pPr>
    </w:p>
    <w:p w14:paraId="1B54D095" w14:textId="77777777" w:rsidR="00C116F8" w:rsidRDefault="00C116F8" w:rsidP="00C116F8">
      <w:pPr>
        <w:pStyle w:val="a9"/>
        <w:rPr>
          <w:rtl/>
          <w:lang w:val="en-US"/>
        </w:rPr>
      </w:pPr>
    </w:p>
    <w:p w14:paraId="6FE34663" w14:textId="77777777" w:rsidR="00C116F8" w:rsidRDefault="00C116F8" w:rsidP="00C116F8">
      <w:pPr>
        <w:pStyle w:val="a9"/>
        <w:rPr>
          <w:rtl/>
          <w:lang w:val="en-US"/>
        </w:rPr>
      </w:pPr>
    </w:p>
    <w:p w14:paraId="619673E6" w14:textId="581E2F37" w:rsidR="00A560AA" w:rsidRPr="00C914CB" w:rsidRDefault="00A560AA" w:rsidP="00A560AA">
      <w:pPr>
        <w:pStyle w:val="1"/>
        <w:rPr>
          <w:lang w:val="en-US"/>
        </w:rPr>
      </w:pPr>
      <w:r>
        <w:t>-3.2</w:t>
      </w:r>
      <w:r>
        <w:rPr>
          <w:rFonts w:hint="cs"/>
          <w:rtl/>
        </w:rPr>
        <w:t xml:space="preserve"> </w:t>
      </w:r>
      <w:r w:rsidR="00C914CB">
        <w:rPr>
          <w:rFonts w:hint="cs"/>
          <w:rtl/>
        </w:rPr>
        <w:t xml:space="preserve">نشر التطبيق </w:t>
      </w:r>
      <w:r w:rsidR="00C914CB">
        <w:rPr>
          <w:lang w:val="en-US"/>
        </w:rPr>
        <w:t>(</w:t>
      </w:r>
      <w:r w:rsidR="00F84530">
        <w:rPr>
          <w:lang w:val="en-US"/>
        </w:rPr>
        <w:t>application deployment</w:t>
      </w:r>
      <w:r w:rsidR="00C914CB">
        <w:rPr>
          <w:lang w:val="en-US"/>
        </w:rPr>
        <w:t>)</w:t>
      </w:r>
    </w:p>
    <w:p w14:paraId="03A2B7C0" w14:textId="5184FEBE" w:rsidR="00BB62E4" w:rsidRDefault="002B4B44" w:rsidP="00C116F8">
      <w:pPr>
        <w:pStyle w:val="a9"/>
        <w:rPr>
          <w:rtl/>
          <w:lang w:val="en-US"/>
        </w:rPr>
      </w:pPr>
      <w:r>
        <w:rPr>
          <w:rFonts w:hint="cs"/>
          <w:rtl/>
          <w:lang w:val="en-US"/>
        </w:rPr>
        <w:t xml:space="preserve">تم تجهيز البنية التحتية </w:t>
      </w:r>
      <w:r w:rsidR="00EC0DF8">
        <w:rPr>
          <w:rFonts w:hint="cs"/>
          <w:rtl/>
          <w:lang w:val="en-US"/>
        </w:rPr>
        <w:t>لنشر التطبيق</w:t>
      </w:r>
      <w:r w:rsidR="00FA04D2">
        <w:rPr>
          <w:rFonts w:hint="cs"/>
          <w:rtl/>
          <w:lang w:val="en-US"/>
        </w:rPr>
        <w:t xml:space="preserve"> </w:t>
      </w:r>
      <w:r w:rsidR="000E2073">
        <w:rPr>
          <w:rFonts w:hint="cs"/>
          <w:rtl/>
          <w:lang w:val="en-US"/>
        </w:rPr>
        <w:t xml:space="preserve">عن طريق استخدام </w:t>
      </w:r>
      <w:r w:rsidR="00280221">
        <w:rPr>
          <w:rFonts w:hint="cs"/>
          <w:rtl/>
          <w:lang w:val="en-US"/>
        </w:rPr>
        <w:t xml:space="preserve">مخدم </w:t>
      </w:r>
      <w:r w:rsidR="00280221">
        <w:rPr>
          <w:lang w:val="en-US"/>
        </w:rPr>
        <w:t>Ubuntu Server</w:t>
      </w:r>
      <w:r w:rsidR="00DA07E6">
        <w:rPr>
          <w:rFonts w:hint="cs"/>
          <w:rtl/>
          <w:lang w:val="en-US"/>
        </w:rPr>
        <w:t>،</w:t>
      </w:r>
      <w:r w:rsidR="00BC2483">
        <w:rPr>
          <w:rFonts w:hint="cs"/>
          <w:rtl/>
          <w:lang w:val="en-US"/>
        </w:rPr>
        <w:t xml:space="preserve"> حيث</w:t>
      </w:r>
      <w:r w:rsidR="00DA07E6">
        <w:rPr>
          <w:rFonts w:hint="cs"/>
          <w:rtl/>
          <w:lang w:val="en-US"/>
        </w:rPr>
        <w:t xml:space="preserve"> </w:t>
      </w:r>
      <w:r w:rsidR="000C3CB5">
        <w:rPr>
          <w:rFonts w:hint="cs"/>
          <w:rtl/>
          <w:lang w:val="en-US"/>
        </w:rPr>
        <w:t>تم تثبيت تطبيق</w:t>
      </w:r>
      <w:r w:rsidR="00BC7DD3">
        <w:rPr>
          <w:rFonts w:hint="cs"/>
          <w:rtl/>
          <w:lang w:val="en-US"/>
        </w:rPr>
        <w:t>ي</w:t>
      </w:r>
      <w:r w:rsidR="000C3CB5">
        <w:rPr>
          <w:rFonts w:hint="cs"/>
          <w:rtl/>
          <w:lang w:val="en-US"/>
        </w:rPr>
        <w:t xml:space="preserve"> </w:t>
      </w:r>
      <w:r w:rsidR="00F425C5">
        <w:rPr>
          <w:lang w:val="en-US"/>
        </w:rPr>
        <w:t>Docker</w:t>
      </w:r>
      <w:r w:rsidR="00F425C5">
        <w:rPr>
          <w:rFonts w:hint="cs"/>
          <w:rtl/>
          <w:lang w:val="en-US"/>
        </w:rPr>
        <w:t xml:space="preserve"> و </w:t>
      </w:r>
      <w:r w:rsidR="00F425C5">
        <w:rPr>
          <w:lang w:val="en-US"/>
        </w:rPr>
        <w:t>Jenkins</w:t>
      </w:r>
      <w:r w:rsidR="00F425C5">
        <w:rPr>
          <w:rFonts w:hint="cs"/>
          <w:rtl/>
          <w:lang w:val="en-US"/>
        </w:rPr>
        <w:t xml:space="preserve"> ضمن </w:t>
      </w:r>
      <w:r w:rsidR="00BC7DD3">
        <w:rPr>
          <w:rFonts w:hint="cs"/>
          <w:rtl/>
          <w:lang w:val="en-US"/>
        </w:rPr>
        <w:t>هذا المخدم</w:t>
      </w:r>
      <w:r w:rsidR="00B63DEC">
        <w:rPr>
          <w:rFonts w:hint="cs"/>
          <w:rtl/>
          <w:lang w:val="en-US"/>
        </w:rPr>
        <w:t>.</w:t>
      </w:r>
    </w:p>
    <w:p w14:paraId="739B3CCC" w14:textId="656E4B5B" w:rsidR="00C116F8" w:rsidRDefault="00DE1374" w:rsidP="00C116F8">
      <w:pPr>
        <w:pStyle w:val="a9"/>
        <w:rPr>
          <w:rtl/>
          <w:lang w:val="en-US"/>
        </w:rPr>
      </w:pPr>
      <w:r>
        <w:rPr>
          <w:rFonts w:hint="cs"/>
          <w:rtl/>
          <w:lang w:val="en-US"/>
        </w:rPr>
        <w:lastRenderedPageBreak/>
        <w:t xml:space="preserve">خلال عملية تطوير الخدمات </w:t>
      </w:r>
      <w:r w:rsidR="00604DDD">
        <w:rPr>
          <w:rFonts w:hint="cs"/>
          <w:rtl/>
          <w:lang w:val="en-US"/>
        </w:rPr>
        <w:t>يتم رفع الرماز المصدري الخاص بكل خدمة</w:t>
      </w:r>
      <w:r w:rsidR="00630278">
        <w:rPr>
          <w:rFonts w:hint="cs"/>
          <w:rtl/>
          <w:lang w:val="en-US"/>
        </w:rPr>
        <w:t xml:space="preserve"> باستخدام </w:t>
      </w:r>
      <w:r w:rsidR="00F7316F">
        <w:rPr>
          <w:rFonts w:hint="cs"/>
          <w:rtl/>
          <w:lang w:val="en-US"/>
        </w:rPr>
        <w:t xml:space="preserve">الأداء </w:t>
      </w:r>
      <w:r w:rsidR="00F7316F">
        <w:rPr>
          <w:lang w:val="en-US"/>
        </w:rPr>
        <w:t>Git</w:t>
      </w:r>
      <w:r w:rsidR="00F7316F">
        <w:rPr>
          <w:rFonts w:hint="cs"/>
          <w:rtl/>
          <w:lang w:val="en-US"/>
        </w:rPr>
        <w:t xml:space="preserve"> </w:t>
      </w:r>
      <w:r w:rsidR="001B1B9E">
        <w:rPr>
          <w:rFonts w:hint="cs"/>
          <w:rtl/>
          <w:lang w:val="en-US"/>
        </w:rPr>
        <w:t xml:space="preserve">إلى </w:t>
      </w:r>
      <w:r w:rsidR="001123E2">
        <w:rPr>
          <w:rFonts w:hint="cs"/>
          <w:rtl/>
          <w:lang w:val="en-US"/>
        </w:rPr>
        <w:t>مستودعات</w:t>
      </w:r>
      <w:r w:rsidR="00203B5C">
        <w:rPr>
          <w:lang w:val="en-US"/>
        </w:rPr>
        <w:t xml:space="preserve">(Repositories) </w:t>
      </w:r>
      <w:r w:rsidR="001123E2">
        <w:rPr>
          <w:rFonts w:hint="cs"/>
          <w:rtl/>
          <w:lang w:val="en-US"/>
        </w:rPr>
        <w:t xml:space="preserve"> </w:t>
      </w:r>
      <w:r w:rsidR="002A44B8">
        <w:rPr>
          <w:rFonts w:hint="cs"/>
          <w:rtl/>
          <w:lang w:val="en-US"/>
        </w:rPr>
        <w:t xml:space="preserve">ضمن </w:t>
      </w:r>
      <w:r w:rsidR="001B1B9E">
        <w:rPr>
          <w:rFonts w:hint="cs"/>
          <w:rtl/>
          <w:lang w:val="en-US"/>
        </w:rPr>
        <w:t xml:space="preserve">الموقع </w:t>
      </w:r>
      <w:r w:rsidR="00A75C55">
        <w:rPr>
          <w:lang w:val="en-US"/>
        </w:rPr>
        <w:t>GitHub</w:t>
      </w:r>
      <w:r w:rsidR="00DC150E">
        <w:rPr>
          <w:rFonts w:hint="cs"/>
          <w:rtl/>
          <w:lang w:val="en-US"/>
        </w:rPr>
        <w:t xml:space="preserve">، </w:t>
      </w:r>
      <w:r w:rsidR="006E1452">
        <w:rPr>
          <w:rFonts w:hint="cs"/>
          <w:rtl/>
          <w:lang w:val="en-US"/>
        </w:rPr>
        <w:t xml:space="preserve">حيث يتم </w:t>
      </w:r>
      <w:r w:rsidR="00C025CB">
        <w:rPr>
          <w:rFonts w:hint="cs"/>
          <w:rtl/>
          <w:lang w:val="en-US"/>
        </w:rPr>
        <w:t xml:space="preserve">تجميع الرماز المصدري </w:t>
      </w:r>
      <w:r w:rsidR="002400BB">
        <w:rPr>
          <w:rFonts w:hint="cs"/>
          <w:rtl/>
          <w:lang w:val="en-US"/>
        </w:rPr>
        <w:t xml:space="preserve">ضمن </w:t>
      </w:r>
      <w:r w:rsidR="0000260C">
        <w:rPr>
          <w:rFonts w:hint="cs"/>
          <w:rtl/>
          <w:lang w:val="en-US"/>
        </w:rPr>
        <w:t xml:space="preserve">فرع </w:t>
      </w:r>
      <w:r w:rsidR="0000260C">
        <w:rPr>
          <w:lang w:val="en-US"/>
        </w:rPr>
        <w:t>(branch)</w:t>
      </w:r>
      <w:r w:rsidR="0000260C">
        <w:rPr>
          <w:rFonts w:hint="cs"/>
          <w:rtl/>
          <w:lang w:val="en-US"/>
        </w:rPr>
        <w:t xml:space="preserve"> يسمى </w:t>
      </w:r>
      <w:r w:rsidR="0000260C">
        <w:rPr>
          <w:lang w:val="en-US"/>
        </w:rPr>
        <w:t>dev</w:t>
      </w:r>
      <w:r w:rsidR="00482297">
        <w:rPr>
          <w:rFonts w:hint="cs"/>
          <w:rtl/>
          <w:lang w:val="en-US"/>
        </w:rPr>
        <w:t xml:space="preserve"> ي</w:t>
      </w:r>
      <w:r w:rsidR="00B167A3">
        <w:rPr>
          <w:rFonts w:hint="cs"/>
          <w:rtl/>
          <w:lang w:val="en-US"/>
        </w:rPr>
        <w:t>َ</w:t>
      </w:r>
      <w:r w:rsidR="00482297">
        <w:rPr>
          <w:rFonts w:hint="cs"/>
          <w:rtl/>
          <w:lang w:val="en-US"/>
        </w:rPr>
        <w:t xml:space="preserve">رمز </w:t>
      </w:r>
      <w:r w:rsidR="00353991">
        <w:rPr>
          <w:rFonts w:hint="cs"/>
          <w:rtl/>
          <w:lang w:val="en-US"/>
        </w:rPr>
        <w:t>إلى مرحلة التطوير</w:t>
      </w:r>
      <w:r w:rsidR="00AE45F0">
        <w:rPr>
          <w:rFonts w:hint="cs"/>
          <w:rtl/>
          <w:lang w:val="en-US"/>
        </w:rPr>
        <w:t xml:space="preserve"> </w:t>
      </w:r>
      <w:r w:rsidR="00AE45F0">
        <w:rPr>
          <w:lang w:val="en-US"/>
        </w:rPr>
        <w:t>(development)</w:t>
      </w:r>
      <w:r w:rsidR="00353991">
        <w:rPr>
          <w:rFonts w:hint="cs"/>
          <w:rtl/>
          <w:lang w:val="en-US"/>
        </w:rPr>
        <w:t xml:space="preserve">. </w:t>
      </w:r>
      <w:r w:rsidR="00F96354">
        <w:rPr>
          <w:rFonts w:hint="cs"/>
          <w:rtl/>
          <w:lang w:val="en-US"/>
        </w:rPr>
        <w:t xml:space="preserve">بعد الانتهاء من </w:t>
      </w:r>
      <w:r w:rsidR="00D97213">
        <w:rPr>
          <w:rFonts w:hint="cs"/>
          <w:rtl/>
          <w:lang w:val="en-US"/>
        </w:rPr>
        <w:t>تطوير</w:t>
      </w:r>
      <w:r w:rsidR="00DC4CB4">
        <w:rPr>
          <w:rFonts w:hint="cs"/>
          <w:rtl/>
          <w:lang w:val="en-US"/>
        </w:rPr>
        <w:t xml:space="preserve"> ميزة</w:t>
      </w:r>
      <w:r w:rsidR="00A3322A">
        <w:rPr>
          <w:rFonts w:hint="cs"/>
          <w:rtl/>
          <w:lang w:val="en-US"/>
        </w:rPr>
        <w:t xml:space="preserve"> ما</w:t>
      </w:r>
      <w:r w:rsidR="00A71B52">
        <w:rPr>
          <w:rFonts w:hint="cs"/>
          <w:rtl/>
          <w:lang w:val="en-US"/>
        </w:rPr>
        <w:t>،</w:t>
      </w:r>
      <w:r w:rsidR="00D97213">
        <w:rPr>
          <w:rFonts w:hint="cs"/>
          <w:rtl/>
          <w:lang w:val="en-US"/>
        </w:rPr>
        <w:t xml:space="preserve"> </w:t>
      </w:r>
      <w:r w:rsidR="00EC34A6">
        <w:rPr>
          <w:rFonts w:hint="cs"/>
          <w:rtl/>
          <w:lang w:val="en-US"/>
        </w:rPr>
        <w:t xml:space="preserve">يتم دمج الرماز </w:t>
      </w:r>
      <w:r w:rsidR="00D91A6C">
        <w:rPr>
          <w:rFonts w:hint="cs"/>
          <w:rtl/>
          <w:lang w:val="en-US"/>
        </w:rPr>
        <w:t xml:space="preserve">الموجود ضمن الفرع </w:t>
      </w:r>
      <w:r w:rsidR="00D91A6C">
        <w:rPr>
          <w:lang w:val="en-US"/>
        </w:rPr>
        <w:t>dev</w:t>
      </w:r>
      <w:r w:rsidR="00D91A6C">
        <w:rPr>
          <w:rFonts w:hint="cs"/>
          <w:rtl/>
          <w:lang w:val="en-US"/>
        </w:rPr>
        <w:t xml:space="preserve"> إلى الفرع </w:t>
      </w:r>
      <w:r w:rsidR="00D91A6C">
        <w:rPr>
          <w:lang w:val="en-US"/>
        </w:rPr>
        <w:t>master</w:t>
      </w:r>
      <w:r w:rsidR="00283C70">
        <w:rPr>
          <w:rFonts w:hint="cs"/>
          <w:rtl/>
          <w:lang w:val="en-US"/>
        </w:rPr>
        <w:t xml:space="preserve"> الذي يحوي الرماز </w:t>
      </w:r>
      <w:r w:rsidR="007B0D12">
        <w:rPr>
          <w:rFonts w:hint="cs"/>
          <w:rtl/>
          <w:lang w:val="en-US"/>
        </w:rPr>
        <w:t>القابل للنشر</w:t>
      </w:r>
      <w:r w:rsidR="00445BC7">
        <w:rPr>
          <w:rFonts w:hint="cs"/>
          <w:rtl/>
          <w:lang w:val="en-US"/>
        </w:rPr>
        <w:t>.</w:t>
      </w:r>
    </w:p>
    <w:p w14:paraId="76CB8A16" w14:textId="00272BF5" w:rsidR="00AB4C6B" w:rsidRDefault="00F6457F" w:rsidP="00C116F8">
      <w:pPr>
        <w:pStyle w:val="a9"/>
        <w:rPr>
          <w:rtl/>
          <w:lang w:val="en-US"/>
        </w:rPr>
      </w:pPr>
      <w:r>
        <w:rPr>
          <w:rFonts w:hint="cs"/>
          <w:rtl/>
          <w:lang w:val="en-US"/>
        </w:rPr>
        <w:t xml:space="preserve">من أجل أتمتة عملية نشر الخدمات، </w:t>
      </w:r>
      <w:r w:rsidR="00E15C2F">
        <w:rPr>
          <w:rFonts w:hint="cs"/>
          <w:rtl/>
          <w:lang w:val="en-US"/>
        </w:rPr>
        <w:t xml:space="preserve">تم إنشاء </w:t>
      </w:r>
      <w:r w:rsidR="00711370">
        <w:rPr>
          <w:rFonts w:hint="cs"/>
          <w:rtl/>
          <w:lang w:val="en-US"/>
        </w:rPr>
        <w:t>خ</w:t>
      </w:r>
      <w:r w:rsidR="00B106D4">
        <w:rPr>
          <w:rFonts w:hint="cs"/>
          <w:rtl/>
          <w:lang w:val="en-US"/>
        </w:rPr>
        <w:t xml:space="preserve">ط أنابيب </w:t>
      </w:r>
      <w:r w:rsidR="00711370">
        <w:rPr>
          <w:rFonts w:hint="cs"/>
          <w:rtl/>
          <w:lang w:val="en-US"/>
        </w:rPr>
        <w:t xml:space="preserve">مأتمت </w:t>
      </w:r>
      <w:r w:rsidR="00711370">
        <w:rPr>
          <w:lang w:val="en-US"/>
        </w:rPr>
        <w:t>(Pipeline)</w:t>
      </w:r>
      <w:r w:rsidR="00F626E7">
        <w:rPr>
          <w:rFonts w:hint="cs"/>
          <w:rtl/>
          <w:lang w:val="en-US"/>
        </w:rPr>
        <w:t xml:space="preserve"> </w:t>
      </w:r>
      <w:r w:rsidR="00C36E96">
        <w:rPr>
          <w:rFonts w:hint="cs"/>
          <w:rtl/>
          <w:lang w:val="en-US"/>
        </w:rPr>
        <w:t>ب</w:t>
      </w:r>
      <w:r w:rsidR="006F0076">
        <w:rPr>
          <w:rFonts w:hint="cs"/>
          <w:rtl/>
          <w:lang w:val="en-US"/>
        </w:rPr>
        <w:t>إ</w:t>
      </w:r>
      <w:r w:rsidR="00C36E96">
        <w:rPr>
          <w:rFonts w:hint="cs"/>
          <w:rtl/>
          <w:lang w:val="en-US"/>
        </w:rPr>
        <w:t xml:space="preserve">ستخدام الأداة </w:t>
      </w:r>
      <w:r w:rsidR="00C36E96">
        <w:rPr>
          <w:lang w:val="en-US"/>
        </w:rPr>
        <w:t>Jenkins</w:t>
      </w:r>
      <w:r w:rsidR="004212D3">
        <w:rPr>
          <w:rFonts w:hint="cs"/>
          <w:rtl/>
          <w:lang w:val="en-US"/>
        </w:rPr>
        <w:t xml:space="preserve">، </w:t>
      </w:r>
      <w:r w:rsidR="007B7EA5">
        <w:rPr>
          <w:rFonts w:hint="cs"/>
          <w:rtl/>
          <w:lang w:val="en-US"/>
        </w:rPr>
        <w:t>يعمل بشكل تلقائي</w:t>
      </w:r>
      <w:r w:rsidR="00FA66ED">
        <w:rPr>
          <w:rFonts w:hint="cs"/>
          <w:rtl/>
          <w:lang w:val="en-US"/>
        </w:rPr>
        <w:t xml:space="preserve"> </w:t>
      </w:r>
      <w:r w:rsidR="00424C77">
        <w:rPr>
          <w:rFonts w:hint="cs"/>
          <w:rtl/>
          <w:lang w:val="en-US"/>
        </w:rPr>
        <w:t xml:space="preserve">عند حدوث تعديل ضمن </w:t>
      </w:r>
      <w:r w:rsidR="009D7F48">
        <w:rPr>
          <w:rFonts w:hint="cs"/>
          <w:rtl/>
          <w:lang w:val="en-US"/>
        </w:rPr>
        <w:t xml:space="preserve">الفرع </w:t>
      </w:r>
      <w:r w:rsidR="009D7F48">
        <w:rPr>
          <w:lang w:val="en-US"/>
        </w:rPr>
        <w:t>master</w:t>
      </w:r>
      <w:r w:rsidR="009D7F48">
        <w:rPr>
          <w:rFonts w:hint="cs"/>
          <w:rtl/>
          <w:lang w:val="en-US"/>
        </w:rPr>
        <w:t xml:space="preserve"> </w:t>
      </w:r>
      <w:r w:rsidR="00A24158">
        <w:rPr>
          <w:rFonts w:hint="cs"/>
          <w:rtl/>
          <w:lang w:val="en-US"/>
        </w:rPr>
        <w:t xml:space="preserve">الخاص </w:t>
      </w:r>
      <w:r w:rsidR="00D52556">
        <w:rPr>
          <w:rFonts w:hint="cs"/>
          <w:rtl/>
          <w:lang w:val="en-US"/>
        </w:rPr>
        <w:t>ب</w:t>
      </w:r>
      <w:r w:rsidR="00424C77">
        <w:rPr>
          <w:rFonts w:hint="cs"/>
          <w:rtl/>
          <w:lang w:val="en-US"/>
        </w:rPr>
        <w:t>مستودع</w:t>
      </w:r>
      <w:r w:rsidR="005D6B1E">
        <w:rPr>
          <w:rFonts w:hint="cs"/>
          <w:rtl/>
          <w:lang w:val="en-US"/>
        </w:rPr>
        <w:t xml:space="preserve"> </w:t>
      </w:r>
      <w:r w:rsidR="00596776">
        <w:rPr>
          <w:rFonts w:hint="cs"/>
          <w:rtl/>
          <w:lang w:val="en-US"/>
        </w:rPr>
        <w:t>الخدمة</w:t>
      </w:r>
      <w:r w:rsidR="00DB76D4">
        <w:rPr>
          <w:rFonts w:hint="cs"/>
          <w:rtl/>
          <w:lang w:val="en-US"/>
        </w:rPr>
        <w:t xml:space="preserve">، </w:t>
      </w:r>
      <w:r w:rsidR="00C41B76">
        <w:rPr>
          <w:rFonts w:hint="cs"/>
          <w:rtl/>
          <w:lang w:val="en-US"/>
        </w:rPr>
        <w:t xml:space="preserve">إذ </w:t>
      </w:r>
      <w:r w:rsidR="00307418">
        <w:rPr>
          <w:rFonts w:hint="cs"/>
          <w:rtl/>
          <w:lang w:val="en-US"/>
        </w:rPr>
        <w:t xml:space="preserve">يتم </w:t>
      </w:r>
      <w:r w:rsidR="00BD7B9A">
        <w:rPr>
          <w:rFonts w:hint="cs"/>
          <w:rtl/>
          <w:lang w:val="en-US"/>
        </w:rPr>
        <w:t>تحميل</w:t>
      </w:r>
      <w:r w:rsidR="00307418">
        <w:rPr>
          <w:rFonts w:hint="cs"/>
          <w:rtl/>
          <w:lang w:val="en-US"/>
        </w:rPr>
        <w:t xml:space="preserve"> الرماز المصدري الخاص بالخدمة</w:t>
      </w:r>
      <w:r w:rsidR="00424C77">
        <w:rPr>
          <w:rFonts w:hint="cs"/>
          <w:rtl/>
          <w:lang w:val="en-US"/>
        </w:rPr>
        <w:t xml:space="preserve"> </w:t>
      </w:r>
      <w:r w:rsidR="002A0800">
        <w:rPr>
          <w:rFonts w:hint="cs"/>
          <w:rtl/>
          <w:lang w:val="en-US"/>
        </w:rPr>
        <w:t xml:space="preserve">وبناؤه </w:t>
      </w:r>
      <w:r w:rsidR="002B0449">
        <w:rPr>
          <w:rFonts w:hint="cs"/>
          <w:rtl/>
          <w:lang w:val="en-US"/>
        </w:rPr>
        <w:t xml:space="preserve">ضمن </w:t>
      </w:r>
      <w:r w:rsidR="008733BD">
        <w:rPr>
          <w:rFonts w:hint="cs"/>
          <w:rtl/>
          <w:lang w:val="en-US"/>
        </w:rPr>
        <w:t xml:space="preserve">حاوية </w:t>
      </w:r>
      <w:r w:rsidR="008733BD">
        <w:rPr>
          <w:lang w:val="en-US"/>
        </w:rPr>
        <w:t>(container)</w:t>
      </w:r>
      <w:r w:rsidR="008733BD">
        <w:rPr>
          <w:rFonts w:hint="cs"/>
          <w:rtl/>
          <w:lang w:val="en-US"/>
        </w:rPr>
        <w:t xml:space="preserve"> </w:t>
      </w:r>
      <w:r w:rsidR="00152DAA">
        <w:rPr>
          <w:rFonts w:hint="cs"/>
          <w:rtl/>
          <w:lang w:val="en-US"/>
        </w:rPr>
        <w:t xml:space="preserve">وتشغيله باستخدام بيئة العمل </w:t>
      </w:r>
      <w:r w:rsidR="00152DAA">
        <w:rPr>
          <w:lang w:val="en-US"/>
        </w:rPr>
        <w:t>Docker</w:t>
      </w:r>
      <w:r w:rsidR="00D41F76">
        <w:rPr>
          <w:rFonts w:hint="cs"/>
          <w:rtl/>
          <w:lang w:val="en-US"/>
        </w:rPr>
        <w:t>.</w:t>
      </w:r>
    </w:p>
    <w:p w14:paraId="29DD9FE5" w14:textId="1F163EB1" w:rsidR="007C4663" w:rsidRDefault="007C4663" w:rsidP="00C116F8">
      <w:pPr>
        <w:pStyle w:val="a9"/>
        <w:rPr>
          <w:rtl/>
          <w:lang w:val="en-US"/>
        </w:rPr>
      </w:pPr>
      <w:r>
        <w:rPr>
          <w:rFonts w:hint="cs"/>
          <w:rtl/>
          <w:lang w:val="en-US"/>
        </w:rPr>
        <w:t xml:space="preserve">من خلال </w:t>
      </w:r>
      <w:r w:rsidR="00F71208">
        <w:rPr>
          <w:rFonts w:hint="cs"/>
          <w:rtl/>
          <w:lang w:val="en-US"/>
        </w:rPr>
        <w:t xml:space="preserve">اعتماد </w:t>
      </w:r>
      <w:r>
        <w:rPr>
          <w:rFonts w:hint="cs"/>
          <w:rtl/>
          <w:lang w:val="en-US"/>
        </w:rPr>
        <w:t xml:space="preserve">هذه </w:t>
      </w:r>
      <w:r w:rsidR="008F1B76">
        <w:rPr>
          <w:rFonts w:hint="cs"/>
          <w:rtl/>
          <w:lang w:val="en-US"/>
        </w:rPr>
        <w:t>المنهجية في نشر التطبيق</w:t>
      </w:r>
      <w:r w:rsidR="007114FD">
        <w:rPr>
          <w:rFonts w:hint="cs"/>
          <w:rtl/>
          <w:lang w:val="en-US"/>
        </w:rPr>
        <w:t xml:space="preserve"> تم </w:t>
      </w:r>
      <w:r w:rsidR="00AE7036">
        <w:rPr>
          <w:rFonts w:hint="cs"/>
          <w:rtl/>
          <w:lang w:val="en-US"/>
        </w:rPr>
        <w:t xml:space="preserve">تحقيق مجموعة من </w:t>
      </w:r>
      <w:r w:rsidR="00102CC1">
        <w:rPr>
          <w:rFonts w:hint="cs"/>
          <w:rtl/>
          <w:lang w:val="en-US"/>
        </w:rPr>
        <w:t>الميزات</w:t>
      </w:r>
      <w:r w:rsidR="0062252B">
        <w:rPr>
          <w:rFonts w:hint="cs"/>
          <w:rtl/>
          <w:lang w:val="en-US"/>
        </w:rPr>
        <w:t xml:space="preserve"> أهمها:</w:t>
      </w:r>
    </w:p>
    <w:p w14:paraId="54836354" w14:textId="5BDB2ADF" w:rsidR="00EF44A8" w:rsidRDefault="00414C17" w:rsidP="00CD10CA">
      <w:pPr>
        <w:pStyle w:val="a9"/>
        <w:numPr>
          <w:ilvl w:val="0"/>
          <w:numId w:val="17"/>
        </w:numPr>
        <w:rPr>
          <w:lang w:val="en-US"/>
        </w:rPr>
      </w:pPr>
      <w:r>
        <w:rPr>
          <w:rFonts w:hint="cs"/>
          <w:rtl/>
          <w:lang w:val="en-US"/>
        </w:rPr>
        <w:t xml:space="preserve">الحفاظ على </w:t>
      </w:r>
      <w:r w:rsidR="002D2D20">
        <w:rPr>
          <w:rFonts w:hint="cs"/>
          <w:rtl/>
          <w:lang w:val="en-US"/>
        </w:rPr>
        <w:t>الرماز البرمجي من الضياع</w:t>
      </w:r>
      <w:r w:rsidR="001E3378">
        <w:rPr>
          <w:rFonts w:hint="cs"/>
          <w:rtl/>
          <w:lang w:val="en-US"/>
        </w:rPr>
        <w:t xml:space="preserve"> وإمكانية مشاركته </w:t>
      </w:r>
      <w:r w:rsidR="004D0F50">
        <w:rPr>
          <w:rFonts w:hint="cs"/>
          <w:rtl/>
          <w:lang w:val="en-US"/>
        </w:rPr>
        <w:t>ضمن فريق العمل بسهولة</w:t>
      </w:r>
      <w:r w:rsidR="0030451A">
        <w:rPr>
          <w:rFonts w:hint="cs"/>
          <w:rtl/>
          <w:lang w:val="en-US"/>
        </w:rPr>
        <w:t xml:space="preserve">، حيث </w:t>
      </w:r>
      <w:r w:rsidR="00D53D2B">
        <w:rPr>
          <w:rFonts w:hint="cs"/>
          <w:rtl/>
          <w:lang w:val="en-US"/>
        </w:rPr>
        <w:t>تم تحقيق ذلك</w:t>
      </w:r>
      <w:r w:rsidR="00767F6D">
        <w:rPr>
          <w:rFonts w:hint="cs"/>
          <w:rtl/>
          <w:lang w:val="en-US"/>
        </w:rPr>
        <w:t xml:space="preserve"> من خلال</w:t>
      </w:r>
      <w:r w:rsidR="00DF3C47">
        <w:rPr>
          <w:rFonts w:hint="cs"/>
          <w:rtl/>
          <w:lang w:val="en-US"/>
        </w:rPr>
        <w:t xml:space="preserve"> استخدام</w:t>
      </w:r>
      <w:r w:rsidR="0030451A">
        <w:rPr>
          <w:rFonts w:hint="cs"/>
          <w:rtl/>
          <w:lang w:val="en-US"/>
        </w:rPr>
        <w:t xml:space="preserve"> الأداة </w:t>
      </w:r>
      <w:r w:rsidR="0030451A">
        <w:rPr>
          <w:lang w:val="en-US"/>
        </w:rPr>
        <w:t>Git</w:t>
      </w:r>
      <w:r w:rsidR="006648AB">
        <w:rPr>
          <w:rFonts w:hint="cs"/>
          <w:rtl/>
          <w:lang w:val="en-US"/>
        </w:rPr>
        <w:t xml:space="preserve"> والموقع </w:t>
      </w:r>
      <w:r w:rsidR="006648AB">
        <w:rPr>
          <w:lang w:val="en-US"/>
        </w:rPr>
        <w:t>GitHub</w:t>
      </w:r>
      <w:r w:rsidR="006648AB">
        <w:rPr>
          <w:rFonts w:hint="cs"/>
          <w:rtl/>
          <w:lang w:val="en-US"/>
        </w:rPr>
        <w:t>.</w:t>
      </w:r>
    </w:p>
    <w:p w14:paraId="4A7E7AB5" w14:textId="75E104D5" w:rsidR="0062252B" w:rsidRDefault="00CD10CA" w:rsidP="00CD10CA">
      <w:pPr>
        <w:pStyle w:val="a9"/>
        <w:numPr>
          <w:ilvl w:val="0"/>
          <w:numId w:val="17"/>
        </w:numPr>
        <w:rPr>
          <w:lang w:val="en-US"/>
        </w:rPr>
      </w:pPr>
      <w:r>
        <w:rPr>
          <w:rFonts w:hint="cs"/>
          <w:rtl/>
          <w:lang w:val="en-US"/>
        </w:rPr>
        <w:t xml:space="preserve">عدم </w:t>
      </w:r>
      <w:r w:rsidR="00730D08">
        <w:rPr>
          <w:rFonts w:hint="cs"/>
          <w:rtl/>
          <w:lang w:val="en-US"/>
        </w:rPr>
        <w:t xml:space="preserve">الحاجة </w:t>
      </w:r>
      <w:r w:rsidR="0091499E">
        <w:rPr>
          <w:rFonts w:hint="cs"/>
          <w:rtl/>
          <w:lang w:val="en-US"/>
        </w:rPr>
        <w:t xml:space="preserve">إلى </w:t>
      </w:r>
      <w:r w:rsidR="00BD0BC3">
        <w:rPr>
          <w:rFonts w:hint="cs"/>
          <w:rtl/>
          <w:lang w:val="en-US"/>
        </w:rPr>
        <w:t xml:space="preserve">إعادة </w:t>
      </w:r>
      <w:r w:rsidR="0065354B">
        <w:rPr>
          <w:rFonts w:hint="cs"/>
          <w:rtl/>
          <w:lang w:val="en-US"/>
        </w:rPr>
        <w:t>بناء</w:t>
      </w:r>
      <w:r w:rsidR="0091499E">
        <w:rPr>
          <w:rFonts w:hint="cs"/>
          <w:rtl/>
          <w:lang w:val="en-US"/>
        </w:rPr>
        <w:t xml:space="preserve"> </w:t>
      </w:r>
      <w:r w:rsidR="00BD0BC3">
        <w:rPr>
          <w:rFonts w:hint="cs"/>
          <w:rtl/>
          <w:lang w:val="en-US"/>
        </w:rPr>
        <w:t xml:space="preserve">الخدمات بشكل يدوي عند </w:t>
      </w:r>
      <w:r w:rsidR="003B4F7C">
        <w:rPr>
          <w:rFonts w:hint="cs"/>
          <w:rtl/>
          <w:lang w:val="en-US"/>
        </w:rPr>
        <w:t xml:space="preserve">تعديلها </w:t>
      </w:r>
      <w:r w:rsidR="00F149C8">
        <w:rPr>
          <w:rFonts w:hint="cs"/>
          <w:rtl/>
          <w:lang w:val="en-US"/>
        </w:rPr>
        <w:t>ضمن المستودعات</w:t>
      </w:r>
      <w:r w:rsidR="00ED10F3">
        <w:rPr>
          <w:rFonts w:hint="cs"/>
          <w:rtl/>
          <w:lang w:val="en-US"/>
        </w:rPr>
        <w:t xml:space="preserve">، إذ يعمل </w:t>
      </w:r>
      <w:r w:rsidR="00ED10F3">
        <w:rPr>
          <w:lang w:val="en-US"/>
        </w:rPr>
        <w:t>Jenkins</w:t>
      </w:r>
      <w:r w:rsidR="00ED10F3">
        <w:rPr>
          <w:rFonts w:hint="cs"/>
          <w:rtl/>
          <w:lang w:val="en-US"/>
        </w:rPr>
        <w:t xml:space="preserve"> على أتمتة هذه العملية</w:t>
      </w:r>
      <w:r w:rsidR="002B7E3F">
        <w:rPr>
          <w:rFonts w:hint="cs"/>
          <w:rtl/>
          <w:lang w:val="en-US"/>
        </w:rPr>
        <w:t>، مما يسرع عملية التطوير والنشر.</w:t>
      </w:r>
    </w:p>
    <w:p w14:paraId="6456ED78" w14:textId="6ED21B38" w:rsidR="00EF44A8" w:rsidRDefault="00783760" w:rsidP="00CD10CA">
      <w:pPr>
        <w:pStyle w:val="a9"/>
        <w:numPr>
          <w:ilvl w:val="0"/>
          <w:numId w:val="17"/>
        </w:numPr>
        <w:rPr>
          <w:rtl/>
          <w:lang w:val="en-US"/>
        </w:rPr>
      </w:pPr>
      <w:r>
        <w:rPr>
          <w:rFonts w:hint="cs"/>
          <w:rtl/>
          <w:lang w:val="en-US"/>
        </w:rPr>
        <w:t xml:space="preserve">عدم </w:t>
      </w:r>
      <w:r w:rsidR="00471EAD">
        <w:rPr>
          <w:rFonts w:hint="cs"/>
          <w:rtl/>
          <w:lang w:val="en-US"/>
        </w:rPr>
        <w:t xml:space="preserve">الحاجة </w:t>
      </w:r>
      <w:r w:rsidR="005278ED">
        <w:rPr>
          <w:rFonts w:hint="cs"/>
          <w:rtl/>
          <w:lang w:val="en-US"/>
        </w:rPr>
        <w:t xml:space="preserve">إلى </w:t>
      </w:r>
      <w:r w:rsidR="00CE1B11">
        <w:rPr>
          <w:rFonts w:hint="cs"/>
          <w:rtl/>
          <w:lang w:val="en-US"/>
        </w:rPr>
        <w:t>إدارة الاعتماديات الخاصة</w:t>
      </w:r>
      <w:r w:rsidR="00AE7369">
        <w:rPr>
          <w:rFonts w:hint="cs"/>
          <w:rtl/>
          <w:lang w:val="en-US"/>
        </w:rPr>
        <w:t xml:space="preserve"> بكل خدمة</w:t>
      </w:r>
      <w:r w:rsidR="002E166D">
        <w:rPr>
          <w:rFonts w:hint="cs"/>
          <w:rtl/>
          <w:lang w:val="en-US"/>
        </w:rPr>
        <w:t xml:space="preserve"> </w:t>
      </w:r>
      <w:r w:rsidR="0002605B">
        <w:rPr>
          <w:rFonts w:hint="cs"/>
          <w:rtl/>
          <w:lang w:val="en-US"/>
        </w:rPr>
        <w:t>ودراسة تأثيرها</w:t>
      </w:r>
      <w:r w:rsidR="002C11D6">
        <w:rPr>
          <w:rFonts w:hint="cs"/>
          <w:rtl/>
          <w:lang w:val="en-US"/>
        </w:rPr>
        <w:t xml:space="preserve"> على الخدمات الأخرى</w:t>
      </w:r>
      <w:r w:rsidR="00547110">
        <w:rPr>
          <w:rFonts w:hint="cs"/>
          <w:rtl/>
          <w:lang w:val="en-US"/>
        </w:rPr>
        <w:t xml:space="preserve">، حيث أن استخدام </w:t>
      </w:r>
      <w:r w:rsidR="00547110">
        <w:rPr>
          <w:lang w:val="en-US"/>
        </w:rPr>
        <w:t>Docker</w:t>
      </w:r>
      <w:r w:rsidR="00547110">
        <w:rPr>
          <w:rFonts w:hint="cs"/>
          <w:rtl/>
          <w:lang w:val="en-US"/>
        </w:rPr>
        <w:t xml:space="preserve"> </w:t>
      </w:r>
      <w:r w:rsidR="00194F70">
        <w:rPr>
          <w:rFonts w:hint="cs"/>
          <w:rtl/>
          <w:lang w:val="en-US"/>
        </w:rPr>
        <w:t xml:space="preserve">يساعد على إنشاء </w:t>
      </w:r>
      <w:r w:rsidR="00EB5A20">
        <w:rPr>
          <w:rFonts w:hint="cs"/>
          <w:rtl/>
          <w:lang w:val="en-US"/>
        </w:rPr>
        <w:t>حاوية</w:t>
      </w:r>
      <w:r w:rsidR="009F21BC">
        <w:rPr>
          <w:rFonts w:hint="cs"/>
          <w:rtl/>
          <w:lang w:val="en-US"/>
        </w:rPr>
        <w:t xml:space="preserve"> معزولة</w:t>
      </w:r>
      <w:r w:rsidR="00EB5A20">
        <w:rPr>
          <w:rFonts w:hint="cs"/>
          <w:rtl/>
          <w:lang w:val="en-US"/>
        </w:rPr>
        <w:t xml:space="preserve"> </w:t>
      </w:r>
      <w:r w:rsidR="0071015D">
        <w:rPr>
          <w:rFonts w:hint="cs"/>
          <w:rtl/>
          <w:lang w:val="en-US"/>
        </w:rPr>
        <w:t>و</w:t>
      </w:r>
      <w:r w:rsidR="00D73CC2">
        <w:rPr>
          <w:rFonts w:hint="cs"/>
          <w:rtl/>
          <w:lang w:val="en-US"/>
        </w:rPr>
        <w:t xml:space="preserve">خاصة </w:t>
      </w:r>
      <w:r w:rsidR="00EB5A20">
        <w:rPr>
          <w:rFonts w:hint="cs"/>
          <w:rtl/>
          <w:lang w:val="en-US"/>
        </w:rPr>
        <w:t xml:space="preserve">لكل خدمة تحتوي على </w:t>
      </w:r>
      <w:r w:rsidR="00F70840">
        <w:rPr>
          <w:rFonts w:hint="cs"/>
          <w:rtl/>
          <w:lang w:val="en-US"/>
        </w:rPr>
        <w:t xml:space="preserve">الخدمة </w:t>
      </w:r>
      <w:r w:rsidR="00CC6F3F">
        <w:rPr>
          <w:rFonts w:hint="cs"/>
          <w:rtl/>
          <w:lang w:val="en-US"/>
        </w:rPr>
        <w:t>مع جميع تبعياتها</w:t>
      </w:r>
      <w:r w:rsidR="008E2DAE">
        <w:rPr>
          <w:rFonts w:hint="cs"/>
          <w:rtl/>
          <w:lang w:val="en-US"/>
        </w:rPr>
        <w:t>.</w:t>
      </w:r>
    </w:p>
    <w:p w14:paraId="13F549C3" w14:textId="77777777" w:rsidR="00C116F8" w:rsidRDefault="00C116F8" w:rsidP="00C116F8">
      <w:pPr>
        <w:pStyle w:val="a9"/>
        <w:rPr>
          <w:rtl/>
          <w:lang w:val="en-US"/>
        </w:rPr>
      </w:pPr>
    </w:p>
    <w:p w14:paraId="6F213C34" w14:textId="77777777" w:rsidR="00C116F8" w:rsidRDefault="00C116F8" w:rsidP="00C116F8">
      <w:pPr>
        <w:pStyle w:val="a9"/>
        <w:rPr>
          <w:rtl/>
          <w:lang w:val="en-US"/>
        </w:rPr>
      </w:pPr>
    </w:p>
    <w:p w14:paraId="135885BF" w14:textId="77777777" w:rsidR="00C116F8" w:rsidRDefault="00C116F8" w:rsidP="00C116F8">
      <w:pPr>
        <w:pStyle w:val="a9"/>
        <w:rPr>
          <w:rtl/>
          <w:lang w:val="en-US"/>
        </w:rPr>
      </w:pPr>
    </w:p>
    <w:p w14:paraId="61A0C05C" w14:textId="77777777" w:rsidR="00C116F8" w:rsidRDefault="00C116F8" w:rsidP="00C116F8">
      <w:pPr>
        <w:pStyle w:val="a9"/>
        <w:rPr>
          <w:rtl/>
          <w:lang w:val="en-US"/>
        </w:rPr>
      </w:pPr>
    </w:p>
    <w:p w14:paraId="7FDB1141" w14:textId="77777777" w:rsidR="00C116F8" w:rsidRDefault="00C116F8" w:rsidP="00C116F8">
      <w:pPr>
        <w:pStyle w:val="a9"/>
        <w:rPr>
          <w:rtl/>
          <w:lang w:val="en-US"/>
        </w:rPr>
      </w:pPr>
    </w:p>
    <w:p w14:paraId="1FC528C7" w14:textId="77777777" w:rsidR="00C116F8" w:rsidRDefault="00C116F8" w:rsidP="00C116F8">
      <w:pPr>
        <w:pStyle w:val="a9"/>
        <w:rPr>
          <w:rtl/>
          <w:lang w:val="en-US"/>
        </w:rPr>
      </w:pPr>
    </w:p>
    <w:p w14:paraId="25FBFEB5" w14:textId="77777777" w:rsidR="00C116F8" w:rsidRDefault="00C116F8" w:rsidP="00C116F8">
      <w:pPr>
        <w:pStyle w:val="a9"/>
        <w:rPr>
          <w:rtl/>
          <w:lang w:val="en-US"/>
        </w:rPr>
      </w:pPr>
    </w:p>
    <w:p w14:paraId="461C661B" w14:textId="77777777" w:rsidR="00C116F8" w:rsidRDefault="00C116F8" w:rsidP="00C116F8">
      <w:pPr>
        <w:pStyle w:val="a9"/>
        <w:rPr>
          <w:rtl/>
          <w:lang w:val="en-US"/>
        </w:rPr>
      </w:pP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6AFA739F" w14:textId="3ADD1AF1" w:rsidR="000349C4" w:rsidRPr="00A0576B" w:rsidRDefault="000349C4" w:rsidP="00A0576B">
      <w:pPr>
        <w:pStyle w:val="a9"/>
        <w:rPr>
          <w:lang w:val="en-US"/>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BAB47" w14:textId="77777777" w:rsidR="005B27BD" w:rsidRDefault="005B27BD" w:rsidP="006C5768">
      <w:r>
        <w:separator/>
      </w:r>
    </w:p>
  </w:endnote>
  <w:endnote w:type="continuationSeparator" w:id="0">
    <w:p w14:paraId="7C1657C6" w14:textId="77777777" w:rsidR="005B27BD" w:rsidRDefault="005B27BD"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w:t>
        </w:r>
        <w:r w:rsidR="00821736">
          <w:rPr>
            <w:noProof/>
            <w:rtl/>
          </w:rPr>
          <w:t>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C7D08" w14:textId="77777777" w:rsidR="005B27BD" w:rsidRDefault="005B27BD" w:rsidP="006C5768">
      <w:r>
        <w:separator/>
      </w:r>
    </w:p>
  </w:footnote>
  <w:footnote w:type="continuationSeparator" w:id="0">
    <w:p w14:paraId="0EEE2B14" w14:textId="77777777" w:rsidR="005B27BD" w:rsidRDefault="005B27BD"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3ED6909"/>
    <w:multiLevelType w:val="hybridMultilevel"/>
    <w:tmpl w:val="A39C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8"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5"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9"/>
  </w:num>
  <w:num w:numId="2" w16cid:durableId="48500460">
    <w:abstractNumId w:val="1"/>
  </w:num>
  <w:num w:numId="3" w16cid:durableId="905528888">
    <w:abstractNumId w:val="11"/>
  </w:num>
  <w:num w:numId="4" w16cid:durableId="768358840">
    <w:abstractNumId w:val="7"/>
  </w:num>
  <w:num w:numId="5" w16cid:durableId="2039622157">
    <w:abstractNumId w:val="14"/>
  </w:num>
  <w:num w:numId="6" w16cid:durableId="1222640603">
    <w:abstractNumId w:val="2"/>
  </w:num>
  <w:num w:numId="7" w16cid:durableId="365836054">
    <w:abstractNumId w:val="0"/>
  </w:num>
  <w:num w:numId="8" w16cid:durableId="642469817">
    <w:abstractNumId w:val="6"/>
  </w:num>
  <w:num w:numId="9" w16cid:durableId="2079285283">
    <w:abstractNumId w:val="15"/>
  </w:num>
  <w:num w:numId="10" w16cid:durableId="539632544">
    <w:abstractNumId w:val="13"/>
  </w:num>
  <w:num w:numId="11" w16cid:durableId="35617820">
    <w:abstractNumId w:val="3"/>
  </w:num>
  <w:num w:numId="12" w16cid:durableId="842475706">
    <w:abstractNumId w:val="8"/>
  </w:num>
  <w:num w:numId="13" w16cid:durableId="1331641951">
    <w:abstractNumId w:val="16"/>
  </w:num>
  <w:num w:numId="14" w16cid:durableId="1812820271">
    <w:abstractNumId w:val="17"/>
  </w:num>
  <w:num w:numId="15" w16cid:durableId="1585916392">
    <w:abstractNumId w:val="12"/>
  </w:num>
  <w:num w:numId="16" w16cid:durableId="989091546">
    <w:abstractNumId w:val="10"/>
  </w:num>
  <w:num w:numId="17" w16cid:durableId="742945256">
    <w:abstractNumId w:val="5"/>
  </w:num>
  <w:num w:numId="18" w16cid:durableId="43228258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60C"/>
    <w:rsid w:val="00002C65"/>
    <w:rsid w:val="000034A4"/>
    <w:rsid w:val="000048E0"/>
    <w:rsid w:val="0000562B"/>
    <w:rsid w:val="0000702E"/>
    <w:rsid w:val="000075E3"/>
    <w:rsid w:val="00010208"/>
    <w:rsid w:val="00010A24"/>
    <w:rsid w:val="00010DEE"/>
    <w:rsid w:val="00012200"/>
    <w:rsid w:val="00012675"/>
    <w:rsid w:val="00012DDD"/>
    <w:rsid w:val="0001324D"/>
    <w:rsid w:val="00014E5D"/>
    <w:rsid w:val="00015C3B"/>
    <w:rsid w:val="00015D02"/>
    <w:rsid w:val="00015F92"/>
    <w:rsid w:val="00020A62"/>
    <w:rsid w:val="00021B1C"/>
    <w:rsid w:val="00022F53"/>
    <w:rsid w:val="0002315C"/>
    <w:rsid w:val="00024CCD"/>
    <w:rsid w:val="00024DDE"/>
    <w:rsid w:val="00025F0C"/>
    <w:rsid w:val="0002605B"/>
    <w:rsid w:val="00032D6D"/>
    <w:rsid w:val="00032E2C"/>
    <w:rsid w:val="0003356F"/>
    <w:rsid w:val="00033C62"/>
    <w:rsid w:val="00034714"/>
    <w:rsid w:val="000349C4"/>
    <w:rsid w:val="00034C32"/>
    <w:rsid w:val="00035955"/>
    <w:rsid w:val="000370F6"/>
    <w:rsid w:val="00040293"/>
    <w:rsid w:val="000403D5"/>
    <w:rsid w:val="00040CD6"/>
    <w:rsid w:val="0004106A"/>
    <w:rsid w:val="0004245F"/>
    <w:rsid w:val="00042855"/>
    <w:rsid w:val="00043221"/>
    <w:rsid w:val="00043A0C"/>
    <w:rsid w:val="00043E79"/>
    <w:rsid w:val="0004493F"/>
    <w:rsid w:val="00044F3A"/>
    <w:rsid w:val="00046075"/>
    <w:rsid w:val="00050051"/>
    <w:rsid w:val="000505A9"/>
    <w:rsid w:val="00050957"/>
    <w:rsid w:val="000528DB"/>
    <w:rsid w:val="00052B76"/>
    <w:rsid w:val="0005429B"/>
    <w:rsid w:val="00056714"/>
    <w:rsid w:val="0005758B"/>
    <w:rsid w:val="0006044F"/>
    <w:rsid w:val="00061748"/>
    <w:rsid w:val="00061787"/>
    <w:rsid w:val="000624C0"/>
    <w:rsid w:val="000626BA"/>
    <w:rsid w:val="00062C0B"/>
    <w:rsid w:val="000630E9"/>
    <w:rsid w:val="00065D6D"/>
    <w:rsid w:val="00066FB6"/>
    <w:rsid w:val="00067020"/>
    <w:rsid w:val="000677F4"/>
    <w:rsid w:val="0007001E"/>
    <w:rsid w:val="00070937"/>
    <w:rsid w:val="00071C81"/>
    <w:rsid w:val="00071DC5"/>
    <w:rsid w:val="00072FFC"/>
    <w:rsid w:val="00073CC4"/>
    <w:rsid w:val="000745CC"/>
    <w:rsid w:val="00074FE9"/>
    <w:rsid w:val="0008049F"/>
    <w:rsid w:val="00080906"/>
    <w:rsid w:val="00080D9E"/>
    <w:rsid w:val="000811DE"/>
    <w:rsid w:val="00081455"/>
    <w:rsid w:val="00081F2C"/>
    <w:rsid w:val="00082C25"/>
    <w:rsid w:val="00082DE6"/>
    <w:rsid w:val="00083939"/>
    <w:rsid w:val="000843EE"/>
    <w:rsid w:val="00085373"/>
    <w:rsid w:val="000853E1"/>
    <w:rsid w:val="00085D36"/>
    <w:rsid w:val="00086090"/>
    <w:rsid w:val="00086599"/>
    <w:rsid w:val="00086812"/>
    <w:rsid w:val="00086CF3"/>
    <w:rsid w:val="00086D76"/>
    <w:rsid w:val="00090915"/>
    <w:rsid w:val="00091206"/>
    <w:rsid w:val="00091977"/>
    <w:rsid w:val="0009590F"/>
    <w:rsid w:val="00095B23"/>
    <w:rsid w:val="00095E69"/>
    <w:rsid w:val="0009756C"/>
    <w:rsid w:val="000975E5"/>
    <w:rsid w:val="00097ABC"/>
    <w:rsid w:val="000A0AF5"/>
    <w:rsid w:val="000A25E6"/>
    <w:rsid w:val="000A343C"/>
    <w:rsid w:val="000A3736"/>
    <w:rsid w:val="000A49DE"/>
    <w:rsid w:val="000A5089"/>
    <w:rsid w:val="000A555F"/>
    <w:rsid w:val="000A55E5"/>
    <w:rsid w:val="000A6991"/>
    <w:rsid w:val="000B09E3"/>
    <w:rsid w:val="000B0D79"/>
    <w:rsid w:val="000B21AC"/>
    <w:rsid w:val="000B25B3"/>
    <w:rsid w:val="000B2CA8"/>
    <w:rsid w:val="000B30DF"/>
    <w:rsid w:val="000B3D19"/>
    <w:rsid w:val="000B48EF"/>
    <w:rsid w:val="000C0593"/>
    <w:rsid w:val="000C05FE"/>
    <w:rsid w:val="000C183D"/>
    <w:rsid w:val="000C2A3F"/>
    <w:rsid w:val="000C30A1"/>
    <w:rsid w:val="000C38F8"/>
    <w:rsid w:val="000C3CB5"/>
    <w:rsid w:val="000C4C0C"/>
    <w:rsid w:val="000C524A"/>
    <w:rsid w:val="000C64D4"/>
    <w:rsid w:val="000C71F9"/>
    <w:rsid w:val="000D10E9"/>
    <w:rsid w:val="000D1C84"/>
    <w:rsid w:val="000D1F33"/>
    <w:rsid w:val="000D1F96"/>
    <w:rsid w:val="000D2504"/>
    <w:rsid w:val="000D3790"/>
    <w:rsid w:val="000D4442"/>
    <w:rsid w:val="000D44F1"/>
    <w:rsid w:val="000D4EBF"/>
    <w:rsid w:val="000D5440"/>
    <w:rsid w:val="000D5DD1"/>
    <w:rsid w:val="000D6D69"/>
    <w:rsid w:val="000D7C40"/>
    <w:rsid w:val="000E0A55"/>
    <w:rsid w:val="000E2073"/>
    <w:rsid w:val="000E2199"/>
    <w:rsid w:val="000E2B3F"/>
    <w:rsid w:val="000E2DC6"/>
    <w:rsid w:val="000E3A89"/>
    <w:rsid w:val="000E4842"/>
    <w:rsid w:val="000E4CF1"/>
    <w:rsid w:val="000E58DE"/>
    <w:rsid w:val="000E5A18"/>
    <w:rsid w:val="000E63B9"/>
    <w:rsid w:val="000E7F48"/>
    <w:rsid w:val="000F03E7"/>
    <w:rsid w:val="000F0ED0"/>
    <w:rsid w:val="000F1594"/>
    <w:rsid w:val="000F1D26"/>
    <w:rsid w:val="000F4581"/>
    <w:rsid w:val="000F50B3"/>
    <w:rsid w:val="000F5F1E"/>
    <w:rsid w:val="000F655E"/>
    <w:rsid w:val="000F6E2F"/>
    <w:rsid w:val="000F7104"/>
    <w:rsid w:val="001012F2"/>
    <w:rsid w:val="00102CC1"/>
    <w:rsid w:val="001031DD"/>
    <w:rsid w:val="00103340"/>
    <w:rsid w:val="00104CB6"/>
    <w:rsid w:val="00104F10"/>
    <w:rsid w:val="00106314"/>
    <w:rsid w:val="00107AF7"/>
    <w:rsid w:val="00110458"/>
    <w:rsid w:val="001105B4"/>
    <w:rsid w:val="00111020"/>
    <w:rsid w:val="00111353"/>
    <w:rsid w:val="001123E2"/>
    <w:rsid w:val="00112FAF"/>
    <w:rsid w:val="0011631A"/>
    <w:rsid w:val="00116499"/>
    <w:rsid w:val="001165CC"/>
    <w:rsid w:val="00116C8C"/>
    <w:rsid w:val="00116D5B"/>
    <w:rsid w:val="00117086"/>
    <w:rsid w:val="001202D9"/>
    <w:rsid w:val="00121E3C"/>
    <w:rsid w:val="0012270E"/>
    <w:rsid w:val="001230E2"/>
    <w:rsid w:val="00125332"/>
    <w:rsid w:val="00126501"/>
    <w:rsid w:val="00126615"/>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6E1E"/>
    <w:rsid w:val="00147020"/>
    <w:rsid w:val="00150026"/>
    <w:rsid w:val="00150AB4"/>
    <w:rsid w:val="0015171F"/>
    <w:rsid w:val="0015183B"/>
    <w:rsid w:val="00151D29"/>
    <w:rsid w:val="001525A2"/>
    <w:rsid w:val="00152DAA"/>
    <w:rsid w:val="00152E46"/>
    <w:rsid w:val="00153426"/>
    <w:rsid w:val="00153943"/>
    <w:rsid w:val="00153D00"/>
    <w:rsid w:val="00154DDD"/>
    <w:rsid w:val="001561BA"/>
    <w:rsid w:val="0015754E"/>
    <w:rsid w:val="00160C3A"/>
    <w:rsid w:val="001619B2"/>
    <w:rsid w:val="00162E6E"/>
    <w:rsid w:val="00164AD4"/>
    <w:rsid w:val="00164E6D"/>
    <w:rsid w:val="00165387"/>
    <w:rsid w:val="00165E44"/>
    <w:rsid w:val="001668E6"/>
    <w:rsid w:val="0016701A"/>
    <w:rsid w:val="001679D1"/>
    <w:rsid w:val="0017271C"/>
    <w:rsid w:val="00173DCD"/>
    <w:rsid w:val="001750E7"/>
    <w:rsid w:val="001751B6"/>
    <w:rsid w:val="001759EA"/>
    <w:rsid w:val="00176E50"/>
    <w:rsid w:val="00177442"/>
    <w:rsid w:val="00177768"/>
    <w:rsid w:val="00177B83"/>
    <w:rsid w:val="001810EC"/>
    <w:rsid w:val="0018150F"/>
    <w:rsid w:val="00181A43"/>
    <w:rsid w:val="00184264"/>
    <w:rsid w:val="0018444B"/>
    <w:rsid w:val="001857CC"/>
    <w:rsid w:val="00186EEA"/>
    <w:rsid w:val="001876A2"/>
    <w:rsid w:val="00187C54"/>
    <w:rsid w:val="00190FC3"/>
    <w:rsid w:val="001918C5"/>
    <w:rsid w:val="001928A9"/>
    <w:rsid w:val="00194CC9"/>
    <w:rsid w:val="00194F70"/>
    <w:rsid w:val="00196C01"/>
    <w:rsid w:val="00196FFD"/>
    <w:rsid w:val="00197B7B"/>
    <w:rsid w:val="001A08F3"/>
    <w:rsid w:val="001A1C13"/>
    <w:rsid w:val="001A1ED0"/>
    <w:rsid w:val="001A2357"/>
    <w:rsid w:val="001A2B54"/>
    <w:rsid w:val="001A4719"/>
    <w:rsid w:val="001A4965"/>
    <w:rsid w:val="001A6EFE"/>
    <w:rsid w:val="001A7302"/>
    <w:rsid w:val="001B0240"/>
    <w:rsid w:val="001B09FD"/>
    <w:rsid w:val="001B1B9E"/>
    <w:rsid w:val="001B3F13"/>
    <w:rsid w:val="001B4E30"/>
    <w:rsid w:val="001B5317"/>
    <w:rsid w:val="001B6209"/>
    <w:rsid w:val="001B67EF"/>
    <w:rsid w:val="001B7B85"/>
    <w:rsid w:val="001B7F80"/>
    <w:rsid w:val="001C1997"/>
    <w:rsid w:val="001C4229"/>
    <w:rsid w:val="001C4EA5"/>
    <w:rsid w:val="001C5170"/>
    <w:rsid w:val="001C5529"/>
    <w:rsid w:val="001C690F"/>
    <w:rsid w:val="001C6A05"/>
    <w:rsid w:val="001D11D7"/>
    <w:rsid w:val="001D22BF"/>
    <w:rsid w:val="001D2DAB"/>
    <w:rsid w:val="001D424C"/>
    <w:rsid w:val="001D536F"/>
    <w:rsid w:val="001D5C80"/>
    <w:rsid w:val="001D5DCA"/>
    <w:rsid w:val="001D6E17"/>
    <w:rsid w:val="001E035A"/>
    <w:rsid w:val="001E09F0"/>
    <w:rsid w:val="001E1D59"/>
    <w:rsid w:val="001E2233"/>
    <w:rsid w:val="001E2238"/>
    <w:rsid w:val="001E227C"/>
    <w:rsid w:val="001E22CC"/>
    <w:rsid w:val="001E2589"/>
    <w:rsid w:val="001E2B3D"/>
    <w:rsid w:val="001E3308"/>
    <w:rsid w:val="001E3378"/>
    <w:rsid w:val="001E3B3A"/>
    <w:rsid w:val="001E42EF"/>
    <w:rsid w:val="001E5FA1"/>
    <w:rsid w:val="001E767F"/>
    <w:rsid w:val="001E7C74"/>
    <w:rsid w:val="001F3692"/>
    <w:rsid w:val="001F38C2"/>
    <w:rsid w:val="001F49AC"/>
    <w:rsid w:val="001F4C22"/>
    <w:rsid w:val="001F50F8"/>
    <w:rsid w:val="001F5583"/>
    <w:rsid w:val="001F5FB4"/>
    <w:rsid w:val="001F6042"/>
    <w:rsid w:val="001F661C"/>
    <w:rsid w:val="001F68C5"/>
    <w:rsid w:val="001F6C08"/>
    <w:rsid w:val="00200428"/>
    <w:rsid w:val="00201348"/>
    <w:rsid w:val="00201D55"/>
    <w:rsid w:val="002023A0"/>
    <w:rsid w:val="00203289"/>
    <w:rsid w:val="00203B5C"/>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43A4"/>
    <w:rsid w:val="002146BE"/>
    <w:rsid w:val="0021513C"/>
    <w:rsid w:val="002156CF"/>
    <w:rsid w:val="00217715"/>
    <w:rsid w:val="00220A75"/>
    <w:rsid w:val="00220E5A"/>
    <w:rsid w:val="00221F8C"/>
    <w:rsid w:val="0022205A"/>
    <w:rsid w:val="0022261B"/>
    <w:rsid w:val="00224E56"/>
    <w:rsid w:val="00225EAE"/>
    <w:rsid w:val="002260BA"/>
    <w:rsid w:val="00226251"/>
    <w:rsid w:val="0022746E"/>
    <w:rsid w:val="002276E2"/>
    <w:rsid w:val="002302B0"/>
    <w:rsid w:val="002318DC"/>
    <w:rsid w:val="0023294A"/>
    <w:rsid w:val="00233A47"/>
    <w:rsid w:val="00234A53"/>
    <w:rsid w:val="00235BD1"/>
    <w:rsid w:val="00235D5C"/>
    <w:rsid w:val="00237D0B"/>
    <w:rsid w:val="00237EF4"/>
    <w:rsid w:val="002400BB"/>
    <w:rsid w:val="00241BB5"/>
    <w:rsid w:val="00244256"/>
    <w:rsid w:val="0024451A"/>
    <w:rsid w:val="00246272"/>
    <w:rsid w:val="002464CC"/>
    <w:rsid w:val="00246987"/>
    <w:rsid w:val="00247714"/>
    <w:rsid w:val="00247936"/>
    <w:rsid w:val="00247E4A"/>
    <w:rsid w:val="00251B08"/>
    <w:rsid w:val="0025287D"/>
    <w:rsid w:val="00252EA1"/>
    <w:rsid w:val="00253A5E"/>
    <w:rsid w:val="0025458B"/>
    <w:rsid w:val="00255272"/>
    <w:rsid w:val="00255656"/>
    <w:rsid w:val="00255929"/>
    <w:rsid w:val="0025678A"/>
    <w:rsid w:val="00256A5C"/>
    <w:rsid w:val="00256BE6"/>
    <w:rsid w:val="00256CE3"/>
    <w:rsid w:val="00257CBB"/>
    <w:rsid w:val="00260863"/>
    <w:rsid w:val="00260997"/>
    <w:rsid w:val="00260A34"/>
    <w:rsid w:val="00263748"/>
    <w:rsid w:val="00263EFD"/>
    <w:rsid w:val="00264A45"/>
    <w:rsid w:val="002661A6"/>
    <w:rsid w:val="00270027"/>
    <w:rsid w:val="00270ACC"/>
    <w:rsid w:val="00270C88"/>
    <w:rsid w:val="002733B9"/>
    <w:rsid w:val="00273F28"/>
    <w:rsid w:val="002741A5"/>
    <w:rsid w:val="00274857"/>
    <w:rsid w:val="00277C71"/>
    <w:rsid w:val="00280221"/>
    <w:rsid w:val="002809F3"/>
    <w:rsid w:val="00280E40"/>
    <w:rsid w:val="00281019"/>
    <w:rsid w:val="00281215"/>
    <w:rsid w:val="002822A8"/>
    <w:rsid w:val="002824BC"/>
    <w:rsid w:val="002824F0"/>
    <w:rsid w:val="00283C70"/>
    <w:rsid w:val="00284113"/>
    <w:rsid w:val="00284E2F"/>
    <w:rsid w:val="00285CE5"/>
    <w:rsid w:val="00286656"/>
    <w:rsid w:val="002873F1"/>
    <w:rsid w:val="00287973"/>
    <w:rsid w:val="002918C7"/>
    <w:rsid w:val="00292A04"/>
    <w:rsid w:val="00292E8D"/>
    <w:rsid w:val="00293D18"/>
    <w:rsid w:val="00293D84"/>
    <w:rsid w:val="00294BFE"/>
    <w:rsid w:val="002956CE"/>
    <w:rsid w:val="00295B67"/>
    <w:rsid w:val="0029610D"/>
    <w:rsid w:val="002A0800"/>
    <w:rsid w:val="002A0DE2"/>
    <w:rsid w:val="002A2DA9"/>
    <w:rsid w:val="002A44B8"/>
    <w:rsid w:val="002A470A"/>
    <w:rsid w:val="002A7735"/>
    <w:rsid w:val="002A7F38"/>
    <w:rsid w:val="002B0006"/>
    <w:rsid w:val="002B0449"/>
    <w:rsid w:val="002B0499"/>
    <w:rsid w:val="002B1E66"/>
    <w:rsid w:val="002B2E79"/>
    <w:rsid w:val="002B301A"/>
    <w:rsid w:val="002B3164"/>
    <w:rsid w:val="002B4AB1"/>
    <w:rsid w:val="002B4B44"/>
    <w:rsid w:val="002B56BF"/>
    <w:rsid w:val="002B631F"/>
    <w:rsid w:val="002B6BA0"/>
    <w:rsid w:val="002B6E7B"/>
    <w:rsid w:val="002B73D2"/>
    <w:rsid w:val="002B76AC"/>
    <w:rsid w:val="002B76FC"/>
    <w:rsid w:val="002B7BAE"/>
    <w:rsid w:val="002B7E3F"/>
    <w:rsid w:val="002B7F05"/>
    <w:rsid w:val="002C11D6"/>
    <w:rsid w:val="002C1303"/>
    <w:rsid w:val="002C1322"/>
    <w:rsid w:val="002C20ED"/>
    <w:rsid w:val="002C2923"/>
    <w:rsid w:val="002C4834"/>
    <w:rsid w:val="002C5069"/>
    <w:rsid w:val="002C5075"/>
    <w:rsid w:val="002C5699"/>
    <w:rsid w:val="002C5CAD"/>
    <w:rsid w:val="002C61F7"/>
    <w:rsid w:val="002C6E33"/>
    <w:rsid w:val="002D1DBB"/>
    <w:rsid w:val="002D1F1F"/>
    <w:rsid w:val="002D2057"/>
    <w:rsid w:val="002D2D20"/>
    <w:rsid w:val="002D2E7E"/>
    <w:rsid w:val="002D3EC9"/>
    <w:rsid w:val="002D4529"/>
    <w:rsid w:val="002D7D9A"/>
    <w:rsid w:val="002E004D"/>
    <w:rsid w:val="002E0EA4"/>
    <w:rsid w:val="002E11C5"/>
    <w:rsid w:val="002E12DF"/>
    <w:rsid w:val="002E166D"/>
    <w:rsid w:val="002E17FC"/>
    <w:rsid w:val="002E18A3"/>
    <w:rsid w:val="002E2320"/>
    <w:rsid w:val="002E2D95"/>
    <w:rsid w:val="002E4020"/>
    <w:rsid w:val="002E4208"/>
    <w:rsid w:val="002E7BCA"/>
    <w:rsid w:val="002E7F79"/>
    <w:rsid w:val="002F0BA5"/>
    <w:rsid w:val="002F1D12"/>
    <w:rsid w:val="002F231C"/>
    <w:rsid w:val="002F2B41"/>
    <w:rsid w:val="002F3DF1"/>
    <w:rsid w:val="002F48D0"/>
    <w:rsid w:val="002F4EF6"/>
    <w:rsid w:val="002F53E6"/>
    <w:rsid w:val="002F5C9D"/>
    <w:rsid w:val="002F6AE6"/>
    <w:rsid w:val="002F79DB"/>
    <w:rsid w:val="002F7CFA"/>
    <w:rsid w:val="00300777"/>
    <w:rsid w:val="00302BDC"/>
    <w:rsid w:val="00303DE7"/>
    <w:rsid w:val="003040CD"/>
    <w:rsid w:val="0030411E"/>
    <w:rsid w:val="0030451A"/>
    <w:rsid w:val="0030493F"/>
    <w:rsid w:val="00304C4D"/>
    <w:rsid w:val="003050B6"/>
    <w:rsid w:val="00307418"/>
    <w:rsid w:val="00307C7F"/>
    <w:rsid w:val="0031058C"/>
    <w:rsid w:val="0031148E"/>
    <w:rsid w:val="00312A8D"/>
    <w:rsid w:val="00312D3E"/>
    <w:rsid w:val="00312F80"/>
    <w:rsid w:val="00313A7E"/>
    <w:rsid w:val="00313AF7"/>
    <w:rsid w:val="00313C58"/>
    <w:rsid w:val="003159D0"/>
    <w:rsid w:val="00315B3B"/>
    <w:rsid w:val="00315C87"/>
    <w:rsid w:val="003161D7"/>
    <w:rsid w:val="00316C7F"/>
    <w:rsid w:val="003206AE"/>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2C08"/>
    <w:rsid w:val="003452C8"/>
    <w:rsid w:val="00345D2D"/>
    <w:rsid w:val="00346258"/>
    <w:rsid w:val="00347A46"/>
    <w:rsid w:val="0035257A"/>
    <w:rsid w:val="00353991"/>
    <w:rsid w:val="00354428"/>
    <w:rsid w:val="00356103"/>
    <w:rsid w:val="00356305"/>
    <w:rsid w:val="003568E6"/>
    <w:rsid w:val="00357678"/>
    <w:rsid w:val="003576E4"/>
    <w:rsid w:val="00360A1C"/>
    <w:rsid w:val="00360E0C"/>
    <w:rsid w:val="003612BE"/>
    <w:rsid w:val="003620DE"/>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2967"/>
    <w:rsid w:val="003750E1"/>
    <w:rsid w:val="0037688D"/>
    <w:rsid w:val="00376DB0"/>
    <w:rsid w:val="00381620"/>
    <w:rsid w:val="003823C8"/>
    <w:rsid w:val="00382848"/>
    <w:rsid w:val="0038321D"/>
    <w:rsid w:val="003832EC"/>
    <w:rsid w:val="00383878"/>
    <w:rsid w:val="00383AEB"/>
    <w:rsid w:val="0038479E"/>
    <w:rsid w:val="003848C1"/>
    <w:rsid w:val="0038552A"/>
    <w:rsid w:val="00385B25"/>
    <w:rsid w:val="00390972"/>
    <w:rsid w:val="0039181F"/>
    <w:rsid w:val="00391AA9"/>
    <w:rsid w:val="00391FFC"/>
    <w:rsid w:val="0039201E"/>
    <w:rsid w:val="00392BA6"/>
    <w:rsid w:val="00392E39"/>
    <w:rsid w:val="00392FD7"/>
    <w:rsid w:val="00393CC3"/>
    <w:rsid w:val="00394625"/>
    <w:rsid w:val="00394AB2"/>
    <w:rsid w:val="00397AF1"/>
    <w:rsid w:val="003A0B5E"/>
    <w:rsid w:val="003A101F"/>
    <w:rsid w:val="003A174A"/>
    <w:rsid w:val="003A18BD"/>
    <w:rsid w:val="003A29F8"/>
    <w:rsid w:val="003A2F58"/>
    <w:rsid w:val="003A4B90"/>
    <w:rsid w:val="003A5193"/>
    <w:rsid w:val="003A5916"/>
    <w:rsid w:val="003A63C5"/>
    <w:rsid w:val="003A7F7B"/>
    <w:rsid w:val="003B0CF8"/>
    <w:rsid w:val="003B1DBE"/>
    <w:rsid w:val="003B1DE5"/>
    <w:rsid w:val="003B24FF"/>
    <w:rsid w:val="003B2A6B"/>
    <w:rsid w:val="003B2EB7"/>
    <w:rsid w:val="003B3073"/>
    <w:rsid w:val="003B45A5"/>
    <w:rsid w:val="003B4F7C"/>
    <w:rsid w:val="003B51FC"/>
    <w:rsid w:val="003B60ED"/>
    <w:rsid w:val="003B64F0"/>
    <w:rsid w:val="003B667A"/>
    <w:rsid w:val="003B6A41"/>
    <w:rsid w:val="003B7DD6"/>
    <w:rsid w:val="003C2669"/>
    <w:rsid w:val="003C3346"/>
    <w:rsid w:val="003C5C5C"/>
    <w:rsid w:val="003C5CBD"/>
    <w:rsid w:val="003D02CA"/>
    <w:rsid w:val="003D0435"/>
    <w:rsid w:val="003D0649"/>
    <w:rsid w:val="003D0680"/>
    <w:rsid w:val="003D0B4E"/>
    <w:rsid w:val="003D309B"/>
    <w:rsid w:val="003D41E5"/>
    <w:rsid w:val="003D4747"/>
    <w:rsid w:val="003D4F6B"/>
    <w:rsid w:val="003D72BD"/>
    <w:rsid w:val="003D7E37"/>
    <w:rsid w:val="003E21CD"/>
    <w:rsid w:val="003E2C25"/>
    <w:rsid w:val="003E2CE5"/>
    <w:rsid w:val="003E41BD"/>
    <w:rsid w:val="003E4910"/>
    <w:rsid w:val="003E49F8"/>
    <w:rsid w:val="003E520E"/>
    <w:rsid w:val="003E5EEC"/>
    <w:rsid w:val="003E6160"/>
    <w:rsid w:val="003E7426"/>
    <w:rsid w:val="003F06C1"/>
    <w:rsid w:val="003F1104"/>
    <w:rsid w:val="003F14AE"/>
    <w:rsid w:val="003F28C4"/>
    <w:rsid w:val="003F3A79"/>
    <w:rsid w:val="003F3D6A"/>
    <w:rsid w:val="003F4E96"/>
    <w:rsid w:val="003F5223"/>
    <w:rsid w:val="003F5A1A"/>
    <w:rsid w:val="003F5EEC"/>
    <w:rsid w:val="003F709A"/>
    <w:rsid w:val="00401110"/>
    <w:rsid w:val="004021BC"/>
    <w:rsid w:val="00403907"/>
    <w:rsid w:val="00403AEF"/>
    <w:rsid w:val="00405674"/>
    <w:rsid w:val="00406C8D"/>
    <w:rsid w:val="00406D00"/>
    <w:rsid w:val="0040712B"/>
    <w:rsid w:val="00410C21"/>
    <w:rsid w:val="004113F8"/>
    <w:rsid w:val="004115F8"/>
    <w:rsid w:val="0041166A"/>
    <w:rsid w:val="004119E8"/>
    <w:rsid w:val="00412005"/>
    <w:rsid w:val="00412E7C"/>
    <w:rsid w:val="004130CC"/>
    <w:rsid w:val="00413A44"/>
    <w:rsid w:val="00414102"/>
    <w:rsid w:val="00414C17"/>
    <w:rsid w:val="00415262"/>
    <w:rsid w:val="00415530"/>
    <w:rsid w:val="00415725"/>
    <w:rsid w:val="004163E5"/>
    <w:rsid w:val="0041669B"/>
    <w:rsid w:val="0041690A"/>
    <w:rsid w:val="00416EE4"/>
    <w:rsid w:val="0042103D"/>
    <w:rsid w:val="004212D3"/>
    <w:rsid w:val="004219D5"/>
    <w:rsid w:val="00421FA9"/>
    <w:rsid w:val="0042322F"/>
    <w:rsid w:val="00424C50"/>
    <w:rsid w:val="00424C77"/>
    <w:rsid w:val="00424DFB"/>
    <w:rsid w:val="0042619E"/>
    <w:rsid w:val="004267C7"/>
    <w:rsid w:val="00426B6A"/>
    <w:rsid w:val="004272A0"/>
    <w:rsid w:val="004272E0"/>
    <w:rsid w:val="00427CEB"/>
    <w:rsid w:val="00430438"/>
    <w:rsid w:val="00430E0E"/>
    <w:rsid w:val="00431D06"/>
    <w:rsid w:val="0043276B"/>
    <w:rsid w:val="00433F25"/>
    <w:rsid w:val="00435D0B"/>
    <w:rsid w:val="00436498"/>
    <w:rsid w:val="0043706A"/>
    <w:rsid w:val="00437C02"/>
    <w:rsid w:val="00440FBB"/>
    <w:rsid w:val="004440FD"/>
    <w:rsid w:val="0044546B"/>
    <w:rsid w:val="00445BC7"/>
    <w:rsid w:val="00446634"/>
    <w:rsid w:val="00447110"/>
    <w:rsid w:val="004474C8"/>
    <w:rsid w:val="00450C1F"/>
    <w:rsid w:val="00450DFB"/>
    <w:rsid w:val="004518A6"/>
    <w:rsid w:val="00451FEF"/>
    <w:rsid w:val="0045251B"/>
    <w:rsid w:val="00452582"/>
    <w:rsid w:val="00452AFD"/>
    <w:rsid w:val="00453C33"/>
    <w:rsid w:val="00454903"/>
    <w:rsid w:val="00454BA3"/>
    <w:rsid w:val="00455A12"/>
    <w:rsid w:val="00455BD9"/>
    <w:rsid w:val="004567BB"/>
    <w:rsid w:val="00456A0C"/>
    <w:rsid w:val="00457204"/>
    <w:rsid w:val="00457628"/>
    <w:rsid w:val="004600EE"/>
    <w:rsid w:val="004625BF"/>
    <w:rsid w:val="00462CB7"/>
    <w:rsid w:val="0046395E"/>
    <w:rsid w:val="004669A8"/>
    <w:rsid w:val="00470019"/>
    <w:rsid w:val="00470123"/>
    <w:rsid w:val="00471A13"/>
    <w:rsid w:val="00471EAD"/>
    <w:rsid w:val="004763D8"/>
    <w:rsid w:val="004808B8"/>
    <w:rsid w:val="0048159A"/>
    <w:rsid w:val="00482297"/>
    <w:rsid w:val="004823BD"/>
    <w:rsid w:val="00483395"/>
    <w:rsid w:val="0048356D"/>
    <w:rsid w:val="00483A1E"/>
    <w:rsid w:val="00484389"/>
    <w:rsid w:val="00485006"/>
    <w:rsid w:val="00485691"/>
    <w:rsid w:val="00485ADB"/>
    <w:rsid w:val="00485C44"/>
    <w:rsid w:val="00485CD5"/>
    <w:rsid w:val="004903DC"/>
    <w:rsid w:val="00490B81"/>
    <w:rsid w:val="004928B3"/>
    <w:rsid w:val="00494A14"/>
    <w:rsid w:val="00494B65"/>
    <w:rsid w:val="0049579F"/>
    <w:rsid w:val="004960AD"/>
    <w:rsid w:val="00496F5A"/>
    <w:rsid w:val="004A0695"/>
    <w:rsid w:val="004A07F1"/>
    <w:rsid w:val="004A108F"/>
    <w:rsid w:val="004A1343"/>
    <w:rsid w:val="004A25FD"/>
    <w:rsid w:val="004A45CA"/>
    <w:rsid w:val="004A516B"/>
    <w:rsid w:val="004A73D8"/>
    <w:rsid w:val="004A7E9C"/>
    <w:rsid w:val="004B0998"/>
    <w:rsid w:val="004B1A0E"/>
    <w:rsid w:val="004B2D53"/>
    <w:rsid w:val="004B4C1B"/>
    <w:rsid w:val="004B54D7"/>
    <w:rsid w:val="004B6FF0"/>
    <w:rsid w:val="004B6FFB"/>
    <w:rsid w:val="004B70EE"/>
    <w:rsid w:val="004B7C83"/>
    <w:rsid w:val="004C0175"/>
    <w:rsid w:val="004C0629"/>
    <w:rsid w:val="004C1B0A"/>
    <w:rsid w:val="004C1BE2"/>
    <w:rsid w:val="004C416F"/>
    <w:rsid w:val="004C4937"/>
    <w:rsid w:val="004C529C"/>
    <w:rsid w:val="004C52AA"/>
    <w:rsid w:val="004C5DD1"/>
    <w:rsid w:val="004C6331"/>
    <w:rsid w:val="004C6371"/>
    <w:rsid w:val="004C6931"/>
    <w:rsid w:val="004D0D22"/>
    <w:rsid w:val="004D0F50"/>
    <w:rsid w:val="004D222C"/>
    <w:rsid w:val="004D246D"/>
    <w:rsid w:val="004D24AF"/>
    <w:rsid w:val="004D34C0"/>
    <w:rsid w:val="004D3C73"/>
    <w:rsid w:val="004D4867"/>
    <w:rsid w:val="004D6085"/>
    <w:rsid w:val="004D7B63"/>
    <w:rsid w:val="004D7CC2"/>
    <w:rsid w:val="004E003D"/>
    <w:rsid w:val="004E31AD"/>
    <w:rsid w:val="004E4F13"/>
    <w:rsid w:val="004E5062"/>
    <w:rsid w:val="004E5BD3"/>
    <w:rsid w:val="004E6207"/>
    <w:rsid w:val="004E7562"/>
    <w:rsid w:val="004E7A01"/>
    <w:rsid w:val="004E7C22"/>
    <w:rsid w:val="004F1B98"/>
    <w:rsid w:val="004F2C28"/>
    <w:rsid w:val="004F319B"/>
    <w:rsid w:val="004F37D2"/>
    <w:rsid w:val="004F38E8"/>
    <w:rsid w:val="004F4440"/>
    <w:rsid w:val="004F57DD"/>
    <w:rsid w:val="004F6CF6"/>
    <w:rsid w:val="004F7221"/>
    <w:rsid w:val="00500ED3"/>
    <w:rsid w:val="00503530"/>
    <w:rsid w:val="005051EB"/>
    <w:rsid w:val="005058C2"/>
    <w:rsid w:val="00506585"/>
    <w:rsid w:val="00506C25"/>
    <w:rsid w:val="0050754D"/>
    <w:rsid w:val="00510B48"/>
    <w:rsid w:val="00511249"/>
    <w:rsid w:val="00512605"/>
    <w:rsid w:val="00512E23"/>
    <w:rsid w:val="005132DE"/>
    <w:rsid w:val="0051434B"/>
    <w:rsid w:val="0051472D"/>
    <w:rsid w:val="005170F9"/>
    <w:rsid w:val="005171BD"/>
    <w:rsid w:val="0051786F"/>
    <w:rsid w:val="00520B22"/>
    <w:rsid w:val="00520B62"/>
    <w:rsid w:val="00520F62"/>
    <w:rsid w:val="00521432"/>
    <w:rsid w:val="00521B8F"/>
    <w:rsid w:val="00522174"/>
    <w:rsid w:val="00522E7B"/>
    <w:rsid w:val="00523944"/>
    <w:rsid w:val="0052764A"/>
    <w:rsid w:val="005278ED"/>
    <w:rsid w:val="00527C79"/>
    <w:rsid w:val="005312B3"/>
    <w:rsid w:val="0053139A"/>
    <w:rsid w:val="00532221"/>
    <w:rsid w:val="00532E69"/>
    <w:rsid w:val="00533121"/>
    <w:rsid w:val="00533ADC"/>
    <w:rsid w:val="00534D6D"/>
    <w:rsid w:val="0054065D"/>
    <w:rsid w:val="00542436"/>
    <w:rsid w:val="00542B7F"/>
    <w:rsid w:val="00543495"/>
    <w:rsid w:val="00544181"/>
    <w:rsid w:val="00544197"/>
    <w:rsid w:val="005443BA"/>
    <w:rsid w:val="00546117"/>
    <w:rsid w:val="00546B55"/>
    <w:rsid w:val="00547110"/>
    <w:rsid w:val="0054758C"/>
    <w:rsid w:val="00547814"/>
    <w:rsid w:val="0055027A"/>
    <w:rsid w:val="0055192D"/>
    <w:rsid w:val="00551B1B"/>
    <w:rsid w:val="00554913"/>
    <w:rsid w:val="0055539E"/>
    <w:rsid w:val="005573ED"/>
    <w:rsid w:val="00557B23"/>
    <w:rsid w:val="00560143"/>
    <w:rsid w:val="0056183D"/>
    <w:rsid w:val="0056240B"/>
    <w:rsid w:val="00562D62"/>
    <w:rsid w:val="005663FC"/>
    <w:rsid w:val="00566833"/>
    <w:rsid w:val="00566E35"/>
    <w:rsid w:val="00567E57"/>
    <w:rsid w:val="00570819"/>
    <w:rsid w:val="00572BED"/>
    <w:rsid w:val="0057385B"/>
    <w:rsid w:val="00575AA7"/>
    <w:rsid w:val="0057629C"/>
    <w:rsid w:val="00577DB6"/>
    <w:rsid w:val="0058006F"/>
    <w:rsid w:val="005812E9"/>
    <w:rsid w:val="00581FA8"/>
    <w:rsid w:val="00583221"/>
    <w:rsid w:val="0058467B"/>
    <w:rsid w:val="005846B1"/>
    <w:rsid w:val="00584C91"/>
    <w:rsid w:val="005856CD"/>
    <w:rsid w:val="00585A5A"/>
    <w:rsid w:val="00586340"/>
    <w:rsid w:val="00586A32"/>
    <w:rsid w:val="00587BD7"/>
    <w:rsid w:val="00592916"/>
    <w:rsid w:val="005933E0"/>
    <w:rsid w:val="00596537"/>
    <w:rsid w:val="00596776"/>
    <w:rsid w:val="00597FD7"/>
    <w:rsid w:val="005A2EA2"/>
    <w:rsid w:val="005A3906"/>
    <w:rsid w:val="005A3CB2"/>
    <w:rsid w:val="005A7A2E"/>
    <w:rsid w:val="005A7ADA"/>
    <w:rsid w:val="005B27BD"/>
    <w:rsid w:val="005B4F83"/>
    <w:rsid w:val="005B5205"/>
    <w:rsid w:val="005B52BA"/>
    <w:rsid w:val="005B53C9"/>
    <w:rsid w:val="005B5D8B"/>
    <w:rsid w:val="005B7516"/>
    <w:rsid w:val="005C1F5A"/>
    <w:rsid w:val="005C2380"/>
    <w:rsid w:val="005C2645"/>
    <w:rsid w:val="005C41D8"/>
    <w:rsid w:val="005C4309"/>
    <w:rsid w:val="005C49C9"/>
    <w:rsid w:val="005C4F35"/>
    <w:rsid w:val="005C5439"/>
    <w:rsid w:val="005C7E27"/>
    <w:rsid w:val="005D08F5"/>
    <w:rsid w:val="005D0B54"/>
    <w:rsid w:val="005D1B51"/>
    <w:rsid w:val="005D1EEA"/>
    <w:rsid w:val="005D214D"/>
    <w:rsid w:val="005D245F"/>
    <w:rsid w:val="005D36B5"/>
    <w:rsid w:val="005D3B0D"/>
    <w:rsid w:val="005D5208"/>
    <w:rsid w:val="005D53B5"/>
    <w:rsid w:val="005D5DD4"/>
    <w:rsid w:val="005D67AC"/>
    <w:rsid w:val="005D6B1E"/>
    <w:rsid w:val="005D72DF"/>
    <w:rsid w:val="005E0443"/>
    <w:rsid w:val="005E2658"/>
    <w:rsid w:val="005E27F0"/>
    <w:rsid w:val="005E2CEB"/>
    <w:rsid w:val="005E4942"/>
    <w:rsid w:val="005F0B74"/>
    <w:rsid w:val="005F2401"/>
    <w:rsid w:val="005F2B9D"/>
    <w:rsid w:val="005F4E89"/>
    <w:rsid w:val="005F506B"/>
    <w:rsid w:val="005F6AAE"/>
    <w:rsid w:val="005F6B4F"/>
    <w:rsid w:val="005F77B4"/>
    <w:rsid w:val="00600BA6"/>
    <w:rsid w:val="00602F4D"/>
    <w:rsid w:val="0060364B"/>
    <w:rsid w:val="00603CDC"/>
    <w:rsid w:val="00604DDD"/>
    <w:rsid w:val="00605FE6"/>
    <w:rsid w:val="006063D6"/>
    <w:rsid w:val="006074FB"/>
    <w:rsid w:val="006077DA"/>
    <w:rsid w:val="00607E61"/>
    <w:rsid w:val="006100B7"/>
    <w:rsid w:val="0061097E"/>
    <w:rsid w:val="00610DC4"/>
    <w:rsid w:val="006112C5"/>
    <w:rsid w:val="00612EA9"/>
    <w:rsid w:val="006156E3"/>
    <w:rsid w:val="00615847"/>
    <w:rsid w:val="00615A6D"/>
    <w:rsid w:val="00616E07"/>
    <w:rsid w:val="00616F0D"/>
    <w:rsid w:val="006174FE"/>
    <w:rsid w:val="0061796A"/>
    <w:rsid w:val="00617EB1"/>
    <w:rsid w:val="006210F5"/>
    <w:rsid w:val="00621A27"/>
    <w:rsid w:val="0062252B"/>
    <w:rsid w:val="00622624"/>
    <w:rsid w:val="0062506D"/>
    <w:rsid w:val="0062582B"/>
    <w:rsid w:val="00626A5C"/>
    <w:rsid w:val="00630278"/>
    <w:rsid w:val="00630AD1"/>
    <w:rsid w:val="00630EC7"/>
    <w:rsid w:val="0063119D"/>
    <w:rsid w:val="00631763"/>
    <w:rsid w:val="00632BBF"/>
    <w:rsid w:val="00633489"/>
    <w:rsid w:val="006341AB"/>
    <w:rsid w:val="006347C5"/>
    <w:rsid w:val="006367A4"/>
    <w:rsid w:val="006368D3"/>
    <w:rsid w:val="0064051A"/>
    <w:rsid w:val="00640CFF"/>
    <w:rsid w:val="006412AC"/>
    <w:rsid w:val="00642AF8"/>
    <w:rsid w:val="0064363A"/>
    <w:rsid w:val="00643963"/>
    <w:rsid w:val="0064440E"/>
    <w:rsid w:val="00646BBC"/>
    <w:rsid w:val="00650026"/>
    <w:rsid w:val="006502FD"/>
    <w:rsid w:val="006508EA"/>
    <w:rsid w:val="006512F1"/>
    <w:rsid w:val="00651F17"/>
    <w:rsid w:val="00652065"/>
    <w:rsid w:val="00652205"/>
    <w:rsid w:val="0065262C"/>
    <w:rsid w:val="00652FC4"/>
    <w:rsid w:val="0065346F"/>
    <w:rsid w:val="0065354B"/>
    <w:rsid w:val="006545A7"/>
    <w:rsid w:val="00655299"/>
    <w:rsid w:val="0065731A"/>
    <w:rsid w:val="00660B3D"/>
    <w:rsid w:val="00661760"/>
    <w:rsid w:val="006648AB"/>
    <w:rsid w:val="00664A71"/>
    <w:rsid w:val="00666B0A"/>
    <w:rsid w:val="00667006"/>
    <w:rsid w:val="00667C61"/>
    <w:rsid w:val="0067042F"/>
    <w:rsid w:val="00670A9C"/>
    <w:rsid w:val="00672024"/>
    <w:rsid w:val="006729FC"/>
    <w:rsid w:val="006730BD"/>
    <w:rsid w:val="0067342C"/>
    <w:rsid w:val="0067476C"/>
    <w:rsid w:val="00674EA4"/>
    <w:rsid w:val="00677096"/>
    <w:rsid w:val="00680308"/>
    <w:rsid w:val="00680CE5"/>
    <w:rsid w:val="00684095"/>
    <w:rsid w:val="00684323"/>
    <w:rsid w:val="0068468D"/>
    <w:rsid w:val="00684F84"/>
    <w:rsid w:val="006850C2"/>
    <w:rsid w:val="006852FD"/>
    <w:rsid w:val="006865EB"/>
    <w:rsid w:val="00687576"/>
    <w:rsid w:val="0069059E"/>
    <w:rsid w:val="006912FF"/>
    <w:rsid w:val="00692E86"/>
    <w:rsid w:val="00693B91"/>
    <w:rsid w:val="00694612"/>
    <w:rsid w:val="00694BA4"/>
    <w:rsid w:val="00694BCC"/>
    <w:rsid w:val="00694EFD"/>
    <w:rsid w:val="00696DC3"/>
    <w:rsid w:val="006A0154"/>
    <w:rsid w:val="006A2299"/>
    <w:rsid w:val="006A3AF9"/>
    <w:rsid w:val="006A3E39"/>
    <w:rsid w:val="006A4601"/>
    <w:rsid w:val="006A7159"/>
    <w:rsid w:val="006B0799"/>
    <w:rsid w:val="006B1462"/>
    <w:rsid w:val="006B29C9"/>
    <w:rsid w:val="006B2FF6"/>
    <w:rsid w:val="006B31B9"/>
    <w:rsid w:val="006B4C75"/>
    <w:rsid w:val="006B50DB"/>
    <w:rsid w:val="006B5C37"/>
    <w:rsid w:val="006B5D5C"/>
    <w:rsid w:val="006B646C"/>
    <w:rsid w:val="006C0909"/>
    <w:rsid w:val="006C0B97"/>
    <w:rsid w:val="006C2A30"/>
    <w:rsid w:val="006C5768"/>
    <w:rsid w:val="006C5897"/>
    <w:rsid w:val="006C6857"/>
    <w:rsid w:val="006D1A09"/>
    <w:rsid w:val="006D28D4"/>
    <w:rsid w:val="006D3AB2"/>
    <w:rsid w:val="006D42A7"/>
    <w:rsid w:val="006D42E4"/>
    <w:rsid w:val="006D4A5F"/>
    <w:rsid w:val="006D5E3F"/>
    <w:rsid w:val="006D694B"/>
    <w:rsid w:val="006D6A8E"/>
    <w:rsid w:val="006D71F4"/>
    <w:rsid w:val="006D7D2F"/>
    <w:rsid w:val="006E01C5"/>
    <w:rsid w:val="006E1452"/>
    <w:rsid w:val="006E17B2"/>
    <w:rsid w:val="006E1B5D"/>
    <w:rsid w:val="006E21B0"/>
    <w:rsid w:val="006E4445"/>
    <w:rsid w:val="006E4CF7"/>
    <w:rsid w:val="006E5981"/>
    <w:rsid w:val="006E6446"/>
    <w:rsid w:val="006F0037"/>
    <w:rsid w:val="006F0076"/>
    <w:rsid w:val="006F1BB2"/>
    <w:rsid w:val="006F232D"/>
    <w:rsid w:val="006F2ABC"/>
    <w:rsid w:val="006F3AC7"/>
    <w:rsid w:val="006F4535"/>
    <w:rsid w:val="006F469B"/>
    <w:rsid w:val="006F565F"/>
    <w:rsid w:val="006F59A4"/>
    <w:rsid w:val="006F731C"/>
    <w:rsid w:val="006F73E0"/>
    <w:rsid w:val="006F7FC2"/>
    <w:rsid w:val="00700379"/>
    <w:rsid w:val="007018F7"/>
    <w:rsid w:val="00702107"/>
    <w:rsid w:val="0070241B"/>
    <w:rsid w:val="00703951"/>
    <w:rsid w:val="007040D4"/>
    <w:rsid w:val="0070438F"/>
    <w:rsid w:val="00704C52"/>
    <w:rsid w:val="00705944"/>
    <w:rsid w:val="00707237"/>
    <w:rsid w:val="00707F7E"/>
    <w:rsid w:val="0071015D"/>
    <w:rsid w:val="00710AA9"/>
    <w:rsid w:val="00711370"/>
    <w:rsid w:val="007114FD"/>
    <w:rsid w:val="0071157E"/>
    <w:rsid w:val="00711F60"/>
    <w:rsid w:val="007131A4"/>
    <w:rsid w:val="00713547"/>
    <w:rsid w:val="007138B2"/>
    <w:rsid w:val="00713990"/>
    <w:rsid w:val="00715FC4"/>
    <w:rsid w:val="0071639A"/>
    <w:rsid w:val="00716576"/>
    <w:rsid w:val="007177ED"/>
    <w:rsid w:val="00724678"/>
    <w:rsid w:val="00725B23"/>
    <w:rsid w:val="00725E3E"/>
    <w:rsid w:val="00725F6C"/>
    <w:rsid w:val="007261CB"/>
    <w:rsid w:val="007264E4"/>
    <w:rsid w:val="0072712D"/>
    <w:rsid w:val="00727282"/>
    <w:rsid w:val="0072738E"/>
    <w:rsid w:val="00727E0F"/>
    <w:rsid w:val="0073084D"/>
    <w:rsid w:val="00730BD6"/>
    <w:rsid w:val="00730D08"/>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25E1"/>
    <w:rsid w:val="0074345C"/>
    <w:rsid w:val="00744B20"/>
    <w:rsid w:val="00745280"/>
    <w:rsid w:val="00745A4A"/>
    <w:rsid w:val="00745A9F"/>
    <w:rsid w:val="00746894"/>
    <w:rsid w:val="00747045"/>
    <w:rsid w:val="00750595"/>
    <w:rsid w:val="0075063B"/>
    <w:rsid w:val="00751052"/>
    <w:rsid w:val="00752BF6"/>
    <w:rsid w:val="0075378C"/>
    <w:rsid w:val="00753C17"/>
    <w:rsid w:val="00753CE8"/>
    <w:rsid w:val="00754CB9"/>
    <w:rsid w:val="00754FE9"/>
    <w:rsid w:val="00756F0F"/>
    <w:rsid w:val="0075731D"/>
    <w:rsid w:val="00757743"/>
    <w:rsid w:val="00760D22"/>
    <w:rsid w:val="00761777"/>
    <w:rsid w:val="0076249C"/>
    <w:rsid w:val="00762C6D"/>
    <w:rsid w:val="00763221"/>
    <w:rsid w:val="00763C0C"/>
    <w:rsid w:val="00764BFF"/>
    <w:rsid w:val="0076501C"/>
    <w:rsid w:val="007655D8"/>
    <w:rsid w:val="00765A7E"/>
    <w:rsid w:val="00767753"/>
    <w:rsid w:val="00767F6D"/>
    <w:rsid w:val="0077006F"/>
    <w:rsid w:val="00770174"/>
    <w:rsid w:val="007709EE"/>
    <w:rsid w:val="00770BD3"/>
    <w:rsid w:val="00771A2C"/>
    <w:rsid w:val="00773267"/>
    <w:rsid w:val="0077450E"/>
    <w:rsid w:val="007761A0"/>
    <w:rsid w:val="00780E0C"/>
    <w:rsid w:val="0078129A"/>
    <w:rsid w:val="00781E06"/>
    <w:rsid w:val="0078283D"/>
    <w:rsid w:val="00782E2C"/>
    <w:rsid w:val="00783760"/>
    <w:rsid w:val="00783B2B"/>
    <w:rsid w:val="00783D8F"/>
    <w:rsid w:val="00784666"/>
    <w:rsid w:val="00785B2D"/>
    <w:rsid w:val="00785EBE"/>
    <w:rsid w:val="007860D1"/>
    <w:rsid w:val="00790BCE"/>
    <w:rsid w:val="0079185E"/>
    <w:rsid w:val="00791926"/>
    <w:rsid w:val="00791A8D"/>
    <w:rsid w:val="00791B9E"/>
    <w:rsid w:val="00794D41"/>
    <w:rsid w:val="007959B0"/>
    <w:rsid w:val="007A0D12"/>
    <w:rsid w:val="007A0F66"/>
    <w:rsid w:val="007A1A87"/>
    <w:rsid w:val="007A2BFD"/>
    <w:rsid w:val="007A4C53"/>
    <w:rsid w:val="007A4FC9"/>
    <w:rsid w:val="007A50D7"/>
    <w:rsid w:val="007A520E"/>
    <w:rsid w:val="007A57A6"/>
    <w:rsid w:val="007A60D9"/>
    <w:rsid w:val="007B0C8D"/>
    <w:rsid w:val="007B0D12"/>
    <w:rsid w:val="007B1A92"/>
    <w:rsid w:val="007B227D"/>
    <w:rsid w:val="007B36CB"/>
    <w:rsid w:val="007B409E"/>
    <w:rsid w:val="007B49FB"/>
    <w:rsid w:val="007B4BB4"/>
    <w:rsid w:val="007B5098"/>
    <w:rsid w:val="007B6699"/>
    <w:rsid w:val="007B66FB"/>
    <w:rsid w:val="007B6AA9"/>
    <w:rsid w:val="007B7C38"/>
    <w:rsid w:val="007B7EA5"/>
    <w:rsid w:val="007C0460"/>
    <w:rsid w:val="007C08D2"/>
    <w:rsid w:val="007C0B6D"/>
    <w:rsid w:val="007C1489"/>
    <w:rsid w:val="007C16F7"/>
    <w:rsid w:val="007C3301"/>
    <w:rsid w:val="007C4663"/>
    <w:rsid w:val="007C4C18"/>
    <w:rsid w:val="007C60CD"/>
    <w:rsid w:val="007C6134"/>
    <w:rsid w:val="007C65C4"/>
    <w:rsid w:val="007C74E9"/>
    <w:rsid w:val="007C77F4"/>
    <w:rsid w:val="007D030F"/>
    <w:rsid w:val="007D0717"/>
    <w:rsid w:val="007D085A"/>
    <w:rsid w:val="007D14D1"/>
    <w:rsid w:val="007D181A"/>
    <w:rsid w:val="007D1891"/>
    <w:rsid w:val="007D222C"/>
    <w:rsid w:val="007D4E10"/>
    <w:rsid w:val="007D5114"/>
    <w:rsid w:val="007D5E02"/>
    <w:rsid w:val="007D6289"/>
    <w:rsid w:val="007D6B33"/>
    <w:rsid w:val="007D6E1F"/>
    <w:rsid w:val="007E0A2C"/>
    <w:rsid w:val="007E151C"/>
    <w:rsid w:val="007E2144"/>
    <w:rsid w:val="007E4816"/>
    <w:rsid w:val="007E4C78"/>
    <w:rsid w:val="007E739E"/>
    <w:rsid w:val="007E7986"/>
    <w:rsid w:val="007F02F4"/>
    <w:rsid w:val="007F0F11"/>
    <w:rsid w:val="007F105B"/>
    <w:rsid w:val="007F292F"/>
    <w:rsid w:val="007F434C"/>
    <w:rsid w:val="007F48B1"/>
    <w:rsid w:val="007F4CBA"/>
    <w:rsid w:val="007F4E0E"/>
    <w:rsid w:val="007F4FC7"/>
    <w:rsid w:val="007F5108"/>
    <w:rsid w:val="007F59E0"/>
    <w:rsid w:val="007F5A68"/>
    <w:rsid w:val="007F67E8"/>
    <w:rsid w:val="007F6F09"/>
    <w:rsid w:val="007F7929"/>
    <w:rsid w:val="007F7969"/>
    <w:rsid w:val="007F7A17"/>
    <w:rsid w:val="0080040F"/>
    <w:rsid w:val="0080085F"/>
    <w:rsid w:val="00802DD1"/>
    <w:rsid w:val="00803636"/>
    <w:rsid w:val="00803A82"/>
    <w:rsid w:val="0080448B"/>
    <w:rsid w:val="00804C0F"/>
    <w:rsid w:val="00806A25"/>
    <w:rsid w:val="008072B2"/>
    <w:rsid w:val="00810E32"/>
    <w:rsid w:val="00810F50"/>
    <w:rsid w:val="008145BB"/>
    <w:rsid w:val="0081492B"/>
    <w:rsid w:val="008156FE"/>
    <w:rsid w:val="00816415"/>
    <w:rsid w:val="00817211"/>
    <w:rsid w:val="00817266"/>
    <w:rsid w:val="00817BE7"/>
    <w:rsid w:val="0082020C"/>
    <w:rsid w:val="00820716"/>
    <w:rsid w:val="00820CF1"/>
    <w:rsid w:val="00820FD2"/>
    <w:rsid w:val="00821275"/>
    <w:rsid w:val="00821736"/>
    <w:rsid w:val="00821DE5"/>
    <w:rsid w:val="00823663"/>
    <w:rsid w:val="00823B38"/>
    <w:rsid w:val="00824811"/>
    <w:rsid w:val="00824E3F"/>
    <w:rsid w:val="008254F2"/>
    <w:rsid w:val="00826823"/>
    <w:rsid w:val="00826EEF"/>
    <w:rsid w:val="0082793C"/>
    <w:rsid w:val="00830555"/>
    <w:rsid w:val="00830887"/>
    <w:rsid w:val="00831C93"/>
    <w:rsid w:val="00832545"/>
    <w:rsid w:val="008333FB"/>
    <w:rsid w:val="00833B8F"/>
    <w:rsid w:val="008350A6"/>
    <w:rsid w:val="00835463"/>
    <w:rsid w:val="0083557F"/>
    <w:rsid w:val="008355B4"/>
    <w:rsid w:val="008355F6"/>
    <w:rsid w:val="00835723"/>
    <w:rsid w:val="008360B7"/>
    <w:rsid w:val="008421D9"/>
    <w:rsid w:val="008422C1"/>
    <w:rsid w:val="00842383"/>
    <w:rsid w:val="00844409"/>
    <w:rsid w:val="008445C5"/>
    <w:rsid w:val="00845B96"/>
    <w:rsid w:val="00846EB8"/>
    <w:rsid w:val="00847746"/>
    <w:rsid w:val="00850E58"/>
    <w:rsid w:val="00853EE9"/>
    <w:rsid w:val="00854024"/>
    <w:rsid w:val="00854152"/>
    <w:rsid w:val="00855C18"/>
    <w:rsid w:val="00855EC9"/>
    <w:rsid w:val="0085612C"/>
    <w:rsid w:val="0085628C"/>
    <w:rsid w:val="00861C09"/>
    <w:rsid w:val="00861DFF"/>
    <w:rsid w:val="00862504"/>
    <w:rsid w:val="00862509"/>
    <w:rsid w:val="00862D3D"/>
    <w:rsid w:val="008642A4"/>
    <w:rsid w:val="00871D0B"/>
    <w:rsid w:val="00872DE7"/>
    <w:rsid w:val="0087318C"/>
    <w:rsid w:val="008733BD"/>
    <w:rsid w:val="0087447A"/>
    <w:rsid w:val="00875CB9"/>
    <w:rsid w:val="0087714B"/>
    <w:rsid w:val="008801F6"/>
    <w:rsid w:val="008809CD"/>
    <w:rsid w:val="00881C51"/>
    <w:rsid w:val="00882D34"/>
    <w:rsid w:val="0088378C"/>
    <w:rsid w:val="00883C87"/>
    <w:rsid w:val="0088449B"/>
    <w:rsid w:val="008856D5"/>
    <w:rsid w:val="00886E99"/>
    <w:rsid w:val="008918FD"/>
    <w:rsid w:val="008919EC"/>
    <w:rsid w:val="0089243D"/>
    <w:rsid w:val="0089557E"/>
    <w:rsid w:val="00897A2D"/>
    <w:rsid w:val="008A1078"/>
    <w:rsid w:val="008A10AA"/>
    <w:rsid w:val="008A17F9"/>
    <w:rsid w:val="008A1F02"/>
    <w:rsid w:val="008A2E42"/>
    <w:rsid w:val="008A2E7C"/>
    <w:rsid w:val="008A3A9D"/>
    <w:rsid w:val="008A40ED"/>
    <w:rsid w:val="008A4F27"/>
    <w:rsid w:val="008A4FE8"/>
    <w:rsid w:val="008A7245"/>
    <w:rsid w:val="008A740B"/>
    <w:rsid w:val="008A74FB"/>
    <w:rsid w:val="008A7839"/>
    <w:rsid w:val="008B1874"/>
    <w:rsid w:val="008B2CC2"/>
    <w:rsid w:val="008B3697"/>
    <w:rsid w:val="008B45BF"/>
    <w:rsid w:val="008B4833"/>
    <w:rsid w:val="008B4F89"/>
    <w:rsid w:val="008B6C34"/>
    <w:rsid w:val="008B7135"/>
    <w:rsid w:val="008B7B5D"/>
    <w:rsid w:val="008C12E0"/>
    <w:rsid w:val="008C4281"/>
    <w:rsid w:val="008C438C"/>
    <w:rsid w:val="008C4DB4"/>
    <w:rsid w:val="008C5131"/>
    <w:rsid w:val="008C68A5"/>
    <w:rsid w:val="008C77B5"/>
    <w:rsid w:val="008D057D"/>
    <w:rsid w:val="008D30BE"/>
    <w:rsid w:val="008D5187"/>
    <w:rsid w:val="008D530D"/>
    <w:rsid w:val="008D588D"/>
    <w:rsid w:val="008D6261"/>
    <w:rsid w:val="008D679F"/>
    <w:rsid w:val="008D67A5"/>
    <w:rsid w:val="008D72B5"/>
    <w:rsid w:val="008D7EFD"/>
    <w:rsid w:val="008E0287"/>
    <w:rsid w:val="008E056C"/>
    <w:rsid w:val="008E0CDE"/>
    <w:rsid w:val="008E21D5"/>
    <w:rsid w:val="008E2CEB"/>
    <w:rsid w:val="008E2DAE"/>
    <w:rsid w:val="008E333A"/>
    <w:rsid w:val="008E48AD"/>
    <w:rsid w:val="008E53FC"/>
    <w:rsid w:val="008E6990"/>
    <w:rsid w:val="008F0C94"/>
    <w:rsid w:val="008F186E"/>
    <w:rsid w:val="008F1B76"/>
    <w:rsid w:val="008F1E2D"/>
    <w:rsid w:val="008F23F2"/>
    <w:rsid w:val="008F37D9"/>
    <w:rsid w:val="008F4E33"/>
    <w:rsid w:val="00901587"/>
    <w:rsid w:val="00903767"/>
    <w:rsid w:val="009039DF"/>
    <w:rsid w:val="009043A4"/>
    <w:rsid w:val="009048FA"/>
    <w:rsid w:val="00904A50"/>
    <w:rsid w:val="0091064B"/>
    <w:rsid w:val="00911DFA"/>
    <w:rsid w:val="0091214D"/>
    <w:rsid w:val="00912245"/>
    <w:rsid w:val="009132A7"/>
    <w:rsid w:val="00913AA0"/>
    <w:rsid w:val="0091499E"/>
    <w:rsid w:val="00915298"/>
    <w:rsid w:val="009156F8"/>
    <w:rsid w:val="00915E62"/>
    <w:rsid w:val="0091653D"/>
    <w:rsid w:val="009169D4"/>
    <w:rsid w:val="00917C27"/>
    <w:rsid w:val="00917D40"/>
    <w:rsid w:val="00920548"/>
    <w:rsid w:val="00921C89"/>
    <w:rsid w:val="009236B8"/>
    <w:rsid w:val="009241A5"/>
    <w:rsid w:val="00924316"/>
    <w:rsid w:val="00925F0B"/>
    <w:rsid w:val="00926E7C"/>
    <w:rsid w:val="00926E85"/>
    <w:rsid w:val="00927E2D"/>
    <w:rsid w:val="00930D0C"/>
    <w:rsid w:val="009312E4"/>
    <w:rsid w:val="00931FEA"/>
    <w:rsid w:val="00932249"/>
    <w:rsid w:val="0093227F"/>
    <w:rsid w:val="00933930"/>
    <w:rsid w:val="00933CB3"/>
    <w:rsid w:val="009343BE"/>
    <w:rsid w:val="00935582"/>
    <w:rsid w:val="00936646"/>
    <w:rsid w:val="00937102"/>
    <w:rsid w:val="00937CC7"/>
    <w:rsid w:val="0094038D"/>
    <w:rsid w:val="009409DE"/>
    <w:rsid w:val="00940D6C"/>
    <w:rsid w:val="009413C2"/>
    <w:rsid w:val="009425BF"/>
    <w:rsid w:val="00943A56"/>
    <w:rsid w:val="00944403"/>
    <w:rsid w:val="00944C54"/>
    <w:rsid w:val="00944E32"/>
    <w:rsid w:val="0094501D"/>
    <w:rsid w:val="00945093"/>
    <w:rsid w:val="00945925"/>
    <w:rsid w:val="009464AE"/>
    <w:rsid w:val="00946509"/>
    <w:rsid w:val="009505EE"/>
    <w:rsid w:val="00950BE9"/>
    <w:rsid w:val="0095100F"/>
    <w:rsid w:val="00952487"/>
    <w:rsid w:val="00952A70"/>
    <w:rsid w:val="0095367A"/>
    <w:rsid w:val="0095461B"/>
    <w:rsid w:val="00954BE5"/>
    <w:rsid w:val="00956343"/>
    <w:rsid w:val="0095648D"/>
    <w:rsid w:val="009575F4"/>
    <w:rsid w:val="00960096"/>
    <w:rsid w:val="0096142D"/>
    <w:rsid w:val="00961F74"/>
    <w:rsid w:val="0096292B"/>
    <w:rsid w:val="00963C76"/>
    <w:rsid w:val="00964D1D"/>
    <w:rsid w:val="00965E59"/>
    <w:rsid w:val="009663F7"/>
    <w:rsid w:val="00966B27"/>
    <w:rsid w:val="009671F8"/>
    <w:rsid w:val="00973283"/>
    <w:rsid w:val="00973C73"/>
    <w:rsid w:val="00975417"/>
    <w:rsid w:val="00975577"/>
    <w:rsid w:val="00975828"/>
    <w:rsid w:val="00975D15"/>
    <w:rsid w:val="00975D21"/>
    <w:rsid w:val="009767C6"/>
    <w:rsid w:val="00976956"/>
    <w:rsid w:val="009775D0"/>
    <w:rsid w:val="00977B1B"/>
    <w:rsid w:val="00980122"/>
    <w:rsid w:val="0098117B"/>
    <w:rsid w:val="00982018"/>
    <w:rsid w:val="00984405"/>
    <w:rsid w:val="00985328"/>
    <w:rsid w:val="00985B35"/>
    <w:rsid w:val="00986F48"/>
    <w:rsid w:val="00987157"/>
    <w:rsid w:val="009877B5"/>
    <w:rsid w:val="00990214"/>
    <w:rsid w:val="00990A57"/>
    <w:rsid w:val="00990A92"/>
    <w:rsid w:val="00992E32"/>
    <w:rsid w:val="00992F2C"/>
    <w:rsid w:val="00995100"/>
    <w:rsid w:val="0099695D"/>
    <w:rsid w:val="009978E6"/>
    <w:rsid w:val="00997E8C"/>
    <w:rsid w:val="009A080E"/>
    <w:rsid w:val="009A08B1"/>
    <w:rsid w:val="009A1E80"/>
    <w:rsid w:val="009A236C"/>
    <w:rsid w:val="009A2627"/>
    <w:rsid w:val="009A3282"/>
    <w:rsid w:val="009A4B4F"/>
    <w:rsid w:val="009A4F8E"/>
    <w:rsid w:val="009A6F8D"/>
    <w:rsid w:val="009B0D8F"/>
    <w:rsid w:val="009B2658"/>
    <w:rsid w:val="009B2791"/>
    <w:rsid w:val="009B297F"/>
    <w:rsid w:val="009B3528"/>
    <w:rsid w:val="009B402D"/>
    <w:rsid w:val="009B4499"/>
    <w:rsid w:val="009B4973"/>
    <w:rsid w:val="009B502B"/>
    <w:rsid w:val="009B5543"/>
    <w:rsid w:val="009B7605"/>
    <w:rsid w:val="009B7EBE"/>
    <w:rsid w:val="009C0FEC"/>
    <w:rsid w:val="009C1EDE"/>
    <w:rsid w:val="009C2F71"/>
    <w:rsid w:val="009C32AE"/>
    <w:rsid w:val="009C5FB1"/>
    <w:rsid w:val="009C62F6"/>
    <w:rsid w:val="009C69B2"/>
    <w:rsid w:val="009D0DDE"/>
    <w:rsid w:val="009D1A2D"/>
    <w:rsid w:val="009D1ABB"/>
    <w:rsid w:val="009D1B16"/>
    <w:rsid w:val="009D43BA"/>
    <w:rsid w:val="009D5382"/>
    <w:rsid w:val="009D55E5"/>
    <w:rsid w:val="009D5A1A"/>
    <w:rsid w:val="009D7F48"/>
    <w:rsid w:val="009E0A0F"/>
    <w:rsid w:val="009E10F0"/>
    <w:rsid w:val="009E28BE"/>
    <w:rsid w:val="009E2ABB"/>
    <w:rsid w:val="009E3996"/>
    <w:rsid w:val="009E3F4A"/>
    <w:rsid w:val="009E4682"/>
    <w:rsid w:val="009E4D46"/>
    <w:rsid w:val="009E5367"/>
    <w:rsid w:val="009E5383"/>
    <w:rsid w:val="009E56AB"/>
    <w:rsid w:val="009E5BAF"/>
    <w:rsid w:val="009F0161"/>
    <w:rsid w:val="009F03EF"/>
    <w:rsid w:val="009F21BC"/>
    <w:rsid w:val="009F2C6E"/>
    <w:rsid w:val="009F3B52"/>
    <w:rsid w:val="009F42E0"/>
    <w:rsid w:val="009F4B6D"/>
    <w:rsid w:val="009F4C0A"/>
    <w:rsid w:val="009F5440"/>
    <w:rsid w:val="009F5A80"/>
    <w:rsid w:val="009F6846"/>
    <w:rsid w:val="009F74C8"/>
    <w:rsid w:val="009F7CA7"/>
    <w:rsid w:val="00A01F47"/>
    <w:rsid w:val="00A02CA8"/>
    <w:rsid w:val="00A03061"/>
    <w:rsid w:val="00A034A8"/>
    <w:rsid w:val="00A037CF"/>
    <w:rsid w:val="00A03D95"/>
    <w:rsid w:val="00A04D97"/>
    <w:rsid w:val="00A052CF"/>
    <w:rsid w:val="00A0536F"/>
    <w:rsid w:val="00A0576B"/>
    <w:rsid w:val="00A06326"/>
    <w:rsid w:val="00A06FB8"/>
    <w:rsid w:val="00A10540"/>
    <w:rsid w:val="00A10B84"/>
    <w:rsid w:val="00A119B0"/>
    <w:rsid w:val="00A124F5"/>
    <w:rsid w:val="00A12A0B"/>
    <w:rsid w:val="00A12F86"/>
    <w:rsid w:val="00A13803"/>
    <w:rsid w:val="00A1419B"/>
    <w:rsid w:val="00A14835"/>
    <w:rsid w:val="00A1492A"/>
    <w:rsid w:val="00A15074"/>
    <w:rsid w:val="00A15800"/>
    <w:rsid w:val="00A15DDE"/>
    <w:rsid w:val="00A2092F"/>
    <w:rsid w:val="00A22246"/>
    <w:rsid w:val="00A2231E"/>
    <w:rsid w:val="00A22D61"/>
    <w:rsid w:val="00A23674"/>
    <w:rsid w:val="00A237B7"/>
    <w:rsid w:val="00A24158"/>
    <w:rsid w:val="00A25170"/>
    <w:rsid w:val="00A252CF"/>
    <w:rsid w:val="00A26D54"/>
    <w:rsid w:val="00A26E64"/>
    <w:rsid w:val="00A26F78"/>
    <w:rsid w:val="00A2712C"/>
    <w:rsid w:val="00A300C3"/>
    <w:rsid w:val="00A3193B"/>
    <w:rsid w:val="00A32A75"/>
    <w:rsid w:val="00A32DDD"/>
    <w:rsid w:val="00A3322A"/>
    <w:rsid w:val="00A34419"/>
    <w:rsid w:val="00A3661A"/>
    <w:rsid w:val="00A36D03"/>
    <w:rsid w:val="00A37DEE"/>
    <w:rsid w:val="00A416E0"/>
    <w:rsid w:val="00A43948"/>
    <w:rsid w:val="00A43C61"/>
    <w:rsid w:val="00A44E82"/>
    <w:rsid w:val="00A45527"/>
    <w:rsid w:val="00A45A44"/>
    <w:rsid w:val="00A461EA"/>
    <w:rsid w:val="00A47FB8"/>
    <w:rsid w:val="00A50932"/>
    <w:rsid w:val="00A51811"/>
    <w:rsid w:val="00A52105"/>
    <w:rsid w:val="00A5266B"/>
    <w:rsid w:val="00A52D9F"/>
    <w:rsid w:val="00A539A3"/>
    <w:rsid w:val="00A53C88"/>
    <w:rsid w:val="00A542FB"/>
    <w:rsid w:val="00A560AA"/>
    <w:rsid w:val="00A56C90"/>
    <w:rsid w:val="00A57011"/>
    <w:rsid w:val="00A5723C"/>
    <w:rsid w:val="00A573C4"/>
    <w:rsid w:val="00A5797E"/>
    <w:rsid w:val="00A57DD1"/>
    <w:rsid w:val="00A603E2"/>
    <w:rsid w:val="00A610A3"/>
    <w:rsid w:val="00A62188"/>
    <w:rsid w:val="00A62AB6"/>
    <w:rsid w:val="00A62F99"/>
    <w:rsid w:val="00A6311A"/>
    <w:rsid w:val="00A6318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1B52"/>
    <w:rsid w:val="00A72AD7"/>
    <w:rsid w:val="00A72D81"/>
    <w:rsid w:val="00A7309F"/>
    <w:rsid w:val="00A73219"/>
    <w:rsid w:val="00A742DD"/>
    <w:rsid w:val="00A743DB"/>
    <w:rsid w:val="00A75C55"/>
    <w:rsid w:val="00A76E88"/>
    <w:rsid w:val="00A77E66"/>
    <w:rsid w:val="00A80C3E"/>
    <w:rsid w:val="00A80D77"/>
    <w:rsid w:val="00A81A10"/>
    <w:rsid w:val="00A81D68"/>
    <w:rsid w:val="00A8294F"/>
    <w:rsid w:val="00A82CF0"/>
    <w:rsid w:val="00A8400D"/>
    <w:rsid w:val="00A84248"/>
    <w:rsid w:val="00A848A2"/>
    <w:rsid w:val="00A85AF9"/>
    <w:rsid w:val="00A86655"/>
    <w:rsid w:val="00A878BF"/>
    <w:rsid w:val="00A87900"/>
    <w:rsid w:val="00A87E28"/>
    <w:rsid w:val="00A93A39"/>
    <w:rsid w:val="00A93C69"/>
    <w:rsid w:val="00A93EF3"/>
    <w:rsid w:val="00A94482"/>
    <w:rsid w:val="00A95D14"/>
    <w:rsid w:val="00A96585"/>
    <w:rsid w:val="00A97724"/>
    <w:rsid w:val="00A97843"/>
    <w:rsid w:val="00A97C81"/>
    <w:rsid w:val="00AA137C"/>
    <w:rsid w:val="00AA1B19"/>
    <w:rsid w:val="00AA2312"/>
    <w:rsid w:val="00AA26FB"/>
    <w:rsid w:val="00AA4247"/>
    <w:rsid w:val="00AA4B77"/>
    <w:rsid w:val="00AA7001"/>
    <w:rsid w:val="00AA76F8"/>
    <w:rsid w:val="00AB0BE1"/>
    <w:rsid w:val="00AB4A30"/>
    <w:rsid w:val="00AB4C49"/>
    <w:rsid w:val="00AB4C6B"/>
    <w:rsid w:val="00AB5999"/>
    <w:rsid w:val="00AB5BE1"/>
    <w:rsid w:val="00AB5D49"/>
    <w:rsid w:val="00AB5DE4"/>
    <w:rsid w:val="00AB5EEB"/>
    <w:rsid w:val="00AB7532"/>
    <w:rsid w:val="00AC06DA"/>
    <w:rsid w:val="00AC1D0E"/>
    <w:rsid w:val="00AC27ED"/>
    <w:rsid w:val="00AC2B3F"/>
    <w:rsid w:val="00AC4632"/>
    <w:rsid w:val="00AC73A2"/>
    <w:rsid w:val="00AD07D1"/>
    <w:rsid w:val="00AD1B63"/>
    <w:rsid w:val="00AD1BDA"/>
    <w:rsid w:val="00AD2043"/>
    <w:rsid w:val="00AD24B0"/>
    <w:rsid w:val="00AD2A54"/>
    <w:rsid w:val="00AD39AF"/>
    <w:rsid w:val="00AD7356"/>
    <w:rsid w:val="00AD7B55"/>
    <w:rsid w:val="00AE26A6"/>
    <w:rsid w:val="00AE32CF"/>
    <w:rsid w:val="00AE3586"/>
    <w:rsid w:val="00AE40F8"/>
    <w:rsid w:val="00AE45F0"/>
    <w:rsid w:val="00AE6904"/>
    <w:rsid w:val="00AE7036"/>
    <w:rsid w:val="00AE7369"/>
    <w:rsid w:val="00AE78DD"/>
    <w:rsid w:val="00AE7DDE"/>
    <w:rsid w:val="00AF1AAD"/>
    <w:rsid w:val="00AF244A"/>
    <w:rsid w:val="00AF2683"/>
    <w:rsid w:val="00AF31D7"/>
    <w:rsid w:val="00AF34EC"/>
    <w:rsid w:val="00AF46A0"/>
    <w:rsid w:val="00AF5653"/>
    <w:rsid w:val="00AF6E9B"/>
    <w:rsid w:val="00B00417"/>
    <w:rsid w:val="00B00482"/>
    <w:rsid w:val="00B00E22"/>
    <w:rsid w:val="00B02BA3"/>
    <w:rsid w:val="00B02BAC"/>
    <w:rsid w:val="00B03400"/>
    <w:rsid w:val="00B03D16"/>
    <w:rsid w:val="00B03EC3"/>
    <w:rsid w:val="00B04028"/>
    <w:rsid w:val="00B047F7"/>
    <w:rsid w:val="00B04B32"/>
    <w:rsid w:val="00B0614E"/>
    <w:rsid w:val="00B07343"/>
    <w:rsid w:val="00B07479"/>
    <w:rsid w:val="00B07D81"/>
    <w:rsid w:val="00B106D4"/>
    <w:rsid w:val="00B10EBF"/>
    <w:rsid w:val="00B12740"/>
    <w:rsid w:val="00B12E7F"/>
    <w:rsid w:val="00B13406"/>
    <w:rsid w:val="00B13D3F"/>
    <w:rsid w:val="00B14967"/>
    <w:rsid w:val="00B14B3C"/>
    <w:rsid w:val="00B15F68"/>
    <w:rsid w:val="00B160C8"/>
    <w:rsid w:val="00B1651F"/>
    <w:rsid w:val="00B166B7"/>
    <w:rsid w:val="00B167A3"/>
    <w:rsid w:val="00B16BC6"/>
    <w:rsid w:val="00B2162A"/>
    <w:rsid w:val="00B23A7E"/>
    <w:rsid w:val="00B25920"/>
    <w:rsid w:val="00B27BE4"/>
    <w:rsid w:val="00B33D68"/>
    <w:rsid w:val="00B34574"/>
    <w:rsid w:val="00B346BD"/>
    <w:rsid w:val="00B34D5C"/>
    <w:rsid w:val="00B35EE2"/>
    <w:rsid w:val="00B3674D"/>
    <w:rsid w:val="00B372DD"/>
    <w:rsid w:val="00B379A0"/>
    <w:rsid w:val="00B40293"/>
    <w:rsid w:val="00B4266A"/>
    <w:rsid w:val="00B426A4"/>
    <w:rsid w:val="00B45B9C"/>
    <w:rsid w:val="00B45D74"/>
    <w:rsid w:val="00B4796D"/>
    <w:rsid w:val="00B500C7"/>
    <w:rsid w:val="00B5028C"/>
    <w:rsid w:val="00B51FA2"/>
    <w:rsid w:val="00B5241B"/>
    <w:rsid w:val="00B53457"/>
    <w:rsid w:val="00B53617"/>
    <w:rsid w:val="00B55A32"/>
    <w:rsid w:val="00B57D77"/>
    <w:rsid w:val="00B61EE1"/>
    <w:rsid w:val="00B620D1"/>
    <w:rsid w:val="00B622FA"/>
    <w:rsid w:val="00B623A5"/>
    <w:rsid w:val="00B62641"/>
    <w:rsid w:val="00B6264D"/>
    <w:rsid w:val="00B62BAB"/>
    <w:rsid w:val="00B62C71"/>
    <w:rsid w:val="00B63DEC"/>
    <w:rsid w:val="00B64B8C"/>
    <w:rsid w:val="00B6538F"/>
    <w:rsid w:val="00B67228"/>
    <w:rsid w:val="00B71557"/>
    <w:rsid w:val="00B71E52"/>
    <w:rsid w:val="00B7275F"/>
    <w:rsid w:val="00B72F6A"/>
    <w:rsid w:val="00B7319E"/>
    <w:rsid w:val="00B75DBB"/>
    <w:rsid w:val="00B76331"/>
    <w:rsid w:val="00B777BD"/>
    <w:rsid w:val="00B77C9F"/>
    <w:rsid w:val="00B77EC9"/>
    <w:rsid w:val="00B8008D"/>
    <w:rsid w:val="00B805AA"/>
    <w:rsid w:val="00B82974"/>
    <w:rsid w:val="00B8317A"/>
    <w:rsid w:val="00B84933"/>
    <w:rsid w:val="00B84E11"/>
    <w:rsid w:val="00B84E61"/>
    <w:rsid w:val="00B852C1"/>
    <w:rsid w:val="00B86303"/>
    <w:rsid w:val="00B87252"/>
    <w:rsid w:val="00B91019"/>
    <w:rsid w:val="00B912B7"/>
    <w:rsid w:val="00B945AA"/>
    <w:rsid w:val="00B95AE4"/>
    <w:rsid w:val="00B961CC"/>
    <w:rsid w:val="00B96878"/>
    <w:rsid w:val="00B96F0E"/>
    <w:rsid w:val="00BA05C9"/>
    <w:rsid w:val="00BA07DF"/>
    <w:rsid w:val="00BA16A3"/>
    <w:rsid w:val="00BA197D"/>
    <w:rsid w:val="00BA1C65"/>
    <w:rsid w:val="00BA2393"/>
    <w:rsid w:val="00BA4201"/>
    <w:rsid w:val="00BA4266"/>
    <w:rsid w:val="00BA435B"/>
    <w:rsid w:val="00BA4BAE"/>
    <w:rsid w:val="00BA6834"/>
    <w:rsid w:val="00BA73BE"/>
    <w:rsid w:val="00BB0CE9"/>
    <w:rsid w:val="00BB12DB"/>
    <w:rsid w:val="00BB198B"/>
    <w:rsid w:val="00BB1B22"/>
    <w:rsid w:val="00BB2702"/>
    <w:rsid w:val="00BB31F3"/>
    <w:rsid w:val="00BB3392"/>
    <w:rsid w:val="00BB54E8"/>
    <w:rsid w:val="00BB62E4"/>
    <w:rsid w:val="00BB65C0"/>
    <w:rsid w:val="00BC03BA"/>
    <w:rsid w:val="00BC09E9"/>
    <w:rsid w:val="00BC1531"/>
    <w:rsid w:val="00BC1729"/>
    <w:rsid w:val="00BC2483"/>
    <w:rsid w:val="00BC2F51"/>
    <w:rsid w:val="00BC30BD"/>
    <w:rsid w:val="00BC466E"/>
    <w:rsid w:val="00BC48E8"/>
    <w:rsid w:val="00BC5C66"/>
    <w:rsid w:val="00BC65A2"/>
    <w:rsid w:val="00BC76F8"/>
    <w:rsid w:val="00BC7DD3"/>
    <w:rsid w:val="00BD0BC3"/>
    <w:rsid w:val="00BD26F4"/>
    <w:rsid w:val="00BD2A2D"/>
    <w:rsid w:val="00BD2CEB"/>
    <w:rsid w:val="00BD4351"/>
    <w:rsid w:val="00BD4AD0"/>
    <w:rsid w:val="00BD553E"/>
    <w:rsid w:val="00BD5B85"/>
    <w:rsid w:val="00BD738F"/>
    <w:rsid w:val="00BD7B9A"/>
    <w:rsid w:val="00BE00EF"/>
    <w:rsid w:val="00BE0272"/>
    <w:rsid w:val="00BE0480"/>
    <w:rsid w:val="00BE1855"/>
    <w:rsid w:val="00BE214F"/>
    <w:rsid w:val="00BE253D"/>
    <w:rsid w:val="00BE270C"/>
    <w:rsid w:val="00BE2773"/>
    <w:rsid w:val="00BE3622"/>
    <w:rsid w:val="00BE5203"/>
    <w:rsid w:val="00BE6A84"/>
    <w:rsid w:val="00BE704B"/>
    <w:rsid w:val="00BE7435"/>
    <w:rsid w:val="00BF01C9"/>
    <w:rsid w:val="00BF19FB"/>
    <w:rsid w:val="00BF26FC"/>
    <w:rsid w:val="00BF4959"/>
    <w:rsid w:val="00BF4BD6"/>
    <w:rsid w:val="00BF64C3"/>
    <w:rsid w:val="00BF6820"/>
    <w:rsid w:val="00BF7DF8"/>
    <w:rsid w:val="00C01AEB"/>
    <w:rsid w:val="00C023A7"/>
    <w:rsid w:val="00C025CB"/>
    <w:rsid w:val="00C0389A"/>
    <w:rsid w:val="00C04ED7"/>
    <w:rsid w:val="00C05520"/>
    <w:rsid w:val="00C05EA4"/>
    <w:rsid w:val="00C05FCA"/>
    <w:rsid w:val="00C06100"/>
    <w:rsid w:val="00C07394"/>
    <w:rsid w:val="00C10B89"/>
    <w:rsid w:val="00C116F8"/>
    <w:rsid w:val="00C11B2E"/>
    <w:rsid w:val="00C1244B"/>
    <w:rsid w:val="00C129E2"/>
    <w:rsid w:val="00C133A6"/>
    <w:rsid w:val="00C14116"/>
    <w:rsid w:val="00C14381"/>
    <w:rsid w:val="00C166F4"/>
    <w:rsid w:val="00C16E45"/>
    <w:rsid w:val="00C173CE"/>
    <w:rsid w:val="00C177F3"/>
    <w:rsid w:val="00C202AE"/>
    <w:rsid w:val="00C217A7"/>
    <w:rsid w:val="00C21E05"/>
    <w:rsid w:val="00C21F01"/>
    <w:rsid w:val="00C223F4"/>
    <w:rsid w:val="00C22F6C"/>
    <w:rsid w:val="00C237D9"/>
    <w:rsid w:val="00C23F55"/>
    <w:rsid w:val="00C25152"/>
    <w:rsid w:val="00C27296"/>
    <w:rsid w:val="00C30267"/>
    <w:rsid w:val="00C304FD"/>
    <w:rsid w:val="00C306A1"/>
    <w:rsid w:val="00C318DD"/>
    <w:rsid w:val="00C3241A"/>
    <w:rsid w:val="00C3262D"/>
    <w:rsid w:val="00C342CD"/>
    <w:rsid w:val="00C356AC"/>
    <w:rsid w:val="00C35D6B"/>
    <w:rsid w:val="00C36E96"/>
    <w:rsid w:val="00C37D4C"/>
    <w:rsid w:val="00C41B76"/>
    <w:rsid w:val="00C423FF"/>
    <w:rsid w:val="00C42A02"/>
    <w:rsid w:val="00C458FC"/>
    <w:rsid w:val="00C4707D"/>
    <w:rsid w:val="00C50299"/>
    <w:rsid w:val="00C518C4"/>
    <w:rsid w:val="00C54729"/>
    <w:rsid w:val="00C54A2B"/>
    <w:rsid w:val="00C54AB7"/>
    <w:rsid w:val="00C55021"/>
    <w:rsid w:val="00C55142"/>
    <w:rsid w:val="00C558EF"/>
    <w:rsid w:val="00C55E8C"/>
    <w:rsid w:val="00C56913"/>
    <w:rsid w:val="00C56C0F"/>
    <w:rsid w:val="00C56ED5"/>
    <w:rsid w:val="00C56FE1"/>
    <w:rsid w:val="00C5746E"/>
    <w:rsid w:val="00C60053"/>
    <w:rsid w:val="00C62768"/>
    <w:rsid w:val="00C62E29"/>
    <w:rsid w:val="00C64223"/>
    <w:rsid w:val="00C64507"/>
    <w:rsid w:val="00C64AA7"/>
    <w:rsid w:val="00C64C69"/>
    <w:rsid w:val="00C7111E"/>
    <w:rsid w:val="00C74474"/>
    <w:rsid w:val="00C74B9B"/>
    <w:rsid w:val="00C76477"/>
    <w:rsid w:val="00C764FC"/>
    <w:rsid w:val="00C773B2"/>
    <w:rsid w:val="00C8108A"/>
    <w:rsid w:val="00C81519"/>
    <w:rsid w:val="00C8224F"/>
    <w:rsid w:val="00C83657"/>
    <w:rsid w:val="00C8366C"/>
    <w:rsid w:val="00C84453"/>
    <w:rsid w:val="00C848D9"/>
    <w:rsid w:val="00C85742"/>
    <w:rsid w:val="00C86551"/>
    <w:rsid w:val="00C872D6"/>
    <w:rsid w:val="00C905DE"/>
    <w:rsid w:val="00C90D26"/>
    <w:rsid w:val="00C914CB"/>
    <w:rsid w:val="00C95F91"/>
    <w:rsid w:val="00CA02EF"/>
    <w:rsid w:val="00CA08A4"/>
    <w:rsid w:val="00CA1335"/>
    <w:rsid w:val="00CA19BB"/>
    <w:rsid w:val="00CA2685"/>
    <w:rsid w:val="00CA44BA"/>
    <w:rsid w:val="00CA5505"/>
    <w:rsid w:val="00CA6BE9"/>
    <w:rsid w:val="00CB06FE"/>
    <w:rsid w:val="00CB2347"/>
    <w:rsid w:val="00CB5917"/>
    <w:rsid w:val="00CB5B87"/>
    <w:rsid w:val="00CB6953"/>
    <w:rsid w:val="00CB6F48"/>
    <w:rsid w:val="00CC1E67"/>
    <w:rsid w:val="00CC4082"/>
    <w:rsid w:val="00CC43CB"/>
    <w:rsid w:val="00CC4CC0"/>
    <w:rsid w:val="00CC5AC4"/>
    <w:rsid w:val="00CC6F3F"/>
    <w:rsid w:val="00CD0EE0"/>
    <w:rsid w:val="00CD10CA"/>
    <w:rsid w:val="00CD2B56"/>
    <w:rsid w:val="00CD42E9"/>
    <w:rsid w:val="00CD47B6"/>
    <w:rsid w:val="00CD5126"/>
    <w:rsid w:val="00CD5DE0"/>
    <w:rsid w:val="00CD5F27"/>
    <w:rsid w:val="00CD6E6F"/>
    <w:rsid w:val="00CE18DD"/>
    <w:rsid w:val="00CE1B11"/>
    <w:rsid w:val="00CE2047"/>
    <w:rsid w:val="00CE2675"/>
    <w:rsid w:val="00CE291A"/>
    <w:rsid w:val="00CE2AC0"/>
    <w:rsid w:val="00CE4BB8"/>
    <w:rsid w:val="00CE60BF"/>
    <w:rsid w:val="00CE73BB"/>
    <w:rsid w:val="00CE7430"/>
    <w:rsid w:val="00CF117E"/>
    <w:rsid w:val="00CF19FA"/>
    <w:rsid w:val="00CF29D2"/>
    <w:rsid w:val="00CF3EAE"/>
    <w:rsid w:val="00CF4350"/>
    <w:rsid w:val="00CF6450"/>
    <w:rsid w:val="00CF65B0"/>
    <w:rsid w:val="00D0015D"/>
    <w:rsid w:val="00D00643"/>
    <w:rsid w:val="00D00FBD"/>
    <w:rsid w:val="00D0287C"/>
    <w:rsid w:val="00D0319F"/>
    <w:rsid w:val="00D032B3"/>
    <w:rsid w:val="00D0388A"/>
    <w:rsid w:val="00D03B40"/>
    <w:rsid w:val="00D04723"/>
    <w:rsid w:val="00D04ACA"/>
    <w:rsid w:val="00D05667"/>
    <w:rsid w:val="00D0585A"/>
    <w:rsid w:val="00D06C39"/>
    <w:rsid w:val="00D07352"/>
    <w:rsid w:val="00D10CCE"/>
    <w:rsid w:val="00D10F8D"/>
    <w:rsid w:val="00D11E7A"/>
    <w:rsid w:val="00D12108"/>
    <w:rsid w:val="00D125BE"/>
    <w:rsid w:val="00D140FF"/>
    <w:rsid w:val="00D144B0"/>
    <w:rsid w:val="00D15966"/>
    <w:rsid w:val="00D16098"/>
    <w:rsid w:val="00D1632B"/>
    <w:rsid w:val="00D16F0D"/>
    <w:rsid w:val="00D17B6A"/>
    <w:rsid w:val="00D200C7"/>
    <w:rsid w:val="00D24539"/>
    <w:rsid w:val="00D24CF5"/>
    <w:rsid w:val="00D2554B"/>
    <w:rsid w:val="00D2583B"/>
    <w:rsid w:val="00D25CCB"/>
    <w:rsid w:val="00D25FDB"/>
    <w:rsid w:val="00D2624B"/>
    <w:rsid w:val="00D262C9"/>
    <w:rsid w:val="00D278AE"/>
    <w:rsid w:val="00D27F21"/>
    <w:rsid w:val="00D31345"/>
    <w:rsid w:val="00D31EB5"/>
    <w:rsid w:val="00D324E3"/>
    <w:rsid w:val="00D342A2"/>
    <w:rsid w:val="00D34A49"/>
    <w:rsid w:val="00D3666F"/>
    <w:rsid w:val="00D3698D"/>
    <w:rsid w:val="00D37577"/>
    <w:rsid w:val="00D409EE"/>
    <w:rsid w:val="00D40B1B"/>
    <w:rsid w:val="00D4104D"/>
    <w:rsid w:val="00D41748"/>
    <w:rsid w:val="00D41F76"/>
    <w:rsid w:val="00D4203E"/>
    <w:rsid w:val="00D42D91"/>
    <w:rsid w:val="00D442DA"/>
    <w:rsid w:val="00D44634"/>
    <w:rsid w:val="00D45732"/>
    <w:rsid w:val="00D45D09"/>
    <w:rsid w:val="00D45DA7"/>
    <w:rsid w:val="00D4731B"/>
    <w:rsid w:val="00D47B6B"/>
    <w:rsid w:val="00D50050"/>
    <w:rsid w:val="00D522CD"/>
    <w:rsid w:val="00D52556"/>
    <w:rsid w:val="00D52564"/>
    <w:rsid w:val="00D52FCE"/>
    <w:rsid w:val="00D536BA"/>
    <w:rsid w:val="00D536BC"/>
    <w:rsid w:val="00D53C24"/>
    <w:rsid w:val="00D53D2B"/>
    <w:rsid w:val="00D5437E"/>
    <w:rsid w:val="00D54510"/>
    <w:rsid w:val="00D54533"/>
    <w:rsid w:val="00D546AA"/>
    <w:rsid w:val="00D548D8"/>
    <w:rsid w:val="00D54D94"/>
    <w:rsid w:val="00D55E4A"/>
    <w:rsid w:val="00D568BA"/>
    <w:rsid w:val="00D57523"/>
    <w:rsid w:val="00D57979"/>
    <w:rsid w:val="00D579EA"/>
    <w:rsid w:val="00D60FA5"/>
    <w:rsid w:val="00D62C1E"/>
    <w:rsid w:val="00D63ED1"/>
    <w:rsid w:val="00D64E7B"/>
    <w:rsid w:val="00D656BC"/>
    <w:rsid w:val="00D66131"/>
    <w:rsid w:val="00D7001B"/>
    <w:rsid w:val="00D727D5"/>
    <w:rsid w:val="00D73CC2"/>
    <w:rsid w:val="00D7536E"/>
    <w:rsid w:val="00D75518"/>
    <w:rsid w:val="00D75D4D"/>
    <w:rsid w:val="00D764A9"/>
    <w:rsid w:val="00D76782"/>
    <w:rsid w:val="00D76BD8"/>
    <w:rsid w:val="00D76D4E"/>
    <w:rsid w:val="00D77046"/>
    <w:rsid w:val="00D77416"/>
    <w:rsid w:val="00D774D3"/>
    <w:rsid w:val="00D800D9"/>
    <w:rsid w:val="00D807A9"/>
    <w:rsid w:val="00D81AD9"/>
    <w:rsid w:val="00D82A05"/>
    <w:rsid w:val="00D82D7B"/>
    <w:rsid w:val="00D83739"/>
    <w:rsid w:val="00D8391B"/>
    <w:rsid w:val="00D83B24"/>
    <w:rsid w:val="00D84721"/>
    <w:rsid w:val="00D84F85"/>
    <w:rsid w:val="00D863D6"/>
    <w:rsid w:val="00D86A28"/>
    <w:rsid w:val="00D8705E"/>
    <w:rsid w:val="00D87DC6"/>
    <w:rsid w:val="00D90AAF"/>
    <w:rsid w:val="00D910C7"/>
    <w:rsid w:val="00D917E6"/>
    <w:rsid w:val="00D91A6C"/>
    <w:rsid w:val="00D91D2F"/>
    <w:rsid w:val="00D92F30"/>
    <w:rsid w:val="00D93935"/>
    <w:rsid w:val="00D952DB"/>
    <w:rsid w:val="00D955F3"/>
    <w:rsid w:val="00D961A3"/>
    <w:rsid w:val="00D962F8"/>
    <w:rsid w:val="00D97213"/>
    <w:rsid w:val="00D97BD6"/>
    <w:rsid w:val="00DA07E6"/>
    <w:rsid w:val="00DA0888"/>
    <w:rsid w:val="00DA0C48"/>
    <w:rsid w:val="00DA1010"/>
    <w:rsid w:val="00DA1392"/>
    <w:rsid w:val="00DA25FE"/>
    <w:rsid w:val="00DA358D"/>
    <w:rsid w:val="00DA3721"/>
    <w:rsid w:val="00DA3DE1"/>
    <w:rsid w:val="00DA5616"/>
    <w:rsid w:val="00DA5BA2"/>
    <w:rsid w:val="00DA75AE"/>
    <w:rsid w:val="00DA77EF"/>
    <w:rsid w:val="00DB0EEF"/>
    <w:rsid w:val="00DB39A9"/>
    <w:rsid w:val="00DB6117"/>
    <w:rsid w:val="00DB68CB"/>
    <w:rsid w:val="00DB76D4"/>
    <w:rsid w:val="00DC0217"/>
    <w:rsid w:val="00DC0463"/>
    <w:rsid w:val="00DC0476"/>
    <w:rsid w:val="00DC0670"/>
    <w:rsid w:val="00DC0F8B"/>
    <w:rsid w:val="00DC12FE"/>
    <w:rsid w:val="00DC150E"/>
    <w:rsid w:val="00DC29F4"/>
    <w:rsid w:val="00DC43B9"/>
    <w:rsid w:val="00DC4CB4"/>
    <w:rsid w:val="00DC51A0"/>
    <w:rsid w:val="00DC5ABA"/>
    <w:rsid w:val="00DC5AF8"/>
    <w:rsid w:val="00DC61FC"/>
    <w:rsid w:val="00DC6BB7"/>
    <w:rsid w:val="00DC7091"/>
    <w:rsid w:val="00DC7B36"/>
    <w:rsid w:val="00DD318F"/>
    <w:rsid w:val="00DD3DC1"/>
    <w:rsid w:val="00DD547C"/>
    <w:rsid w:val="00DD5C38"/>
    <w:rsid w:val="00DD5F8B"/>
    <w:rsid w:val="00DD7B7D"/>
    <w:rsid w:val="00DD7ED7"/>
    <w:rsid w:val="00DE1374"/>
    <w:rsid w:val="00DE27D8"/>
    <w:rsid w:val="00DE2A5B"/>
    <w:rsid w:val="00DE2A8C"/>
    <w:rsid w:val="00DE2B2E"/>
    <w:rsid w:val="00DE38D3"/>
    <w:rsid w:val="00DE3CEC"/>
    <w:rsid w:val="00DE3E09"/>
    <w:rsid w:val="00DE55F6"/>
    <w:rsid w:val="00DE563D"/>
    <w:rsid w:val="00DE5D7B"/>
    <w:rsid w:val="00DE6102"/>
    <w:rsid w:val="00DE6B3D"/>
    <w:rsid w:val="00DE6C07"/>
    <w:rsid w:val="00DE72E5"/>
    <w:rsid w:val="00DE7BE4"/>
    <w:rsid w:val="00DF0921"/>
    <w:rsid w:val="00DF10EC"/>
    <w:rsid w:val="00DF14D5"/>
    <w:rsid w:val="00DF1A0E"/>
    <w:rsid w:val="00DF2243"/>
    <w:rsid w:val="00DF2719"/>
    <w:rsid w:val="00DF3C47"/>
    <w:rsid w:val="00DF5045"/>
    <w:rsid w:val="00DF6A59"/>
    <w:rsid w:val="00DF6EF9"/>
    <w:rsid w:val="00E002C2"/>
    <w:rsid w:val="00E00C69"/>
    <w:rsid w:val="00E00E9B"/>
    <w:rsid w:val="00E01579"/>
    <w:rsid w:val="00E03666"/>
    <w:rsid w:val="00E04773"/>
    <w:rsid w:val="00E04A0C"/>
    <w:rsid w:val="00E05359"/>
    <w:rsid w:val="00E07BFF"/>
    <w:rsid w:val="00E10C18"/>
    <w:rsid w:val="00E1296F"/>
    <w:rsid w:val="00E141ED"/>
    <w:rsid w:val="00E15C2F"/>
    <w:rsid w:val="00E1688B"/>
    <w:rsid w:val="00E17003"/>
    <w:rsid w:val="00E20B3E"/>
    <w:rsid w:val="00E21D47"/>
    <w:rsid w:val="00E221B7"/>
    <w:rsid w:val="00E2251B"/>
    <w:rsid w:val="00E229DD"/>
    <w:rsid w:val="00E22C5F"/>
    <w:rsid w:val="00E254E0"/>
    <w:rsid w:val="00E25973"/>
    <w:rsid w:val="00E25C08"/>
    <w:rsid w:val="00E26812"/>
    <w:rsid w:val="00E30324"/>
    <w:rsid w:val="00E32CE8"/>
    <w:rsid w:val="00E338F9"/>
    <w:rsid w:val="00E33D63"/>
    <w:rsid w:val="00E33E6F"/>
    <w:rsid w:val="00E358A7"/>
    <w:rsid w:val="00E42653"/>
    <w:rsid w:val="00E43310"/>
    <w:rsid w:val="00E43685"/>
    <w:rsid w:val="00E43E50"/>
    <w:rsid w:val="00E44F74"/>
    <w:rsid w:val="00E45B3D"/>
    <w:rsid w:val="00E5135D"/>
    <w:rsid w:val="00E52921"/>
    <w:rsid w:val="00E5369F"/>
    <w:rsid w:val="00E5507E"/>
    <w:rsid w:val="00E553AB"/>
    <w:rsid w:val="00E55A9E"/>
    <w:rsid w:val="00E574EE"/>
    <w:rsid w:val="00E57795"/>
    <w:rsid w:val="00E57C37"/>
    <w:rsid w:val="00E61248"/>
    <w:rsid w:val="00E619C8"/>
    <w:rsid w:val="00E64AE8"/>
    <w:rsid w:val="00E65DB3"/>
    <w:rsid w:val="00E66023"/>
    <w:rsid w:val="00E66616"/>
    <w:rsid w:val="00E669F8"/>
    <w:rsid w:val="00E66F2E"/>
    <w:rsid w:val="00E6716D"/>
    <w:rsid w:val="00E67F01"/>
    <w:rsid w:val="00E7038E"/>
    <w:rsid w:val="00E7060F"/>
    <w:rsid w:val="00E70C28"/>
    <w:rsid w:val="00E70C2B"/>
    <w:rsid w:val="00E71B3C"/>
    <w:rsid w:val="00E72A93"/>
    <w:rsid w:val="00E7402F"/>
    <w:rsid w:val="00E74B7E"/>
    <w:rsid w:val="00E759EC"/>
    <w:rsid w:val="00E75FC0"/>
    <w:rsid w:val="00E80401"/>
    <w:rsid w:val="00E80E36"/>
    <w:rsid w:val="00E8530B"/>
    <w:rsid w:val="00E90EB0"/>
    <w:rsid w:val="00E91368"/>
    <w:rsid w:val="00E9278A"/>
    <w:rsid w:val="00E92D72"/>
    <w:rsid w:val="00E9411D"/>
    <w:rsid w:val="00E9430B"/>
    <w:rsid w:val="00E94E85"/>
    <w:rsid w:val="00E95B13"/>
    <w:rsid w:val="00E95E47"/>
    <w:rsid w:val="00E96707"/>
    <w:rsid w:val="00E968F8"/>
    <w:rsid w:val="00EA0A35"/>
    <w:rsid w:val="00EA1A33"/>
    <w:rsid w:val="00EA4381"/>
    <w:rsid w:val="00EA4555"/>
    <w:rsid w:val="00EA50AB"/>
    <w:rsid w:val="00EA5880"/>
    <w:rsid w:val="00EA5BC9"/>
    <w:rsid w:val="00EA6154"/>
    <w:rsid w:val="00EA63C2"/>
    <w:rsid w:val="00EA6EEA"/>
    <w:rsid w:val="00EA6FF6"/>
    <w:rsid w:val="00EB170B"/>
    <w:rsid w:val="00EB1760"/>
    <w:rsid w:val="00EB1D06"/>
    <w:rsid w:val="00EB2151"/>
    <w:rsid w:val="00EB2C7F"/>
    <w:rsid w:val="00EB363A"/>
    <w:rsid w:val="00EB38C9"/>
    <w:rsid w:val="00EB4BF1"/>
    <w:rsid w:val="00EB5A20"/>
    <w:rsid w:val="00EB65F2"/>
    <w:rsid w:val="00EB69D3"/>
    <w:rsid w:val="00EB7B36"/>
    <w:rsid w:val="00EB7B52"/>
    <w:rsid w:val="00EC0A67"/>
    <w:rsid w:val="00EC0DF8"/>
    <w:rsid w:val="00EC178D"/>
    <w:rsid w:val="00EC2A89"/>
    <w:rsid w:val="00EC34A6"/>
    <w:rsid w:val="00EC453F"/>
    <w:rsid w:val="00EC4D1D"/>
    <w:rsid w:val="00EC5CF9"/>
    <w:rsid w:val="00EC6757"/>
    <w:rsid w:val="00EC7AEC"/>
    <w:rsid w:val="00ED09D0"/>
    <w:rsid w:val="00ED0BFE"/>
    <w:rsid w:val="00ED10F3"/>
    <w:rsid w:val="00ED14AD"/>
    <w:rsid w:val="00ED25EB"/>
    <w:rsid w:val="00ED2840"/>
    <w:rsid w:val="00ED3DB8"/>
    <w:rsid w:val="00ED4412"/>
    <w:rsid w:val="00ED5AAB"/>
    <w:rsid w:val="00ED6364"/>
    <w:rsid w:val="00ED66B4"/>
    <w:rsid w:val="00ED6ABA"/>
    <w:rsid w:val="00ED6B90"/>
    <w:rsid w:val="00EE07BB"/>
    <w:rsid w:val="00EE137E"/>
    <w:rsid w:val="00EE1AD5"/>
    <w:rsid w:val="00EE3F3D"/>
    <w:rsid w:val="00EE5455"/>
    <w:rsid w:val="00EE5584"/>
    <w:rsid w:val="00EE75C9"/>
    <w:rsid w:val="00EE7AE3"/>
    <w:rsid w:val="00EF0132"/>
    <w:rsid w:val="00EF02F7"/>
    <w:rsid w:val="00EF1C82"/>
    <w:rsid w:val="00EF1DB3"/>
    <w:rsid w:val="00EF1DF7"/>
    <w:rsid w:val="00EF2F0C"/>
    <w:rsid w:val="00EF3C63"/>
    <w:rsid w:val="00EF44A8"/>
    <w:rsid w:val="00EF48A1"/>
    <w:rsid w:val="00EF49C2"/>
    <w:rsid w:val="00EF4D8D"/>
    <w:rsid w:val="00EF4E35"/>
    <w:rsid w:val="00EF6A42"/>
    <w:rsid w:val="00EF778E"/>
    <w:rsid w:val="00F001F8"/>
    <w:rsid w:val="00F00373"/>
    <w:rsid w:val="00F0074E"/>
    <w:rsid w:val="00F00EB8"/>
    <w:rsid w:val="00F011B2"/>
    <w:rsid w:val="00F0448A"/>
    <w:rsid w:val="00F05D18"/>
    <w:rsid w:val="00F06DDA"/>
    <w:rsid w:val="00F07177"/>
    <w:rsid w:val="00F10B9C"/>
    <w:rsid w:val="00F113F9"/>
    <w:rsid w:val="00F12BAB"/>
    <w:rsid w:val="00F12C9A"/>
    <w:rsid w:val="00F130E5"/>
    <w:rsid w:val="00F138D0"/>
    <w:rsid w:val="00F149C8"/>
    <w:rsid w:val="00F14A44"/>
    <w:rsid w:val="00F14B50"/>
    <w:rsid w:val="00F14B55"/>
    <w:rsid w:val="00F14EC6"/>
    <w:rsid w:val="00F15380"/>
    <w:rsid w:val="00F164C6"/>
    <w:rsid w:val="00F171D2"/>
    <w:rsid w:val="00F1737D"/>
    <w:rsid w:val="00F178A1"/>
    <w:rsid w:val="00F202DF"/>
    <w:rsid w:val="00F20A83"/>
    <w:rsid w:val="00F212EF"/>
    <w:rsid w:val="00F236FC"/>
    <w:rsid w:val="00F24A26"/>
    <w:rsid w:val="00F26A0D"/>
    <w:rsid w:val="00F26A92"/>
    <w:rsid w:val="00F26B18"/>
    <w:rsid w:val="00F3171F"/>
    <w:rsid w:val="00F3181A"/>
    <w:rsid w:val="00F31C89"/>
    <w:rsid w:val="00F31E42"/>
    <w:rsid w:val="00F32582"/>
    <w:rsid w:val="00F32A57"/>
    <w:rsid w:val="00F32DE0"/>
    <w:rsid w:val="00F33712"/>
    <w:rsid w:val="00F344EB"/>
    <w:rsid w:val="00F364EA"/>
    <w:rsid w:val="00F3772B"/>
    <w:rsid w:val="00F37CC1"/>
    <w:rsid w:val="00F40018"/>
    <w:rsid w:val="00F405EF"/>
    <w:rsid w:val="00F4244A"/>
    <w:rsid w:val="00F425C5"/>
    <w:rsid w:val="00F427D0"/>
    <w:rsid w:val="00F427E0"/>
    <w:rsid w:val="00F42A01"/>
    <w:rsid w:val="00F44A0E"/>
    <w:rsid w:val="00F454A1"/>
    <w:rsid w:val="00F457CA"/>
    <w:rsid w:val="00F45B0B"/>
    <w:rsid w:val="00F46E3B"/>
    <w:rsid w:val="00F47124"/>
    <w:rsid w:val="00F5025A"/>
    <w:rsid w:val="00F51DF1"/>
    <w:rsid w:val="00F52905"/>
    <w:rsid w:val="00F5304A"/>
    <w:rsid w:val="00F544D3"/>
    <w:rsid w:val="00F54647"/>
    <w:rsid w:val="00F54738"/>
    <w:rsid w:val="00F54909"/>
    <w:rsid w:val="00F54BF9"/>
    <w:rsid w:val="00F5524D"/>
    <w:rsid w:val="00F55B76"/>
    <w:rsid w:val="00F57B10"/>
    <w:rsid w:val="00F602B6"/>
    <w:rsid w:val="00F610D3"/>
    <w:rsid w:val="00F61C93"/>
    <w:rsid w:val="00F623C4"/>
    <w:rsid w:val="00F626E7"/>
    <w:rsid w:val="00F62A4F"/>
    <w:rsid w:val="00F63202"/>
    <w:rsid w:val="00F63CE7"/>
    <w:rsid w:val="00F64216"/>
    <w:rsid w:val="00F6457F"/>
    <w:rsid w:val="00F665CA"/>
    <w:rsid w:val="00F66E41"/>
    <w:rsid w:val="00F6794A"/>
    <w:rsid w:val="00F67AB2"/>
    <w:rsid w:val="00F700F3"/>
    <w:rsid w:val="00F70840"/>
    <w:rsid w:val="00F71093"/>
    <w:rsid w:val="00F71208"/>
    <w:rsid w:val="00F71D0E"/>
    <w:rsid w:val="00F7203D"/>
    <w:rsid w:val="00F72BD5"/>
    <w:rsid w:val="00F7316F"/>
    <w:rsid w:val="00F74560"/>
    <w:rsid w:val="00F74701"/>
    <w:rsid w:val="00F7511C"/>
    <w:rsid w:val="00F764F8"/>
    <w:rsid w:val="00F802A0"/>
    <w:rsid w:val="00F80F04"/>
    <w:rsid w:val="00F83712"/>
    <w:rsid w:val="00F840F6"/>
    <w:rsid w:val="00F841C6"/>
    <w:rsid w:val="00F84530"/>
    <w:rsid w:val="00F85626"/>
    <w:rsid w:val="00F85A8D"/>
    <w:rsid w:val="00F91724"/>
    <w:rsid w:val="00F91F18"/>
    <w:rsid w:val="00F924C8"/>
    <w:rsid w:val="00F9257F"/>
    <w:rsid w:val="00F927F8"/>
    <w:rsid w:val="00F92EC8"/>
    <w:rsid w:val="00F930AE"/>
    <w:rsid w:val="00F94BEC"/>
    <w:rsid w:val="00F94FA7"/>
    <w:rsid w:val="00F956E9"/>
    <w:rsid w:val="00F95C0F"/>
    <w:rsid w:val="00F95DAD"/>
    <w:rsid w:val="00F96354"/>
    <w:rsid w:val="00F96ECF"/>
    <w:rsid w:val="00F9774C"/>
    <w:rsid w:val="00F97C86"/>
    <w:rsid w:val="00FA04D2"/>
    <w:rsid w:val="00FA078D"/>
    <w:rsid w:val="00FA13D2"/>
    <w:rsid w:val="00FA175F"/>
    <w:rsid w:val="00FA354F"/>
    <w:rsid w:val="00FA39F1"/>
    <w:rsid w:val="00FA530C"/>
    <w:rsid w:val="00FA5E02"/>
    <w:rsid w:val="00FA66ED"/>
    <w:rsid w:val="00FA6957"/>
    <w:rsid w:val="00FA6D54"/>
    <w:rsid w:val="00FB01D9"/>
    <w:rsid w:val="00FB0366"/>
    <w:rsid w:val="00FB23DE"/>
    <w:rsid w:val="00FB2445"/>
    <w:rsid w:val="00FB2B74"/>
    <w:rsid w:val="00FB47DE"/>
    <w:rsid w:val="00FB4AAA"/>
    <w:rsid w:val="00FB5D53"/>
    <w:rsid w:val="00FB6AB4"/>
    <w:rsid w:val="00FC13F1"/>
    <w:rsid w:val="00FC1E65"/>
    <w:rsid w:val="00FC20A8"/>
    <w:rsid w:val="00FC2D25"/>
    <w:rsid w:val="00FC2E52"/>
    <w:rsid w:val="00FC4A37"/>
    <w:rsid w:val="00FC5324"/>
    <w:rsid w:val="00FD4FAD"/>
    <w:rsid w:val="00FD6F4B"/>
    <w:rsid w:val="00FE0AED"/>
    <w:rsid w:val="00FE3720"/>
    <w:rsid w:val="00FE668A"/>
    <w:rsid w:val="00FE6D4B"/>
    <w:rsid w:val="00FE7936"/>
    <w:rsid w:val="00FF0335"/>
    <w:rsid w:val="00FF1AC0"/>
    <w:rsid w:val="00FF4E0B"/>
    <w:rsid w:val="00FF553F"/>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6B55"/>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497067">
      <w:bodyDiv w:val="1"/>
      <w:marLeft w:val="0"/>
      <w:marRight w:val="0"/>
      <w:marTop w:val="0"/>
      <w:marBottom w:val="0"/>
      <w:divBdr>
        <w:top w:val="none" w:sz="0" w:space="0" w:color="auto"/>
        <w:left w:val="none" w:sz="0" w:space="0" w:color="auto"/>
        <w:bottom w:val="none" w:sz="0" w:space="0" w:color="auto"/>
        <w:right w:val="none" w:sz="0" w:space="0" w:color="auto"/>
      </w:divBdr>
    </w:div>
    <w:div w:id="147596511">
      <w:bodyDiv w:val="1"/>
      <w:marLeft w:val="0"/>
      <w:marRight w:val="0"/>
      <w:marTop w:val="0"/>
      <w:marBottom w:val="0"/>
      <w:divBdr>
        <w:top w:val="none" w:sz="0" w:space="0" w:color="auto"/>
        <w:left w:val="none" w:sz="0" w:space="0" w:color="auto"/>
        <w:bottom w:val="none" w:sz="0" w:space="0" w:color="auto"/>
        <w:right w:val="none" w:sz="0" w:space="0" w:color="auto"/>
      </w:divBdr>
    </w:div>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4969">
      <w:bodyDiv w:val="1"/>
      <w:marLeft w:val="0"/>
      <w:marRight w:val="0"/>
      <w:marTop w:val="0"/>
      <w:marBottom w:val="0"/>
      <w:divBdr>
        <w:top w:val="none" w:sz="0" w:space="0" w:color="auto"/>
        <w:left w:val="none" w:sz="0" w:space="0" w:color="auto"/>
        <w:bottom w:val="none" w:sz="0" w:space="0" w:color="auto"/>
        <w:right w:val="none" w:sz="0" w:space="0" w:color="auto"/>
      </w:divBdr>
    </w:div>
    <w:div w:id="228610777">
      <w:bodyDiv w:val="1"/>
      <w:marLeft w:val="0"/>
      <w:marRight w:val="0"/>
      <w:marTop w:val="0"/>
      <w:marBottom w:val="0"/>
      <w:divBdr>
        <w:top w:val="none" w:sz="0" w:space="0" w:color="auto"/>
        <w:left w:val="none" w:sz="0" w:space="0" w:color="auto"/>
        <w:bottom w:val="none" w:sz="0" w:space="0" w:color="auto"/>
        <w:right w:val="none" w:sz="0" w:space="0" w:color="auto"/>
      </w:divBdr>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24089171">
      <w:bodyDiv w:val="1"/>
      <w:marLeft w:val="0"/>
      <w:marRight w:val="0"/>
      <w:marTop w:val="0"/>
      <w:marBottom w:val="0"/>
      <w:divBdr>
        <w:top w:val="none" w:sz="0" w:space="0" w:color="auto"/>
        <w:left w:val="none" w:sz="0" w:space="0" w:color="auto"/>
        <w:bottom w:val="none" w:sz="0" w:space="0" w:color="auto"/>
        <w:right w:val="none" w:sz="0" w:space="0" w:color="auto"/>
      </w:divBdr>
    </w:div>
    <w:div w:id="328100765">
      <w:bodyDiv w:val="1"/>
      <w:marLeft w:val="0"/>
      <w:marRight w:val="0"/>
      <w:marTop w:val="0"/>
      <w:marBottom w:val="0"/>
      <w:divBdr>
        <w:top w:val="none" w:sz="0" w:space="0" w:color="auto"/>
        <w:left w:val="none" w:sz="0" w:space="0" w:color="auto"/>
        <w:bottom w:val="none" w:sz="0" w:space="0" w:color="auto"/>
        <w:right w:val="none" w:sz="0" w:space="0" w:color="auto"/>
      </w:divBdr>
    </w:div>
    <w:div w:id="378361264">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388461075">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4647">
      <w:bodyDiv w:val="1"/>
      <w:marLeft w:val="0"/>
      <w:marRight w:val="0"/>
      <w:marTop w:val="0"/>
      <w:marBottom w:val="0"/>
      <w:divBdr>
        <w:top w:val="none" w:sz="0" w:space="0" w:color="auto"/>
        <w:left w:val="none" w:sz="0" w:space="0" w:color="auto"/>
        <w:bottom w:val="none" w:sz="0" w:space="0" w:color="auto"/>
        <w:right w:val="none" w:sz="0" w:space="0" w:color="auto"/>
      </w:divBdr>
    </w:div>
    <w:div w:id="528108681">
      <w:bodyDiv w:val="1"/>
      <w:marLeft w:val="0"/>
      <w:marRight w:val="0"/>
      <w:marTop w:val="0"/>
      <w:marBottom w:val="0"/>
      <w:divBdr>
        <w:top w:val="none" w:sz="0" w:space="0" w:color="auto"/>
        <w:left w:val="none" w:sz="0" w:space="0" w:color="auto"/>
        <w:bottom w:val="none" w:sz="0" w:space="0" w:color="auto"/>
        <w:right w:val="none" w:sz="0" w:space="0" w:color="auto"/>
      </w:divBdr>
    </w:div>
    <w:div w:id="621422541">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826627205">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960383265">
      <w:bodyDiv w:val="1"/>
      <w:marLeft w:val="0"/>
      <w:marRight w:val="0"/>
      <w:marTop w:val="0"/>
      <w:marBottom w:val="0"/>
      <w:divBdr>
        <w:top w:val="none" w:sz="0" w:space="0" w:color="auto"/>
        <w:left w:val="none" w:sz="0" w:space="0" w:color="auto"/>
        <w:bottom w:val="none" w:sz="0" w:space="0" w:color="auto"/>
        <w:right w:val="none" w:sz="0" w:space="0" w:color="auto"/>
      </w:divBdr>
    </w:div>
    <w:div w:id="1117330558">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209876523">
      <w:bodyDiv w:val="1"/>
      <w:marLeft w:val="0"/>
      <w:marRight w:val="0"/>
      <w:marTop w:val="0"/>
      <w:marBottom w:val="0"/>
      <w:divBdr>
        <w:top w:val="none" w:sz="0" w:space="0" w:color="auto"/>
        <w:left w:val="none" w:sz="0" w:space="0" w:color="auto"/>
        <w:bottom w:val="none" w:sz="0" w:space="0" w:color="auto"/>
        <w:right w:val="none" w:sz="0" w:space="0" w:color="auto"/>
      </w:divBdr>
    </w:div>
    <w:div w:id="1289892823">
      <w:bodyDiv w:val="1"/>
      <w:marLeft w:val="0"/>
      <w:marRight w:val="0"/>
      <w:marTop w:val="0"/>
      <w:marBottom w:val="0"/>
      <w:divBdr>
        <w:top w:val="none" w:sz="0" w:space="0" w:color="auto"/>
        <w:left w:val="none" w:sz="0" w:space="0" w:color="auto"/>
        <w:bottom w:val="none" w:sz="0" w:space="0" w:color="auto"/>
        <w:right w:val="none" w:sz="0" w:space="0" w:color="auto"/>
      </w:divBdr>
    </w:div>
    <w:div w:id="1295678316">
      <w:bodyDiv w:val="1"/>
      <w:marLeft w:val="0"/>
      <w:marRight w:val="0"/>
      <w:marTop w:val="0"/>
      <w:marBottom w:val="0"/>
      <w:divBdr>
        <w:top w:val="none" w:sz="0" w:space="0" w:color="auto"/>
        <w:left w:val="none" w:sz="0" w:space="0" w:color="auto"/>
        <w:bottom w:val="none" w:sz="0" w:space="0" w:color="auto"/>
        <w:right w:val="none" w:sz="0" w:space="0" w:color="auto"/>
      </w:divBdr>
    </w:div>
    <w:div w:id="149029361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544908088">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1970473150">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9069">
      <w:bodyDiv w:val="1"/>
      <w:marLeft w:val="0"/>
      <w:marRight w:val="0"/>
      <w:marTop w:val="0"/>
      <w:marBottom w:val="0"/>
      <w:divBdr>
        <w:top w:val="none" w:sz="0" w:space="0" w:color="auto"/>
        <w:left w:val="none" w:sz="0" w:space="0" w:color="auto"/>
        <w:bottom w:val="none" w:sz="0" w:space="0" w:color="auto"/>
        <w:right w:val="none" w:sz="0" w:space="0" w:color="auto"/>
      </w:divBdr>
    </w:div>
    <w:div w:id="2112317426">
      <w:bodyDiv w:val="1"/>
      <w:marLeft w:val="0"/>
      <w:marRight w:val="0"/>
      <w:marTop w:val="0"/>
      <w:marBottom w:val="0"/>
      <w:divBdr>
        <w:top w:val="none" w:sz="0" w:space="0" w:color="auto"/>
        <w:left w:val="none" w:sz="0" w:space="0" w:color="auto"/>
        <w:bottom w:val="none" w:sz="0" w:space="0" w:color="auto"/>
        <w:right w:val="none" w:sz="0" w:space="0" w:color="auto"/>
      </w:divBdr>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9"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hyperlink" Target="https://www.mongodb.com/resources/basics/databases/nosql-explained/nosql-vs-sql"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ieeexplore.ieee.org/abstract/document/9282637/" TargetMode="Externa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react.dev/learn" TargetMode="External"/><Relationship Id="rId37"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0" Type="http://schemas.openxmlformats.org/officeDocument/2006/relationships/hyperlink" Target="https://arxiv.org/pdf/2403.07541"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203.04860"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postgresql.org/about/"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ink.springer.com/chapter/10.1007/978-1-4842-8707-1_8" TargetMode="External"/><Relationship Id="rId30" Type="http://schemas.openxmlformats.org/officeDocument/2006/relationships/hyperlink" Target="https://docs.docker.com/guides/docker-overview/" TargetMode="External"/><Relationship Id="rId35" Type="http://schemas.openxmlformats.org/officeDocument/2006/relationships/hyperlink" Target="https://arxiv.org/pdf/2307.09923"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197for5662m48.cloudfront.net/documents/publicationstatus/174684/preprint_pdf/f94a60a2566eade6c63a19601bcf39b4.pdf" TargetMode="External"/><Relationship Id="rId33" Type="http://schemas.openxmlformats.org/officeDocument/2006/relationships/hyperlink" Target="https://nextjs.org/docs"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6" Type="http://schemas.openxmlformats.org/officeDocument/2006/relationships/image" Target="media/image19.png"/><Relationship Id="rId20" Type="http://schemas.openxmlformats.org/officeDocument/2006/relationships/image" Target="media/image10.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2283</TotalTime>
  <Pages>43</Pages>
  <Words>6075</Words>
  <Characters>34633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40627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2028</cp:revision>
  <cp:lastPrinted>2011-04-09T13:51:00Z</cp:lastPrinted>
  <dcterms:created xsi:type="dcterms:W3CDTF">2024-08-15T07:51:00Z</dcterms:created>
  <dcterms:modified xsi:type="dcterms:W3CDTF">2024-08-21T16:10:00Z</dcterms:modified>
</cp:coreProperties>
</file>