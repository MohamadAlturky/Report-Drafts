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7BE19224">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0E5F5F8E">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r w:rsidR="00000000">
        <w:fldChar w:fldCharType="begin"/>
      </w:r>
      <w:r w:rsidR="00000000">
        <w:instrText>HYPERLINK "https://arxiv.org/pdf/2406.18678"</w:instrText>
      </w:r>
      <w:r w:rsidR="00000000">
        <w:fldChar w:fldCharType="separate"/>
      </w:r>
      <w:r w:rsidRPr="00351D8F">
        <w:rPr>
          <w:rStyle w:val="Hyperlink"/>
          <w:lang w:val="en-US"/>
        </w:rPr>
        <w:t>arxiv.org/pdf/2406.18678</w:t>
      </w:r>
      <w:r w:rsidR="00000000">
        <w:rPr>
          <w:rStyle w:val="Hyperlink"/>
          <w:lang w:val="en-US"/>
        </w:rPr>
        <w:fldChar w:fldCharType="end"/>
      </w:r>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5"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6"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lastRenderedPageBreak/>
        <w:t>-</w:t>
      </w:r>
      <w:r>
        <w:t>9</w:t>
      </w:r>
      <w:r>
        <w:t>.1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w:t>
      </w:r>
      <w:r w:rsidR="00E5507E">
        <w:rPr>
          <w:lang w:val="en-US"/>
        </w:rPr>
        <w:t xml:space="preserve">operation </w:t>
      </w:r>
      <w:r w:rsidR="00E5507E">
        <w:rPr>
          <w:lang w:val="en-US"/>
        </w:rPr>
        <w:t>team)</w:t>
      </w:r>
      <w:r w:rsidR="00E5507E">
        <w:rPr>
          <w:lang w:val="en-US"/>
        </w:rPr>
        <w:t xml:space="preserve">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w:t>
      </w:r>
      <w:r w:rsidR="00A67464" w:rsidRPr="00A67464">
        <w:rPr>
          <w:rtl/>
          <w:lang w:val="en-US"/>
        </w:rPr>
        <w:t xml:space="preserve">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4119E8" w:rsidP="004119E8">
      <w:pPr>
        <w:pStyle w:val="a9"/>
        <w:rPr>
          <w:rStyle w:val="Hyperlink"/>
          <w:lang w:val="en-US"/>
        </w:rPr>
      </w:pPr>
      <w:hyperlink r:id="rId27" w:history="1">
        <w:r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69B45B7F" w14:textId="1F9DCE42" w:rsidR="00F3772B" w:rsidRPr="00F3772B" w:rsidRDefault="00912245" w:rsidP="00F3772B">
      <w:pPr>
        <w:pStyle w:val="1"/>
        <w:rPr>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5BD5D7C1" w14:textId="77777777" w:rsidR="001C1997" w:rsidRDefault="001C1997" w:rsidP="00EA4555">
      <w:pPr>
        <w:pStyle w:val="a9"/>
        <w:rPr>
          <w:rStyle w:val="Hyperlink"/>
          <w:rtl/>
          <w:lang w:val="en-US"/>
        </w:rPr>
      </w:pPr>
    </w:p>
    <w:p w14:paraId="1292A76A" w14:textId="26415ED2"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وإنشائها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5A7A2E" w:rsidP="007F67E8">
      <w:pPr>
        <w:pStyle w:val="a9"/>
        <w:rPr>
          <w:rStyle w:val="Hyperlink"/>
          <w:rtl/>
          <w:lang w:val="en-US"/>
        </w:rPr>
      </w:pPr>
      <w:hyperlink r:id="rId28" w:history="1">
        <w:r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Fonts w:hint="cs"/>
          <w:rtl/>
          <w:lang w:val="en-US"/>
        </w:rPr>
      </w:pPr>
      <w:r w:rsidRPr="001759EA">
        <w:rPr>
          <w:rtl/>
          <w:lang w:val="en-US"/>
        </w:rPr>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9236B8" w:rsidP="009236B8">
      <w:pPr>
        <w:pStyle w:val="a9"/>
        <w:rPr>
          <w:rStyle w:val="Hyperlink"/>
          <w:rFonts w:hint="cs"/>
          <w:rtl/>
          <w:lang w:val="en-US"/>
        </w:rPr>
      </w:pPr>
      <w:hyperlink r:id="rId29" w:history="1">
        <w:r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lastRenderedPageBreak/>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t>-</w:t>
      </w:r>
      <w:r>
        <w:t>1</w:t>
      </w:r>
      <w:r>
        <w:t>.</w:t>
      </w:r>
      <w:r>
        <w:t>10</w:t>
      </w:r>
      <w:r>
        <w:t>.1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w:t>
      </w:r>
      <w:r w:rsidR="007D085A" w:rsidRPr="00F427E0">
        <w:rPr>
          <w:lang w:val="en-US"/>
        </w:rPr>
        <w:t>business logic</w:t>
      </w:r>
      <w:r w:rsidR="007D085A" w:rsidRPr="00F427E0">
        <w:rPr>
          <w:lang w:val="en-US"/>
        </w:rPr>
        <w:t>)</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lastRenderedPageBreak/>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0"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1"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proofErr w:type="spellStart"/>
      <w:r w:rsidRPr="00731EA8">
        <w:rPr>
          <w:b w:val="0"/>
          <w:bCs w:val="0"/>
          <w:sz w:val="24"/>
          <w:szCs w:val="24"/>
        </w:rPr>
        <w:t>React</w:t>
      </w:r>
      <w:proofErr w:type="spellEnd"/>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2"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lastRenderedPageBreak/>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3"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4"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Fonts w:hint="cs"/>
          <w:rtl/>
          <w:lang w:val="en-US"/>
        </w:rPr>
      </w:pPr>
      <w:r>
        <w:lastRenderedPageBreak/>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Fonts w:hint="cs"/>
          <w:rtl/>
          <w:lang w:val="en-US"/>
        </w:rPr>
      </w:pPr>
    </w:p>
    <w:p w14:paraId="455934F8" w14:textId="51C043FB" w:rsidR="001E7C74" w:rsidRPr="00086812" w:rsidRDefault="001E7C74" w:rsidP="001E7C74">
      <w:pPr>
        <w:pStyle w:val="1"/>
        <w:rPr>
          <w:lang w:val="en-US"/>
        </w:rPr>
      </w:pPr>
      <w:r>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Fonts w:hint="cs"/>
          <w:rtl/>
          <w:lang w:val="en-US"/>
        </w:rPr>
      </w:pPr>
      <w:r>
        <w:lastRenderedPageBreak/>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51303F0" w14:textId="77777777" w:rsidR="001A4719" w:rsidRPr="00043E79" w:rsidRDefault="001A4719" w:rsidP="001A4719">
      <w:pPr>
        <w:pStyle w:val="a9"/>
        <w:rPr>
          <w:lang w:val="en-US"/>
        </w:rPr>
      </w:pPr>
    </w:p>
    <w:p w14:paraId="591D6528" w14:textId="77777777" w:rsidR="002143A4" w:rsidRPr="0001324D" w:rsidRDefault="002143A4" w:rsidP="001A4719">
      <w:pPr>
        <w:pStyle w:val="a9"/>
        <w:rPr>
          <w:rFonts w:hint="cs"/>
          <w:rtl/>
        </w:rPr>
      </w:pPr>
    </w:p>
    <w:p w14:paraId="47FA0692" w14:textId="767065CC" w:rsidR="004A108F" w:rsidRDefault="001A4719" w:rsidP="002143A4">
      <w:pPr>
        <w:pStyle w:val="1"/>
        <w:rPr>
          <w:rFonts w:hint="cs"/>
          <w:rtl/>
          <w:lang w:val="en-US"/>
        </w:rPr>
      </w:pPr>
      <w:r>
        <w:t>-3.2</w:t>
      </w:r>
      <w:r>
        <w:rPr>
          <w:rFonts w:hint="cs"/>
          <w:rtl/>
        </w:rPr>
        <w:t xml:space="preserve"> </w:t>
      </w:r>
      <w:r w:rsidR="006174FE">
        <w:rPr>
          <w:lang w:val="en-US"/>
        </w:rPr>
        <w:t>Jenkins</w:t>
      </w:r>
    </w:p>
    <w:p w14:paraId="31F9B35A" w14:textId="3FA2B5FC" w:rsidR="004A108F" w:rsidRDefault="002143A4" w:rsidP="006F2ABC">
      <w:pPr>
        <w:pStyle w:val="a9"/>
        <w:rPr>
          <w:rFonts w:hint="cs"/>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xml:space="preserve">) في تطوير البرمجيات. فهو يساعد في أتمتة أجزاء من عملية تطوير البرمجيات من خلال بناء واختبار ونشر </w:t>
      </w:r>
      <w:r w:rsidR="00EB38C9">
        <w:rPr>
          <w:rFonts w:hint="cs"/>
          <w:rtl/>
          <w:lang w:val="en-US"/>
        </w:rPr>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Pr="002143A4">
        <w:rPr>
          <w:rtl/>
          <w:lang w:val="en-US"/>
        </w:rPr>
        <w:t>.</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7D5DDCF3" w14:textId="77777777" w:rsidR="004A108F" w:rsidRPr="00ED25EB" w:rsidRDefault="004A108F" w:rsidP="006F2ABC">
      <w:pPr>
        <w:pStyle w:val="a9"/>
        <w:rPr>
          <w:lang w:val="en-US"/>
        </w:rPr>
      </w:pPr>
    </w:p>
    <w:p w14:paraId="2FFADDB6" w14:textId="77777777" w:rsidR="004A108F" w:rsidRDefault="004A108F" w:rsidP="006F2ABC">
      <w:pPr>
        <w:pStyle w:val="a9"/>
        <w:rPr>
          <w:lang w:val="en-US"/>
        </w:rPr>
      </w:pPr>
    </w:p>
    <w:p w14:paraId="2E579505" w14:textId="77777777" w:rsidR="004A108F" w:rsidRPr="00160C3A" w:rsidRDefault="004A108F" w:rsidP="006F2ABC">
      <w:pPr>
        <w:pStyle w:val="a9"/>
        <w:rPr>
          <w:lang w:val="en-US"/>
        </w:rPr>
      </w:pPr>
    </w:p>
    <w:p w14:paraId="25D1A769" w14:textId="77777777" w:rsidR="004A108F" w:rsidRDefault="004A108F" w:rsidP="006F2ABC">
      <w:pPr>
        <w:pStyle w:val="a9"/>
        <w:rPr>
          <w:lang w:val="en-US"/>
        </w:rPr>
      </w:pP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9" w:name="_Toc290126552"/>
      <w:r>
        <w:t>-2.2</w:t>
      </w:r>
      <w:r>
        <w:rPr>
          <w:rFonts w:hint="cs"/>
          <w:rtl/>
        </w:rPr>
        <w:t xml:space="preserve"> </w:t>
      </w:r>
      <w:bookmarkEnd w:id="29"/>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5"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6"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7"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r w:rsidR="00000000">
        <w:fldChar w:fldCharType="begin"/>
      </w:r>
      <w:r w:rsidR="00000000">
        <w:instrText>HYPERLINK "https://arxiv.org/pdf/2307.09923"</w:instrText>
      </w:r>
      <w:r w:rsidR="00000000">
        <w:fldChar w:fldCharType="separate"/>
      </w:r>
      <w:r w:rsidRPr="00155D5D">
        <w:rPr>
          <w:rStyle w:val="Hyperlink"/>
          <w:lang w:val="en-US"/>
        </w:rPr>
        <w:t>2307.09923 (arxiv.org)</w:t>
      </w:r>
      <w:r w:rsidR="00000000">
        <w:rPr>
          <w:rStyle w:val="Hyperlink"/>
          <w:lang w:val="en-US"/>
        </w:rPr>
        <w:fldChar w:fldCharType="end"/>
      </w:r>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8"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9">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0"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xml:space="preserve">, H., Berti, A., Schuster, D., &amp; van der Aalst, W. M. (2024, May). Process Modeling </w:t>
      </w:r>
      <w:proofErr w:type="gramStart"/>
      <w:r w:rsidRPr="006A4AA9">
        <w:rPr>
          <w:lang w:val="en-US"/>
        </w:rPr>
        <w:t>With</w:t>
      </w:r>
      <w:proofErr w:type="gramEnd"/>
      <w:r w:rsidRPr="006A4AA9">
        <w:rPr>
          <w:lang w:val="en-US"/>
        </w:rPr>
        <w:t xml:space="preserve">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pPr>
        <w:pStyle w:val="a9"/>
        <w:numPr>
          <w:ilvl w:val="0"/>
          <w:numId w:val="8"/>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 xml:space="preserve">[PET </w:t>
      </w:r>
      <w:proofErr w:type="spellStart"/>
      <w:r w:rsidR="00E42653">
        <w:rPr>
          <w:lang w:val="en-US"/>
        </w:rPr>
        <w:t>refrerence</w:t>
      </w:r>
      <w:proofErr w:type="spellEnd"/>
      <w:r w:rsidR="00E42653">
        <w:rPr>
          <w:lang w:val="en-US"/>
        </w:rPr>
        <w:t>]</w:t>
      </w:r>
    </w:p>
    <w:p w14:paraId="1912D84C" w14:textId="2FF30D9B" w:rsidR="00661760" w:rsidRDefault="00294BFE">
      <w:pPr>
        <w:pStyle w:val="a9"/>
        <w:numPr>
          <w:ilvl w:val="0"/>
          <w:numId w:val="8"/>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[LLMs can accomplish</w:t>
      </w:r>
      <w:proofErr w:type="gramStart"/>
      <w:r w:rsidR="00ED09D0">
        <w:rPr>
          <w:lang w:val="en-US"/>
        </w:rPr>
        <w:t xml:space="preserve"> ..</w:t>
      </w:r>
      <w:proofErr w:type="gramEnd"/>
      <w:r w:rsidR="00ED09D0">
        <w:rPr>
          <w:lang w:val="en-US"/>
        </w:rPr>
        <w:t xml:space="preserve"> </w:t>
      </w:r>
      <w:r w:rsidR="009C32AE">
        <w:rPr>
          <w:lang w:val="en-US"/>
        </w:rPr>
        <w:t>reference</w:t>
      </w:r>
      <w:r w:rsidR="00ED09D0">
        <w:rPr>
          <w:lang w:val="en-US"/>
        </w:rPr>
        <w:t>]</w:t>
      </w:r>
    </w:p>
    <w:p w14:paraId="1DE2FFD1" w14:textId="58A38A7F" w:rsidR="00F71093" w:rsidRDefault="00F71093">
      <w:pPr>
        <w:pStyle w:val="a9"/>
        <w:numPr>
          <w:ilvl w:val="0"/>
          <w:numId w:val="8"/>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 xml:space="preserve">generate </w:t>
      </w:r>
      <w:proofErr w:type="spellStart"/>
      <w:r w:rsidR="00BD26F4">
        <w:rPr>
          <w:lang w:val="en-US"/>
        </w:rPr>
        <w:t>bpmn</w:t>
      </w:r>
      <w:proofErr w:type="spellEnd"/>
      <w:r w:rsidR="00BD26F4">
        <w:rPr>
          <w:lang w:val="en-US"/>
        </w:rPr>
        <w:t xml:space="preserve">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1"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2"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proofErr w:type="spellStart"/>
      <w:r w:rsidR="00071C81">
        <w:rPr>
          <w:lang w:val="en-US"/>
        </w:rPr>
        <w:t>mongodb</w:t>
      </w:r>
      <w:proofErr w:type="spellEnd"/>
      <w:r w:rsidR="00071C81">
        <w:rPr>
          <w:rFonts w:hint="cs"/>
          <w:rtl/>
          <w:lang w:val="en-US"/>
        </w:rPr>
        <w:t xml:space="preserve"> التي تتبع منهجية </w:t>
      </w:r>
      <w:proofErr w:type="spellStart"/>
      <w:r w:rsidR="00071C81">
        <w:rPr>
          <w:lang w:val="en-US"/>
        </w:rPr>
        <w:t>nosql</w:t>
      </w:r>
      <w:proofErr w:type="spellEnd"/>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proofErr w:type="spellStart"/>
      <w:r w:rsidR="00C54729">
        <w:rPr>
          <w:lang w:val="en-US"/>
        </w:rPr>
        <w:t>RestAPI</w:t>
      </w:r>
      <w:proofErr w:type="spellEnd"/>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3">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11F081D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0B2CA8">
        <w:rPr>
          <w:rFonts w:hint="cs"/>
          <w:noProof/>
          <w:rtl/>
        </w:rPr>
        <w:t>، 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lastRenderedPageBreak/>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018FA0D9"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147020">
        <w:rPr>
          <w:rFonts w:hint="cs"/>
          <w:rtl/>
          <w:lang w:val="en-US"/>
        </w:rPr>
        <w:t>حيث</w:t>
      </w:r>
      <w:r w:rsidR="00D774D3">
        <w:rPr>
          <w:rFonts w:hint="cs"/>
          <w:rtl/>
          <w:lang w:val="en-US"/>
        </w:rPr>
        <w:t xml:space="preserve"> تم</w:t>
      </w:r>
      <w:r w:rsidR="006E4CF7">
        <w:rPr>
          <w:rFonts w:hint="cs"/>
          <w:rtl/>
          <w:lang w:val="en-US"/>
        </w:rPr>
        <w:t xml:space="preserve"> </w:t>
      </w:r>
      <w:r w:rsidR="00CE2675">
        <w:rPr>
          <w:rFonts w:hint="cs"/>
          <w:rtl/>
          <w:lang w:val="en-US"/>
        </w:rPr>
        <w:t xml:space="preserve">استخدام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638503E3" w:rsidR="002106ED" w:rsidRDefault="007D6289">
      <w:pPr>
        <w:pStyle w:val="a9"/>
        <w:numPr>
          <w:ilvl w:val="0"/>
          <w:numId w:val="15"/>
        </w:numPr>
        <w:rPr>
          <w:lang w:val="en-US"/>
        </w:rPr>
      </w:pPr>
      <w:r>
        <w:rPr>
          <w:rFonts w:hint="cs"/>
          <w:rtl/>
          <w:lang w:val="en-US"/>
        </w:rPr>
        <w:t xml:space="preserve">من أجل تحقيق التحكم الكامل بالمخطط من أجل إضافة خاصيات الذكاء الصنعي </w:t>
      </w:r>
      <w:r w:rsidR="00A03061">
        <w:rPr>
          <w:rFonts w:hint="cs"/>
          <w:rtl/>
          <w:lang w:val="en-US"/>
        </w:rPr>
        <w:t>وإدارة التكامل معها</w:t>
      </w:r>
      <w:r>
        <w:rPr>
          <w:rFonts w:hint="cs"/>
          <w:rtl/>
          <w:lang w:val="en-US"/>
        </w:rPr>
        <w:t>.</w:t>
      </w:r>
    </w:p>
    <w:p w14:paraId="56963415" w14:textId="3DD7E40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739B3CCC" w14:textId="77777777" w:rsidR="00C116F8" w:rsidRDefault="00C116F8" w:rsidP="00C116F8">
      <w:pPr>
        <w:pStyle w:val="a9"/>
        <w:rPr>
          <w:rtl/>
          <w:lang w:val="en-US"/>
        </w:rPr>
      </w:pP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79509847" w14:textId="77777777" w:rsidR="00C116F8" w:rsidRDefault="00C116F8" w:rsidP="00C116F8">
      <w:pPr>
        <w:pStyle w:val="a9"/>
        <w:rPr>
          <w:rtl/>
          <w:lang w:val="en-US"/>
        </w:rPr>
      </w:pPr>
    </w:p>
    <w:p w14:paraId="1D74D7A5" w14:textId="77777777" w:rsidR="00C116F8" w:rsidRDefault="00C116F8" w:rsidP="00C116F8">
      <w:pPr>
        <w:pStyle w:val="a9"/>
        <w:rPr>
          <w:rtl/>
          <w:lang w:val="en-US"/>
        </w:rPr>
      </w:pPr>
    </w:p>
    <w:p w14:paraId="54918911" w14:textId="77777777" w:rsidR="00C116F8" w:rsidRDefault="00C116F8" w:rsidP="00C116F8">
      <w:pPr>
        <w:pStyle w:val="a9"/>
        <w:rPr>
          <w:rtl/>
          <w:lang w:val="en-US"/>
        </w:rPr>
      </w:pPr>
    </w:p>
    <w:p w14:paraId="473335A3" w14:textId="77777777" w:rsidR="00C116F8" w:rsidRDefault="00C116F8" w:rsidP="00C116F8">
      <w:pPr>
        <w:pStyle w:val="a9"/>
        <w:rPr>
          <w:rtl/>
          <w:lang w:val="en-US"/>
        </w:rPr>
      </w:pPr>
    </w:p>
    <w:p w14:paraId="3DE43081" w14:textId="77777777" w:rsidR="00C116F8" w:rsidRDefault="00C116F8" w:rsidP="00C116F8">
      <w:pPr>
        <w:pStyle w:val="a9"/>
        <w:rPr>
          <w:rtl/>
          <w:lang w:val="en-US"/>
        </w:rPr>
      </w:pPr>
    </w:p>
    <w:p w14:paraId="1A85C53D" w14:textId="3C4DCDCE" w:rsidR="00C116F8" w:rsidRPr="00B35EE2" w:rsidRDefault="000010FC" w:rsidP="00C116F8">
      <w:pPr>
        <w:pStyle w:val="a9"/>
        <w:rPr>
          <w:lang w:val="en-US"/>
        </w:rPr>
      </w:pPr>
      <w:r>
        <w:rPr>
          <w:rFonts w:hint="cs"/>
          <w:rtl/>
          <w:lang w:val="en-US"/>
        </w:rPr>
        <w:t>ي</w:t>
      </w:r>
    </w:p>
    <w:p w14:paraId="66D88125" w14:textId="77777777" w:rsidR="009F3B52" w:rsidRDefault="009F3B52" w:rsidP="000349C4">
      <w:pPr>
        <w:pStyle w:val="a9"/>
        <w:rPr>
          <w:noProof/>
          <w:rtl/>
          <w:lang w:val="en-US"/>
        </w:rPr>
      </w:pPr>
    </w:p>
    <w:p w14:paraId="368F3C79" w14:textId="77777777" w:rsidR="009F3B52" w:rsidRPr="00EB1D06" w:rsidRDefault="009F3B52" w:rsidP="000349C4">
      <w:pPr>
        <w:pStyle w:val="a9"/>
        <w:rPr>
          <w:noProof/>
          <w:rtl/>
          <w:lang w:val="en-US"/>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2AF30" w14:textId="77777777" w:rsidR="000C2A3F" w:rsidRDefault="000C2A3F" w:rsidP="006C5768">
      <w:r>
        <w:separator/>
      </w:r>
    </w:p>
  </w:endnote>
  <w:endnote w:type="continuationSeparator" w:id="0">
    <w:p w14:paraId="64932729" w14:textId="77777777" w:rsidR="000C2A3F" w:rsidRDefault="000C2A3F"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w:t>
        </w:r>
        <w:r w:rsidR="00821736">
          <w:rPr>
            <w:noProof/>
            <w:rtl/>
          </w:rPr>
          <w:t>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C3C28" w14:textId="77777777" w:rsidR="000C2A3F" w:rsidRDefault="000C2A3F" w:rsidP="006C5768">
      <w:r>
        <w:separator/>
      </w:r>
    </w:p>
  </w:footnote>
  <w:footnote w:type="continuationSeparator" w:id="0">
    <w:p w14:paraId="0E645FEA" w14:textId="77777777" w:rsidR="000C2A3F" w:rsidRDefault="000C2A3F"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6"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3"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7"/>
  </w:num>
  <w:num w:numId="2" w16cid:durableId="48500460">
    <w:abstractNumId w:val="1"/>
  </w:num>
  <w:num w:numId="3" w16cid:durableId="905528888">
    <w:abstractNumId w:val="9"/>
  </w:num>
  <w:num w:numId="4" w16cid:durableId="768358840">
    <w:abstractNumId w:val="5"/>
  </w:num>
  <w:num w:numId="5" w16cid:durableId="2039622157">
    <w:abstractNumId w:val="12"/>
  </w:num>
  <w:num w:numId="6" w16cid:durableId="1222640603">
    <w:abstractNumId w:val="2"/>
  </w:num>
  <w:num w:numId="7" w16cid:durableId="365836054">
    <w:abstractNumId w:val="0"/>
  </w:num>
  <w:num w:numId="8" w16cid:durableId="642469817">
    <w:abstractNumId w:val="4"/>
  </w:num>
  <w:num w:numId="9" w16cid:durableId="2079285283">
    <w:abstractNumId w:val="13"/>
  </w:num>
  <w:num w:numId="10" w16cid:durableId="539632544">
    <w:abstractNumId w:val="11"/>
  </w:num>
  <w:num w:numId="11" w16cid:durableId="35617820">
    <w:abstractNumId w:val="3"/>
  </w:num>
  <w:num w:numId="12" w16cid:durableId="842475706">
    <w:abstractNumId w:val="6"/>
  </w:num>
  <w:num w:numId="13" w16cid:durableId="1331641951">
    <w:abstractNumId w:val="14"/>
  </w:num>
  <w:num w:numId="14" w16cid:durableId="1812820271">
    <w:abstractNumId w:val="15"/>
  </w:num>
  <w:num w:numId="15" w16cid:durableId="1585916392">
    <w:abstractNumId w:val="10"/>
  </w:num>
  <w:num w:numId="16" w16cid:durableId="989091546">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C65"/>
    <w:rsid w:val="000034A4"/>
    <w:rsid w:val="000048E0"/>
    <w:rsid w:val="0000562B"/>
    <w:rsid w:val="0000702E"/>
    <w:rsid w:val="000075E3"/>
    <w:rsid w:val="00010208"/>
    <w:rsid w:val="00010DEE"/>
    <w:rsid w:val="00012200"/>
    <w:rsid w:val="00012DDD"/>
    <w:rsid w:val="0001324D"/>
    <w:rsid w:val="00014E5D"/>
    <w:rsid w:val="00015C3B"/>
    <w:rsid w:val="00015D02"/>
    <w:rsid w:val="00015F92"/>
    <w:rsid w:val="00020A62"/>
    <w:rsid w:val="00021B1C"/>
    <w:rsid w:val="0002315C"/>
    <w:rsid w:val="00024CCD"/>
    <w:rsid w:val="00024DDE"/>
    <w:rsid w:val="00025F0C"/>
    <w:rsid w:val="00032E2C"/>
    <w:rsid w:val="0003356F"/>
    <w:rsid w:val="00033C62"/>
    <w:rsid w:val="00034714"/>
    <w:rsid w:val="000349C4"/>
    <w:rsid w:val="000370F6"/>
    <w:rsid w:val="00040293"/>
    <w:rsid w:val="000403D5"/>
    <w:rsid w:val="00040CD6"/>
    <w:rsid w:val="0004106A"/>
    <w:rsid w:val="0004245F"/>
    <w:rsid w:val="00042855"/>
    <w:rsid w:val="00043221"/>
    <w:rsid w:val="00043E79"/>
    <w:rsid w:val="0004493F"/>
    <w:rsid w:val="00044F3A"/>
    <w:rsid w:val="00046075"/>
    <w:rsid w:val="00050051"/>
    <w:rsid w:val="00050957"/>
    <w:rsid w:val="000528DB"/>
    <w:rsid w:val="00052B76"/>
    <w:rsid w:val="00056714"/>
    <w:rsid w:val="0006044F"/>
    <w:rsid w:val="00061748"/>
    <w:rsid w:val="00061787"/>
    <w:rsid w:val="000624C0"/>
    <w:rsid w:val="00062C0B"/>
    <w:rsid w:val="000630E9"/>
    <w:rsid w:val="00065D6D"/>
    <w:rsid w:val="00066FB6"/>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2DE6"/>
    <w:rsid w:val="000843EE"/>
    <w:rsid w:val="00085373"/>
    <w:rsid w:val="000853E1"/>
    <w:rsid w:val="00085D36"/>
    <w:rsid w:val="00086090"/>
    <w:rsid w:val="00086599"/>
    <w:rsid w:val="00086812"/>
    <w:rsid w:val="00086CF3"/>
    <w:rsid w:val="00086D76"/>
    <w:rsid w:val="00090915"/>
    <w:rsid w:val="00091206"/>
    <w:rsid w:val="0009590F"/>
    <w:rsid w:val="00095B23"/>
    <w:rsid w:val="00095E69"/>
    <w:rsid w:val="0009756C"/>
    <w:rsid w:val="000975E5"/>
    <w:rsid w:val="00097ABC"/>
    <w:rsid w:val="000A0AF5"/>
    <w:rsid w:val="000A25E6"/>
    <w:rsid w:val="000A343C"/>
    <w:rsid w:val="000A3736"/>
    <w:rsid w:val="000A5089"/>
    <w:rsid w:val="000A555F"/>
    <w:rsid w:val="000A6991"/>
    <w:rsid w:val="000B21AC"/>
    <w:rsid w:val="000B25B3"/>
    <w:rsid w:val="000B2CA8"/>
    <w:rsid w:val="000B30DF"/>
    <w:rsid w:val="000B3D19"/>
    <w:rsid w:val="000B48EF"/>
    <w:rsid w:val="000C0593"/>
    <w:rsid w:val="000C05FE"/>
    <w:rsid w:val="000C2A3F"/>
    <w:rsid w:val="000C38F8"/>
    <w:rsid w:val="000C4C0C"/>
    <w:rsid w:val="000C64D4"/>
    <w:rsid w:val="000C71F9"/>
    <w:rsid w:val="000D10E9"/>
    <w:rsid w:val="000D1C84"/>
    <w:rsid w:val="000D1F33"/>
    <w:rsid w:val="000D1F96"/>
    <w:rsid w:val="000D2504"/>
    <w:rsid w:val="000D3790"/>
    <w:rsid w:val="000D4442"/>
    <w:rsid w:val="000D4EBF"/>
    <w:rsid w:val="000D5440"/>
    <w:rsid w:val="000D5DD1"/>
    <w:rsid w:val="000D6D69"/>
    <w:rsid w:val="000D7C40"/>
    <w:rsid w:val="000E0A55"/>
    <w:rsid w:val="000E2199"/>
    <w:rsid w:val="000E2B3F"/>
    <w:rsid w:val="000E2DC6"/>
    <w:rsid w:val="000E3A89"/>
    <w:rsid w:val="000E4CF1"/>
    <w:rsid w:val="000E58DE"/>
    <w:rsid w:val="000E5A18"/>
    <w:rsid w:val="000E7F48"/>
    <w:rsid w:val="000F0ED0"/>
    <w:rsid w:val="000F4581"/>
    <w:rsid w:val="000F50B3"/>
    <w:rsid w:val="000F6E2F"/>
    <w:rsid w:val="000F7104"/>
    <w:rsid w:val="001012F2"/>
    <w:rsid w:val="001031DD"/>
    <w:rsid w:val="00103340"/>
    <w:rsid w:val="00104CB6"/>
    <w:rsid w:val="00106314"/>
    <w:rsid w:val="00107AF7"/>
    <w:rsid w:val="00110458"/>
    <w:rsid w:val="001105B4"/>
    <w:rsid w:val="00111020"/>
    <w:rsid w:val="00111353"/>
    <w:rsid w:val="00112FAF"/>
    <w:rsid w:val="001165CC"/>
    <w:rsid w:val="00116C8C"/>
    <w:rsid w:val="00116D5B"/>
    <w:rsid w:val="00117086"/>
    <w:rsid w:val="001202D9"/>
    <w:rsid w:val="00121E3C"/>
    <w:rsid w:val="0012270E"/>
    <w:rsid w:val="001230E2"/>
    <w:rsid w:val="00125332"/>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7020"/>
    <w:rsid w:val="0015171F"/>
    <w:rsid w:val="00151D29"/>
    <w:rsid w:val="00152E46"/>
    <w:rsid w:val="00153943"/>
    <w:rsid w:val="00154DDD"/>
    <w:rsid w:val="001561BA"/>
    <w:rsid w:val="0015754E"/>
    <w:rsid w:val="00160C3A"/>
    <w:rsid w:val="00162E6E"/>
    <w:rsid w:val="00164AD4"/>
    <w:rsid w:val="00165387"/>
    <w:rsid w:val="001668E6"/>
    <w:rsid w:val="0016701A"/>
    <w:rsid w:val="001679D1"/>
    <w:rsid w:val="0017271C"/>
    <w:rsid w:val="00173DCD"/>
    <w:rsid w:val="001750E7"/>
    <w:rsid w:val="001759EA"/>
    <w:rsid w:val="00176E50"/>
    <w:rsid w:val="00177442"/>
    <w:rsid w:val="00177768"/>
    <w:rsid w:val="00177B83"/>
    <w:rsid w:val="001810EC"/>
    <w:rsid w:val="0018150F"/>
    <w:rsid w:val="00181A43"/>
    <w:rsid w:val="00184264"/>
    <w:rsid w:val="0018444B"/>
    <w:rsid w:val="00187C54"/>
    <w:rsid w:val="00190FC3"/>
    <w:rsid w:val="001918C5"/>
    <w:rsid w:val="001928A9"/>
    <w:rsid w:val="00194CC9"/>
    <w:rsid w:val="00196FFD"/>
    <w:rsid w:val="00197B7B"/>
    <w:rsid w:val="001A2357"/>
    <w:rsid w:val="001A2B54"/>
    <w:rsid w:val="001A4719"/>
    <w:rsid w:val="001A4965"/>
    <w:rsid w:val="001A6EFE"/>
    <w:rsid w:val="001A7302"/>
    <w:rsid w:val="001B0240"/>
    <w:rsid w:val="001B09FD"/>
    <w:rsid w:val="001B4E30"/>
    <w:rsid w:val="001B5317"/>
    <w:rsid w:val="001B7B85"/>
    <w:rsid w:val="001B7F80"/>
    <w:rsid w:val="001C1997"/>
    <w:rsid w:val="001C4229"/>
    <w:rsid w:val="001C4EA5"/>
    <w:rsid w:val="001C5170"/>
    <w:rsid w:val="001C6A05"/>
    <w:rsid w:val="001D11D7"/>
    <w:rsid w:val="001D2DAB"/>
    <w:rsid w:val="001D424C"/>
    <w:rsid w:val="001D536F"/>
    <w:rsid w:val="001D5DCA"/>
    <w:rsid w:val="001D6E17"/>
    <w:rsid w:val="001E035A"/>
    <w:rsid w:val="001E09F0"/>
    <w:rsid w:val="001E1D59"/>
    <w:rsid w:val="001E2238"/>
    <w:rsid w:val="001E227C"/>
    <w:rsid w:val="001E2589"/>
    <w:rsid w:val="001E3308"/>
    <w:rsid w:val="001E3B3A"/>
    <w:rsid w:val="001E767F"/>
    <w:rsid w:val="001E7C74"/>
    <w:rsid w:val="001F3692"/>
    <w:rsid w:val="001F38C2"/>
    <w:rsid w:val="001F4C22"/>
    <w:rsid w:val="001F5583"/>
    <w:rsid w:val="001F5FB4"/>
    <w:rsid w:val="001F6042"/>
    <w:rsid w:val="001F661C"/>
    <w:rsid w:val="001F68C5"/>
    <w:rsid w:val="00200428"/>
    <w:rsid w:val="00201348"/>
    <w:rsid w:val="00201D55"/>
    <w:rsid w:val="002023A0"/>
    <w:rsid w:val="00203289"/>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513C"/>
    <w:rsid w:val="002156CF"/>
    <w:rsid w:val="00220A75"/>
    <w:rsid w:val="00220E5A"/>
    <w:rsid w:val="0022205A"/>
    <w:rsid w:val="0022261B"/>
    <w:rsid w:val="00224E56"/>
    <w:rsid w:val="00225EAE"/>
    <w:rsid w:val="002260BA"/>
    <w:rsid w:val="00226251"/>
    <w:rsid w:val="002276E2"/>
    <w:rsid w:val="002302B0"/>
    <w:rsid w:val="002318DC"/>
    <w:rsid w:val="00233A47"/>
    <w:rsid w:val="00235BD1"/>
    <w:rsid w:val="00235D5C"/>
    <w:rsid w:val="00237D0B"/>
    <w:rsid w:val="00237EF4"/>
    <w:rsid w:val="00241BB5"/>
    <w:rsid w:val="00244256"/>
    <w:rsid w:val="0024451A"/>
    <w:rsid w:val="002464CC"/>
    <w:rsid w:val="00246987"/>
    <w:rsid w:val="00247936"/>
    <w:rsid w:val="00247E4A"/>
    <w:rsid w:val="00251B08"/>
    <w:rsid w:val="00252EA1"/>
    <w:rsid w:val="00253A5E"/>
    <w:rsid w:val="0025458B"/>
    <w:rsid w:val="00255656"/>
    <w:rsid w:val="00255929"/>
    <w:rsid w:val="0025678A"/>
    <w:rsid w:val="00256A5C"/>
    <w:rsid w:val="00256BE6"/>
    <w:rsid w:val="00256CE3"/>
    <w:rsid w:val="00257CBB"/>
    <w:rsid w:val="00260863"/>
    <w:rsid w:val="00260A34"/>
    <w:rsid w:val="00263748"/>
    <w:rsid w:val="00263EFD"/>
    <w:rsid w:val="00264A45"/>
    <w:rsid w:val="002661A6"/>
    <w:rsid w:val="00270027"/>
    <w:rsid w:val="00270ACC"/>
    <w:rsid w:val="002733B9"/>
    <w:rsid w:val="00273F28"/>
    <w:rsid w:val="002741A5"/>
    <w:rsid w:val="00274857"/>
    <w:rsid w:val="002809F3"/>
    <w:rsid w:val="00280E40"/>
    <w:rsid w:val="00281019"/>
    <w:rsid w:val="002824BC"/>
    <w:rsid w:val="002824F0"/>
    <w:rsid w:val="00284E2F"/>
    <w:rsid w:val="00285CE5"/>
    <w:rsid w:val="00286656"/>
    <w:rsid w:val="002873F1"/>
    <w:rsid w:val="00287973"/>
    <w:rsid w:val="00292A04"/>
    <w:rsid w:val="00293D84"/>
    <w:rsid w:val="00294BFE"/>
    <w:rsid w:val="002956CE"/>
    <w:rsid w:val="00295B67"/>
    <w:rsid w:val="0029610D"/>
    <w:rsid w:val="002A0DE2"/>
    <w:rsid w:val="002A7735"/>
    <w:rsid w:val="002A7F38"/>
    <w:rsid w:val="002B0006"/>
    <w:rsid w:val="002B0499"/>
    <w:rsid w:val="002B1E66"/>
    <w:rsid w:val="002B2E79"/>
    <w:rsid w:val="002B301A"/>
    <w:rsid w:val="002B3164"/>
    <w:rsid w:val="002B4AB1"/>
    <w:rsid w:val="002B56BF"/>
    <w:rsid w:val="002B631F"/>
    <w:rsid w:val="002B6E7B"/>
    <w:rsid w:val="002B73D2"/>
    <w:rsid w:val="002B7F05"/>
    <w:rsid w:val="002C1303"/>
    <w:rsid w:val="002C2923"/>
    <w:rsid w:val="002C4834"/>
    <w:rsid w:val="002C5069"/>
    <w:rsid w:val="002C5075"/>
    <w:rsid w:val="002C5699"/>
    <w:rsid w:val="002C5CAD"/>
    <w:rsid w:val="002C61F7"/>
    <w:rsid w:val="002D1DBB"/>
    <w:rsid w:val="002D1F1F"/>
    <w:rsid w:val="002D4529"/>
    <w:rsid w:val="002D7D9A"/>
    <w:rsid w:val="002E004D"/>
    <w:rsid w:val="002E0EA4"/>
    <w:rsid w:val="002E11C5"/>
    <w:rsid w:val="002E12DF"/>
    <w:rsid w:val="002E17FC"/>
    <w:rsid w:val="002E18A3"/>
    <w:rsid w:val="002E4020"/>
    <w:rsid w:val="002E7BCA"/>
    <w:rsid w:val="002E7F79"/>
    <w:rsid w:val="002F0BA5"/>
    <w:rsid w:val="002F1D12"/>
    <w:rsid w:val="002F231C"/>
    <w:rsid w:val="002F3DF1"/>
    <w:rsid w:val="002F48D0"/>
    <w:rsid w:val="002F5C9D"/>
    <w:rsid w:val="002F6AE6"/>
    <w:rsid w:val="002F79DB"/>
    <w:rsid w:val="002F7CFA"/>
    <w:rsid w:val="00300777"/>
    <w:rsid w:val="00302BDC"/>
    <w:rsid w:val="00303DE7"/>
    <w:rsid w:val="003040CD"/>
    <w:rsid w:val="0030411E"/>
    <w:rsid w:val="00304C4D"/>
    <w:rsid w:val="003050B6"/>
    <w:rsid w:val="00307C7F"/>
    <w:rsid w:val="0031058C"/>
    <w:rsid w:val="0031148E"/>
    <w:rsid w:val="00312A8D"/>
    <w:rsid w:val="00312D3E"/>
    <w:rsid w:val="00312F80"/>
    <w:rsid w:val="00313A7E"/>
    <w:rsid w:val="00313C58"/>
    <w:rsid w:val="003159D0"/>
    <w:rsid w:val="00315B3B"/>
    <w:rsid w:val="00315C87"/>
    <w:rsid w:val="003161D7"/>
    <w:rsid w:val="00316C7F"/>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52C8"/>
    <w:rsid w:val="00345D2D"/>
    <w:rsid w:val="00347A46"/>
    <w:rsid w:val="0035257A"/>
    <w:rsid w:val="00356103"/>
    <w:rsid w:val="00356305"/>
    <w:rsid w:val="003568E6"/>
    <w:rsid w:val="00357678"/>
    <w:rsid w:val="00360E0C"/>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50E1"/>
    <w:rsid w:val="0037688D"/>
    <w:rsid w:val="00376DB0"/>
    <w:rsid w:val="003823C8"/>
    <w:rsid w:val="0038321D"/>
    <w:rsid w:val="003832EC"/>
    <w:rsid w:val="00383878"/>
    <w:rsid w:val="0038479E"/>
    <w:rsid w:val="003848C1"/>
    <w:rsid w:val="0038552A"/>
    <w:rsid w:val="00385B25"/>
    <w:rsid w:val="00391FFC"/>
    <w:rsid w:val="0039201E"/>
    <w:rsid w:val="00392BA6"/>
    <w:rsid w:val="00392E39"/>
    <w:rsid w:val="00393CC3"/>
    <w:rsid w:val="00394625"/>
    <w:rsid w:val="00394AB2"/>
    <w:rsid w:val="00397AF1"/>
    <w:rsid w:val="003A174A"/>
    <w:rsid w:val="003A18BD"/>
    <w:rsid w:val="003A29F8"/>
    <w:rsid w:val="003A2F58"/>
    <w:rsid w:val="003A4B90"/>
    <w:rsid w:val="003A5193"/>
    <w:rsid w:val="003A5916"/>
    <w:rsid w:val="003A63C5"/>
    <w:rsid w:val="003A7F7B"/>
    <w:rsid w:val="003B0CF8"/>
    <w:rsid w:val="003B1DBE"/>
    <w:rsid w:val="003B1DE5"/>
    <w:rsid w:val="003B24FF"/>
    <w:rsid w:val="003B2A6B"/>
    <w:rsid w:val="003B2EB7"/>
    <w:rsid w:val="003B3073"/>
    <w:rsid w:val="003B51FC"/>
    <w:rsid w:val="003B60ED"/>
    <w:rsid w:val="003B64F0"/>
    <w:rsid w:val="003B667A"/>
    <w:rsid w:val="003B7DD6"/>
    <w:rsid w:val="003C2669"/>
    <w:rsid w:val="003C3346"/>
    <w:rsid w:val="003C5C5C"/>
    <w:rsid w:val="003C5CBD"/>
    <w:rsid w:val="003D02CA"/>
    <w:rsid w:val="003D0435"/>
    <w:rsid w:val="003D0B4E"/>
    <w:rsid w:val="003D41E5"/>
    <w:rsid w:val="003D4747"/>
    <w:rsid w:val="003D4F6B"/>
    <w:rsid w:val="003D72BD"/>
    <w:rsid w:val="003E2C25"/>
    <w:rsid w:val="003E2CE5"/>
    <w:rsid w:val="003E41BD"/>
    <w:rsid w:val="003E4910"/>
    <w:rsid w:val="003E49F8"/>
    <w:rsid w:val="003E520E"/>
    <w:rsid w:val="003E5EEC"/>
    <w:rsid w:val="003E6160"/>
    <w:rsid w:val="003E7426"/>
    <w:rsid w:val="003F06C1"/>
    <w:rsid w:val="003F14AE"/>
    <w:rsid w:val="003F28C4"/>
    <w:rsid w:val="003F3A79"/>
    <w:rsid w:val="003F3D6A"/>
    <w:rsid w:val="003F4E96"/>
    <w:rsid w:val="003F5223"/>
    <w:rsid w:val="003F5A1A"/>
    <w:rsid w:val="003F5EEC"/>
    <w:rsid w:val="003F709A"/>
    <w:rsid w:val="00401110"/>
    <w:rsid w:val="004021BC"/>
    <w:rsid w:val="00403AEF"/>
    <w:rsid w:val="00406C8D"/>
    <w:rsid w:val="00406D00"/>
    <w:rsid w:val="0040712B"/>
    <w:rsid w:val="00410C21"/>
    <w:rsid w:val="004113F8"/>
    <w:rsid w:val="004115F8"/>
    <w:rsid w:val="004119E8"/>
    <w:rsid w:val="00412005"/>
    <w:rsid w:val="00412E7C"/>
    <w:rsid w:val="004130CC"/>
    <w:rsid w:val="00413A44"/>
    <w:rsid w:val="00415262"/>
    <w:rsid w:val="00415530"/>
    <w:rsid w:val="004163E5"/>
    <w:rsid w:val="00416EE4"/>
    <w:rsid w:val="0042103D"/>
    <w:rsid w:val="004219D5"/>
    <w:rsid w:val="00421FA9"/>
    <w:rsid w:val="0042322F"/>
    <w:rsid w:val="00424DFB"/>
    <w:rsid w:val="0042619E"/>
    <w:rsid w:val="004267C7"/>
    <w:rsid w:val="00426B6A"/>
    <w:rsid w:val="004272A0"/>
    <w:rsid w:val="00427CEB"/>
    <w:rsid w:val="00430438"/>
    <w:rsid w:val="00430E0E"/>
    <w:rsid w:val="00431D06"/>
    <w:rsid w:val="0043276B"/>
    <w:rsid w:val="00435D0B"/>
    <w:rsid w:val="00436498"/>
    <w:rsid w:val="0043706A"/>
    <w:rsid w:val="00437C02"/>
    <w:rsid w:val="00440FBB"/>
    <w:rsid w:val="00446634"/>
    <w:rsid w:val="004474C8"/>
    <w:rsid w:val="004518A6"/>
    <w:rsid w:val="0045251B"/>
    <w:rsid w:val="00452582"/>
    <w:rsid w:val="00452AFD"/>
    <w:rsid w:val="00454903"/>
    <w:rsid w:val="00454BA3"/>
    <w:rsid w:val="00455A12"/>
    <w:rsid w:val="00455BD9"/>
    <w:rsid w:val="004567BB"/>
    <w:rsid w:val="00457204"/>
    <w:rsid w:val="00457628"/>
    <w:rsid w:val="004600EE"/>
    <w:rsid w:val="0046395E"/>
    <w:rsid w:val="004669A8"/>
    <w:rsid w:val="00470123"/>
    <w:rsid w:val="00471A13"/>
    <w:rsid w:val="004763D8"/>
    <w:rsid w:val="004808B8"/>
    <w:rsid w:val="0048159A"/>
    <w:rsid w:val="004823BD"/>
    <w:rsid w:val="00483395"/>
    <w:rsid w:val="0048356D"/>
    <w:rsid w:val="00483A1E"/>
    <w:rsid w:val="00484389"/>
    <w:rsid w:val="00485006"/>
    <w:rsid w:val="00485ADB"/>
    <w:rsid w:val="00485C44"/>
    <w:rsid w:val="004903DC"/>
    <w:rsid w:val="00490B81"/>
    <w:rsid w:val="00494A14"/>
    <w:rsid w:val="00494B65"/>
    <w:rsid w:val="0049579F"/>
    <w:rsid w:val="004960AD"/>
    <w:rsid w:val="00496F5A"/>
    <w:rsid w:val="004A0695"/>
    <w:rsid w:val="004A07F1"/>
    <w:rsid w:val="004A108F"/>
    <w:rsid w:val="004A1343"/>
    <w:rsid w:val="004A25FD"/>
    <w:rsid w:val="004A45CA"/>
    <w:rsid w:val="004A516B"/>
    <w:rsid w:val="004A7E9C"/>
    <w:rsid w:val="004B0998"/>
    <w:rsid w:val="004B1A0E"/>
    <w:rsid w:val="004B2D53"/>
    <w:rsid w:val="004B4C1B"/>
    <w:rsid w:val="004B54D7"/>
    <w:rsid w:val="004B6FFB"/>
    <w:rsid w:val="004B70EE"/>
    <w:rsid w:val="004B7C83"/>
    <w:rsid w:val="004C0175"/>
    <w:rsid w:val="004C0629"/>
    <w:rsid w:val="004C1BE2"/>
    <w:rsid w:val="004C416F"/>
    <w:rsid w:val="004C4937"/>
    <w:rsid w:val="004C52AA"/>
    <w:rsid w:val="004C5DD1"/>
    <w:rsid w:val="004C6331"/>
    <w:rsid w:val="004D222C"/>
    <w:rsid w:val="004D246D"/>
    <w:rsid w:val="004D24AF"/>
    <w:rsid w:val="004D34C0"/>
    <w:rsid w:val="004D4867"/>
    <w:rsid w:val="004D6085"/>
    <w:rsid w:val="004D7B63"/>
    <w:rsid w:val="004D7CC2"/>
    <w:rsid w:val="004E003D"/>
    <w:rsid w:val="004E5062"/>
    <w:rsid w:val="004E5BD3"/>
    <w:rsid w:val="004E6207"/>
    <w:rsid w:val="004E7562"/>
    <w:rsid w:val="004E7A01"/>
    <w:rsid w:val="004E7C22"/>
    <w:rsid w:val="004F1B98"/>
    <w:rsid w:val="004F319B"/>
    <w:rsid w:val="004F37D2"/>
    <w:rsid w:val="004F38E8"/>
    <w:rsid w:val="004F4440"/>
    <w:rsid w:val="004F57DD"/>
    <w:rsid w:val="004F6CF6"/>
    <w:rsid w:val="004F7221"/>
    <w:rsid w:val="00503530"/>
    <w:rsid w:val="005051EB"/>
    <w:rsid w:val="005058C2"/>
    <w:rsid w:val="00506585"/>
    <w:rsid w:val="00506C25"/>
    <w:rsid w:val="0050754D"/>
    <w:rsid w:val="00511249"/>
    <w:rsid w:val="00512E23"/>
    <w:rsid w:val="005132DE"/>
    <w:rsid w:val="0051472D"/>
    <w:rsid w:val="005170F9"/>
    <w:rsid w:val="005171BD"/>
    <w:rsid w:val="0051786F"/>
    <w:rsid w:val="00520B22"/>
    <w:rsid w:val="00520B62"/>
    <w:rsid w:val="00520F62"/>
    <w:rsid w:val="00521432"/>
    <w:rsid w:val="00521B8F"/>
    <w:rsid w:val="00522174"/>
    <w:rsid w:val="00523944"/>
    <w:rsid w:val="0052764A"/>
    <w:rsid w:val="00527C79"/>
    <w:rsid w:val="005312B3"/>
    <w:rsid w:val="0053139A"/>
    <w:rsid w:val="00532E69"/>
    <w:rsid w:val="00533121"/>
    <w:rsid w:val="00534D6D"/>
    <w:rsid w:val="00542436"/>
    <w:rsid w:val="00542B7F"/>
    <w:rsid w:val="00543495"/>
    <w:rsid w:val="00544181"/>
    <w:rsid w:val="005443BA"/>
    <w:rsid w:val="00546117"/>
    <w:rsid w:val="0054758C"/>
    <w:rsid w:val="0055027A"/>
    <w:rsid w:val="0055192D"/>
    <w:rsid w:val="00551B1B"/>
    <w:rsid w:val="00554913"/>
    <w:rsid w:val="0055539E"/>
    <w:rsid w:val="005573ED"/>
    <w:rsid w:val="00557B23"/>
    <w:rsid w:val="00560143"/>
    <w:rsid w:val="0056183D"/>
    <w:rsid w:val="0056240B"/>
    <w:rsid w:val="00562D62"/>
    <w:rsid w:val="005663FC"/>
    <w:rsid w:val="00566E35"/>
    <w:rsid w:val="00570819"/>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33E0"/>
    <w:rsid w:val="00596537"/>
    <w:rsid w:val="00597FD7"/>
    <w:rsid w:val="005A2EA2"/>
    <w:rsid w:val="005A3906"/>
    <w:rsid w:val="005A3CB2"/>
    <w:rsid w:val="005A7A2E"/>
    <w:rsid w:val="005A7ADA"/>
    <w:rsid w:val="005B4F83"/>
    <w:rsid w:val="005B5205"/>
    <w:rsid w:val="005B5D8B"/>
    <w:rsid w:val="005B7516"/>
    <w:rsid w:val="005C1F5A"/>
    <w:rsid w:val="005C2380"/>
    <w:rsid w:val="005C41D8"/>
    <w:rsid w:val="005C4309"/>
    <w:rsid w:val="005C49C9"/>
    <w:rsid w:val="005C4F35"/>
    <w:rsid w:val="005C5439"/>
    <w:rsid w:val="005C7E27"/>
    <w:rsid w:val="005D08F5"/>
    <w:rsid w:val="005D0B54"/>
    <w:rsid w:val="005D1B51"/>
    <w:rsid w:val="005D1EEA"/>
    <w:rsid w:val="005D245F"/>
    <w:rsid w:val="005D3B0D"/>
    <w:rsid w:val="005D5208"/>
    <w:rsid w:val="005D53B5"/>
    <w:rsid w:val="005D5DD4"/>
    <w:rsid w:val="005D72DF"/>
    <w:rsid w:val="005E0443"/>
    <w:rsid w:val="005E27F0"/>
    <w:rsid w:val="005E2CEB"/>
    <w:rsid w:val="005E4942"/>
    <w:rsid w:val="005F0B74"/>
    <w:rsid w:val="005F2401"/>
    <w:rsid w:val="005F2B9D"/>
    <w:rsid w:val="005F506B"/>
    <w:rsid w:val="005F6B4F"/>
    <w:rsid w:val="00600BA6"/>
    <w:rsid w:val="00602F4D"/>
    <w:rsid w:val="0060364B"/>
    <w:rsid w:val="00603CDC"/>
    <w:rsid w:val="00605FE6"/>
    <w:rsid w:val="006063D6"/>
    <w:rsid w:val="006074FB"/>
    <w:rsid w:val="006077DA"/>
    <w:rsid w:val="00607E61"/>
    <w:rsid w:val="006100B7"/>
    <w:rsid w:val="0061097E"/>
    <w:rsid w:val="00612EA9"/>
    <w:rsid w:val="006156E3"/>
    <w:rsid w:val="00615847"/>
    <w:rsid w:val="00616E07"/>
    <w:rsid w:val="006174FE"/>
    <w:rsid w:val="0061796A"/>
    <w:rsid w:val="00617EB1"/>
    <w:rsid w:val="006210F5"/>
    <w:rsid w:val="00621A27"/>
    <w:rsid w:val="00622624"/>
    <w:rsid w:val="0062506D"/>
    <w:rsid w:val="0062582B"/>
    <w:rsid w:val="00626A5C"/>
    <w:rsid w:val="00630AD1"/>
    <w:rsid w:val="00630EC7"/>
    <w:rsid w:val="0063119D"/>
    <w:rsid w:val="00632BBF"/>
    <w:rsid w:val="006341AB"/>
    <w:rsid w:val="006347C5"/>
    <w:rsid w:val="006367A4"/>
    <w:rsid w:val="006368D3"/>
    <w:rsid w:val="0064051A"/>
    <w:rsid w:val="00640CFF"/>
    <w:rsid w:val="00642AF8"/>
    <w:rsid w:val="0064363A"/>
    <w:rsid w:val="00643963"/>
    <w:rsid w:val="0064440E"/>
    <w:rsid w:val="00646BBC"/>
    <w:rsid w:val="00650026"/>
    <w:rsid w:val="006502FD"/>
    <w:rsid w:val="006508EA"/>
    <w:rsid w:val="006512F1"/>
    <w:rsid w:val="00652065"/>
    <w:rsid w:val="00652205"/>
    <w:rsid w:val="0065262C"/>
    <w:rsid w:val="00652FC4"/>
    <w:rsid w:val="0065346F"/>
    <w:rsid w:val="006545A7"/>
    <w:rsid w:val="00655299"/>
    <w:rsid w:val="0065731A"/>
    <w:rsid w:val="00660B3D"/>
    <w:rsid w:val="00661760"/>
    <w:rsid w:val="00664A71"/>
    <w:rsid w:val="00666B0A"/>
    <w:rsid w:val="00667C61"/>
    <w:rsid w:val="0067042F"/>
    <w:rsid w:val="00670A9C"/>
    <w:rsid w:val="00672024"/>
    <w:rsid w:val="006729FC"/>
    <w:rsid w:val="0067342C"/>
    <w:rsid w:val="0067476C"/>
    <w:rsid w:val="00674EA4"/>
    <w:rsid w:val="00680308"/>
    <w:rsid w:val="00680CE5"/>
    <w:rsid w:val="00684095"/>
    <w:rsid w:val="00684323"/>
    <w:rsid w:val="0068468D"/>
    <w:rsid w:val="00684F84"/>
    <w:rsid w:val="006850C2"/>
    <w:rsid w:val="0069059E"/>
    <w:rsid w:val="006912FF"/>
    <w:rsid w:val="00692E86"/>
    <w:rsid w:val="00694612"/>
    <w:rsid w:val="00694BA4"/>
    <w:rsid w:val="00694BCC"/>
    <w:rsid w:val="00694EFD"/>
    <w:rsid w:val="00696DC3"/>
    <w:rsid w:val="006A0154"/>
    <w:rsid w:val="006A2299"/>
    <w:rsid w:val="006A3AF9"/>
    <w:rsid w:val="006A3E39"/>
    <w:rsid w:val="006A7159"/>
    <w:rsid w:val="006B0799"/>
    <w:rsid w:val="006B1462"/>
    <w:rsid w:val="006B29C9"/>
    <w:rsid w:val="006B2FF6"/>
    <w:rsid w:val="006B4C75"/>
    <w:rsid w:val="006B5D5C"/>
    <w:rsid w:val="006C0909"/>
    <w:rsid w:val="006C0B97"/>
    <w:rsid w:val="006C2A30"/>
    <w:rsid w:val="006C5768"/>
    <w:rsid w:val="006C5897"/>
    <w:rsid w:val="006D1A09"/>
    <w:rsid w:val="006D28D4"/>
    <w:rsid w:val="006D3AB2"/>
    <w:rsid w:val="006D42A7"/>
    <w:rsid w:val="006D42E4"/>
    <w:rsid w:val="006D4A5F"/>
    <w:rsid w:val="006D5E3F"/>
    <w:rsid w:val="006D694B"/>
    <w:rsid w:val="006D6A8E"/>
    <w:rsid w:val="006D71F4"/>
    <w:rsid w:val="006D7D2F"/>
    <w:rsid w:val="006E01C5"/>
    <w:rsid w:val="006E17B2"/>
    <w:rsid w:val="006E1B5D"/>
    <w:rsid w:val="006E4CF7"/>
    <w:rsid w:val="006E5981"/>
    <w:rsid w:val="006E6446"/>
    <w:rsid w:val="006F0037"/>
    <w:rsid w:val="006F1BB2"/>
    <w:rsid w:val="006F232D"/>
    <w:rsid w:val="006F2ABC"/>
    <w:rsid w:val="006F3AC7"/>
    <w:rsid w:val="006F4535"/>
    <w:rsid w:val="006F469B"/>
    <w:rsid w:val="006F565F"/>
    <w:rsid w:val="006F73E0"/>
    <w:rsid w:val="006F7FC2"/>
    <w:rsid w:val="007018F7"/>
    <w:rsid w:val="00702107"/>
    <w:rsid w:val="0070241B"/>
    <w:rsid w:val="00703951"/>
    <w:rsid w:val="007040D4"/>
    <w:rsid w:val="00707237"/>
    <w:rsid w:val="0071157E"/>
    <w:rsid w:val="00711F60"/>
    <w:rsid w:val="007131A4"/>
    <w:rsid w:val="00713547"/>
    <w:rsid w:val="007138B2"/>
    <w:rsid w:val="00715FC4"/>
    <w:rsid w:val="00716576"/>
    <w:rsid w:val="007177ED"/>
    <w:rsid w:val="00724678"/>
    <w:rsid w:val="00725B23"/>
    <w:rsid w:val="00725E3E"/>
    <w:rsid w:val="00725F6C"/>
    <w:rsid w:val="007261CB"/>
    <w:rsid w:val="0072712D"/>
    <w:rsid w:val="00727282"/>
    <w:rsid w:val="0072738E"/>
    <w:rsid w:val="0073084D"/>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5A7E"/>
    <w:rsid w:val="00767753"/>
    <w:rsid w:val="00770174"/>
    <w:rsid w:val="00771A2C"/>
    <w:rsid w:val="00773267"/>
    <w:rsid w:val="007761A0"/>
    <w:rsid w:val="00780E0C"/>
    <w:rsid w:val="00781E06"/>
    <w:rsid w:val="00783D8F"/>
    <w:rsid w:val="00784666"/>
    <w:rsid w:val="00785B2D"/>
    <w:rsid w:val="00785EBE"/>
    <w:rsid w:val="007860D1"/>
    <w:rsid w:val="00790BCE"/>
    <w:rsid w:val="0079185E"/>
    <w:rsid w:val="00791A8D"/>
    <w:rsid w:val="00791B9E"/>
    <w:rsid w:val="007959B0"/>
    <w:rsid w:val="007A0D12"/>
    <w:rsid w:val="007A1A87"/>
    <w:rsid w:val="007A2BFD"/>
    <w:rsid w:val="007A4C53"/>
    <w:rsid w:val="007A50D7"/>
    <w:rsid w:val="007A520E"/>
    <w:rsid w:val="007A57A6"/>
    <w:rsid w:val="007A60D9"/>
    <w:rsid w:val="007B1A92"/>
    <w:rsid w:val="007B227D"/>
    <w:rsid w:val="007B36CB"/>
    <w:rsid w:val="007B49FB"/>
    <w:rsid w:val="007B5098"/>
    <w:rsid w:val="007B6699"/>
    <w:rsid w:val="007B6AA9"/>
    <w:rsid w:val="007B7C38"/>
    <w:rsid w:val="007C08D2"/>
    <w:rsid w:val="007C1489"/>
    <w:rsid w:val="007C16F7"/>
    <w:rsid w:val="007C4C18"/>
    <w:rsid w:val="007C6134"/>
    <w:rsid w:val="007C65C4"/>
    <w:rsid w:val="007C74E9"/>
    <w:rsid w:val="007C77F4"/>
    <w:rsid w:val="007D085A"/>
    <w:rsid w:val="007D181A"/>
    <w:rsid w:val="007D1891"/>
    <w:rsid w:val="007D222C"/>
    <w:rsid w:val="007D4E10"/>
    <w:rsid w:val="007D5114"/>
    <w:rsid w:val="007D5E02"/>
    <w:rsid w:val="007D6289"/>
    <w:rsid w:val="007D6B33"/>
    <w:rsid w:val="007D6E1F"/>
    <w:rsid w:val="007E0A2C"/>
    <w:rsid w:val="007E151C"/>
    <w:rsid w:val="007E2144"/>
    <w:rsid w:val="007E4816"/>
    <w:rsid w:val="007E4C78"/>
    <w:rsid w:val="007E739E"/>
    <w:rsid w:val="007E7986"/>
    <w:rsid w:val="007F02F4"/>
    <w:rsid w:val="007F0F11"/>
    <w:rsid w:val="007F434C"/>
    <w:rsid w:val="007F48B1"/>
    <w:rsid w:val="007F4CBA"/>
    <w:rsid w:val="007F4E0E"/>
    <w:rsid w:val="007F4FC7"/>
    <w:rsid w:val="007F5A68"/>
    <w:rsid w:val="007F67E8"/>
    <w:rsid w:val="007F6F09"/>
    <w:rsid w:val="007F7929"/>
    <w:rsid w:val="0080040F"/>
    <w:rsid w:val="0080085F"/>
    <w:rsid w:val="00802DD1"/>
    <w:rsid w:val="0080448B"/>
    <w:rsid w:val="00804C0F"/>
    <w:rsid w:val="00806A25"/>
    <w:rsid w:val="008072B2"/>
    <w:rsid w:val="00810E32"/>
    <w:rsid w:val="00810F50"/>
    <w:rsid w:val="008145BB"/>
    <w:rsid w:val="0081492B"/>
    <w:rsid w:val="008156FE"/>
    <w:rsid w:val="00816415"/>
    <w:rsid w:val="00817266"/>
    <w:rsid w:val="00817BE7"/>
    <w:rsid w:val="0082020C"/>
    <w:rsid w:val="00820716"/>
    <w:rsid w:val="00820CF1"/>
    <w:rsid w:val="00820FD2"/>
    <w:rsid w:val="00821736"/>
    <w:rsid w:val="00821DE5"/>
    <w:rsid w:val="00823663"/>
    <w:rsid w:val="00824811"/>
    <w:rsid w:val="00824E3F"/>
    <w:rsid w:val="008254F2"/>
    <w:rsid w:val="00826823"/>
    <w:rsid w:val="00830555"/>
    <w:rsid w:val="00830887"/>
    <w:rsid w:val="00831C93"/>
    <w:rsid w:val="00832545"/>
    <w:rsid w:val="008333FB"/>
    <w:rsid w:val="008350A6"/>
    <w:rsid w:val="0083557F"/>
    <w:rsid w:val="008355B4"/>
    <w:rsid w:val="008360B7"/>
    <w:rsid w:val="008421D9"/>
    <w:rsid w:val="00842383"/>
    <w:rsid w:val="00844409"/>
    <w:rsid w:val="008445C5"/>
    <w:rsid w:val="00845B96"/>
    <w:rsid w:val="00846EB8"/>
    <w:rsid w:val="00847746"/>
    <w:rsid w:val="00853EE9"/>
    <w:rsid w:val="00854024"/>
    <w:rsid w:val="00855EC9"/>
    <w:rsid w:val="0085612C"/>
    <w:rsid w:val="0085628C"/>
    <w:rsid w:val="00861C09"/>
    <w:rsid w:val="00861DFF"/>
    <w:rsid w:val="00862509"/>
    <w:rsid w:val="00862D3D"/>
    <w:rsid w:val="00871D0B"/>
    <w:rsid w:val="00872DE7"/>
    <w:rsid w:val="0087318C"/>
    <w:rsid w:val="0087447A"/>
    <w:rsid w:val="00875CB9"/>
    <w:rsid w:val="0087714B"/>
    <w:rsid w:val="008801F6"/>
    <w:rsid w:val="008809CD"/>
    <w:rsid w:val="00882D34"/>
    <w:rsid w:val="0088378C"/>
    <w:rsid w:val="00883C87"/>
    <w:rsid w:val="0088449B"/>
    <w:rsid w:val="00886E99"/>
    <w:rsid w:val="008918FD"/>
    <w:rsid w:val="0089243D"/>
    <w:rsid w:val="0089557E"/>
    <w:rsid w:val="00897A2D"/>
    <w:rsid w:val="008A1078"/>
    <w:rsid w:val="008A17F9"/>
    <w:rsid w:val="008A2E42"/>
    <w:rsid w:val="008A2E7C"/>
    <w:rsid w:val="008A3A9D"/>
    <w:rsid w:val="008A40ED"/>
    <w:rsid w:val="008A4F27"/>
    <w:rsid w:val="008A7245"/>
    <w:rsid w:val="008A740B"/>
    <w:rsid w:val="008A74FB"/>
    <w:rsid w:val="008A7839"/>
    <w:rsid w:val="008B1874"/>
    <w:rsid w:val="008B2CC2"/>
    <w:rsid w:val="008B45BF"/>
    <w:rsid w:val="008B4833"/>
    <w:rsid w:val="008B4F89"/>
    <w:rsid w:val="008B6C34"/>
    <w:rsid w:val="008B7135"/>
    <w:rsid w:val="008B7B5D"/>
    <w:rsid w:val="008C4281"/>
    <w:rsid w:val="008C438C"/>
    <w:rsid w:val="008C5131"/>
    <w:rsid w:val="008C68A5"/>
    <w:rsid w:val="008D057D"/>
    <w:rsid w:val="008D30BE"/>
    <w:rsid w:val="008D5187"/>
    <w:rsid w:val="008D588D"/>
    <w:rsid w:val="008D6261"/>
    <w:rsid w:val="008D679F"/>
    <w:rsid w:val="008D67A5"/>
    <w:rsid w:val="008D72B5"/>
    <w:rsid w:val="008D7EFD"/>
    <w:rsid w:val="008E0287"/>
    <w:rsid w:val="008E21D5"/>
    <w:rsid w:val="008E48AD"/>
    <w:rsid w:val="008E53FC"/>
    <w:rsid w:val="008F0C94"/>
    <w:rsid w:val="008F1E2D"/>
    <w:rsid w:val="008F23F2"/>
    <w:rsid w:val="008F37D9"/>
    <w:rsid w:val="008F4E33"/>
    <w:rsid w:val="00901587"/>
    <w:rsid w:val="00903767"/>
    <w:rsid w:val="00904A50"/>
    <w:rsid w:val="0091064B"/>
    <w:rsid w:val="0091214D"/>
    <w:rsid w:val="00912245"/>
    <w:rsid w:val="009132A7"/>
    <w:rsid w:val="00913AA0"/>
    <w:rsid w:val="009156F8"/>
    <w:rsid w:val="0091653D"/>
    <w:rsid w:val="009169D4"/>
    <w:rsid w:val="00917C27"/>
    <w:rsid w:val="00921C89"/>
    <w:rsid w:val="009236B8"/>
    <w:rsid w:val="009241A5"/>
    <w:rsid w:val="00924316"/>
    <w:rsid w:val="00925F0B"/>
    <w:rsid w:val="00926E7C"/>
    <w:rsid w:val="00926E85"/>
    <w:rsid w:val="00927E2D"/>
    <w:rsid w:val="00930D0C"/>
    <w:rsid w:val="009312E4"/>
    <w:rsid w:val="00931FEA"/>
    <w:rsid w:val="00932249"/>
    <w:rsid w:val="00933930"/>
    <w:rsid w:val="00933CB3"/>
    <w:rsid w:val="009343BE"/>
    <w:rsid w:val="00937102"/>
    <w:rsid w:val="0094038D"/>
    <w:rsid w:val="009409DE"/>
    <w:rsid w:val="00940D6C"/>
    <w:rsid w:val="009413C2"/>
    <w:rsid w:val="009425BF"/>
    <w:rsid w:val="00943A56"/>
    <w:rsid w:val="00944403"/>
    <w:rsid w:val="00944C54"/>
    <w:rsid w:val="00944E32"/>
    <w:rsid w:val="0094501D"/>
    <w:rsid w:val="00945093"/>
    <w:rsid w:val="009464AE"/>
    <w:rsid w:val="00946509"/>
    <w:rsid w:val="0095100F"/>
    <w:rsid w:val="00952487"/>
    <w:rsid w:val="0095367A"/>
    <w:rsid w:val="0095461B"/>
    <w:rsid w:val="00954BE5"/>
    <w:rsid w:val="00956343"/>
    <w:rsid w:val="0095648D"/>
    <w:rsid w:val="00960096"/>
    <w:rsid w:val="00961F74"/>
    <w:rsid w:val="0096292B"/>
    <w:rsid w:val="00964D1D"/>
    <w:rsid w:val="00965E59"/>
    <w:rsid w:val="00966B27"/>
    <w:rsid w:val="00973C73"/>
    <w:rsid w:val="00975417"/>
    <w:rsid w:val="00975577"/>
    <w:rsid w:val="00975D15"/>
    <w:rsid w:val="00975D21"/>
    <w:rsid w:val="009767C6"/>
    <w:rsid w:val="00976956"/>
    <w:rsid w:val="009775D0"/>
    <w:rsid w:val="00977B1B"/>
    <w:rsid w:val="00980122"/>
    <w:rsid w:val="0098117B"/>
    <w:rsid w:val="00985328"/>
    <w:rsid w:val="00985B35"/>
    <w:rsid w:val="00986F48"/>
    <w:rsid w:val="00987157"/>
    <w:rsid w:val="009877B5"/>
    <w:rsid w:val="00990214"/>
    <w:rsid w:val="00990A57"/>
    <w:rsid w:val="00992E32"/>
    <w:rsid w:val="00995100"/>
    <w:rsid w:val="0099695D"/>
    <w:rsid w:val="009978E6"/>
    <w:rsid w:val="009A1E80"/>
    <w:rsid w:val="009A236C"/>
    <w:rsid w:val="009A2627"/>
    <w:rsid w:val="009A3282"/>
    <w:rsid w:val="009A4B4F"/>
    <w:rsid w:val="009A4F8E"/>
    <w:rsid w:val="009A6F8D"/>
    <w:rsid w:val="009B0D8F"/>
    <w:rsid w:val="009B2658"/>
    <w:rsid w:val="009B297F"/>
    <w:rsid w:val="009B3528"/>
    <w:rsid w:val="009B402D"/>
    <w:rsid w:val="009B4499"/>
    <w:rsid w:val="009B4973"/>
    <w:rsid w:val="009B5543"/>
    <w:rsid w:val="009B7605"/>
    <w:rsid w:val="009C0FEC"/>
    <w:rsid w:val="009C1EDE"/>
    <w:rsid w:val="009C2F71"/>
    <w:rsid w:val="009C32AE"/>
    <w:rsid w:val="009C5FB1"/>
    <w:rsid w:val="009C62F6"/>
    <w:rsid w:val="009C69B2"/>
    <w:rsid w:val="009D0DDE"/>
    <w:rsid w:val="009D1ABB"/>
    <w:rsid w:val="009D5382"/>
    <w:rsid w:val="009D55E5"/>
    <w:rsid w:val="009D5A1A"/>
    <w:rsid w:val="009E0A0F"/>
    <w:rsid w:val="009E28BE"/>
    <w:rsid w:val="009E2ABB"/>
    <w:rsid w:val="009E3996"/>
    <w:rsid w:val="009E3F4A"/>
    <w:rsid w:val="009E4682"/>
    <w:rsid w:val="009E4D46"/>
    <w:rsid w:val="009E5367"/>
    <w:rsid w:val="009E5383"/>
    <w:rsid w:val="009E56AB"/>
    <w:rsid w:val="009E5BAF"/>
    <w:rsid w:val="009F03EF"/>
    <w:rsid w:val="009F2C6E"/>
    <w:rsid w:val="009F3B52"/>
    <w:rsid w:val="009F42E0"/>
    <w:rsid w:val="009F4B6D"/>
    <w:rsid w:val="009F4C0A"/>
    <w:rsid w:val="009F5A80"/>
    <w:rsid w:val="009F74C8"/>
    <w:rsid w:val="009F7CA7"/>
    <w:rsid w:val="00A01F47"/>
    <w:rsid w:val="00A03061"/>
    <w:rsid w:val="00A037CF"/>
    <w:rsid w:val="00A03D95"/>
    <w:rsid w:val="00A04D97"/>
    <w:rsid w:val="00A052CF"/>
    <w:rsid w:val="00A0536F"/>
    <w:rsid w:val="00A06FB8"/>
    <w:rsid w:val="00A10540"/>
    <w:rsid w:val="00A10B84"/>
    <w:rsid w:val="00A119B0"/>
    <w:rsid w:val="00A12A0B"/>
    <w:rsid w:val="00A12F86"/>
    <w:rsid w:val="00A13803"/>
    <w:rsid w:val="00A1419B"/>
    <w:rsid w:val="00A14835"/>
    <w:rsid w:val="00A15800"/>
    <w:rsid w:val="00A15DDE"/>
    <w:rsid w:val="00A2092F"/>
    <w:rsid w:val="00A22246"/>
    <w:rsid w:val="00A2231E"/>
    <w:rsid w:val="00A22D61"/>
    <w:rsid w:val="00A23674"/>
    <w:rsid w:val="00A237B7"/>
    <w:rsid w:val="00A252CF"/>
    <w:rsid w:val="00A26D54"/>
    <w:rsid w:val="00A26E64"/>
    <w:rsid w:val="00A26F78"/>
    <w:rsid w:val="00A300C3"/>
    <w:rsid w:val="00A3193B"/>
    <w:rsid w:val="00A32A75"/>
    <w:rsid w:val="00A32DDD"/>
    <w:rsid w:val="00A34419"/>
    <w:rsid w:val="00A36D03"/>
    <w:rsid w:val="00A416E0"/>
    <w:rsid w:val="00A43948"/>
    <w:rsid w:val="00A43C61"/>
    <w:rsid w:val="00A45527"/>
    <w:rsid w:val="00A47FB8"/>
    <w:rsid w:val="00A51811"/>
    <w:rsid w:val="00A52105"/>
    <w:rsid w:val="00A52D9F"/>
    <w:rsid w:val="00A539A3"/>
    <w:rsid w:val="00A53C88"/>
    <w:rsid w:val="00A5723C"/>
    <w:rsid w:val="00A573C4"/>
    <w:rsid w:val="00A57DD1"/>
    <w:rsid w:val="00A603E2"/>
    <w:rsid w:val="00A610A3"/>
    <w:rsid w:val="00A62188"/>
    <w:rsid w:val="00A62AB6"/>
    <w:rsid w:val="00A62F9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2AD7"/>
    <w:rsid w:val="00A72D81"/>
    <w:rsid w:val="00A7309F"/>
    <w:rsid w:val="00A73219"/>
    <w:rsid w:val="00A742DD"/>
    <w:rsid w:val="00A743DB"/>
    <w:rsid w:val="00A80C3E"/>
    <w:rsid w:val="00A80D77"/>
    <w:rsid w:val="00A81A10"/>
    <w:rsid w:val="00A81D68"/>
    <w:rsid w:val="00A8294F"/>
    <w:rsid w:val="00A82CF0"/>
    <w:rsid w:val="00A8400D"/>
    <w:rsid w:val="00A84248"/>
    <w:rsid w:val="00A848A2"/>
    <w:rsid w:val="00A86655"/>
    <w:rsid w:val="00A878BF"/>
    <w:rsid w:val="00A87900"/>
    <w:rsid w:val="00A87E28"/>
    <w:rsid w:val="00A93C69"/>
    <w:rsid w:val="00A95D14"/>
    <w:rsid w:val="00A96585"/>
    <w:rsid w:val="00A97724"/>
    <w:rsid w:val="00A97843"/>
    <w:rsid w:val="00AA2312"/>
    <w:rsid w:val="00AA26FB"/>
    <w:rsid w:val="00AA4247"/>
    <w:rsid w:val="00AA4B77"/>
    <w:rsid w:val="00AA7001"/>
    <w:rsid w:val="00AA76F8"/>
    <w:rsid w:val="00AB0BE1"/>
    <w:rsid w:val="00AB4C49"/>
    <w:rsid w:val="00AB5999"/>
    <w:rsid w:val="00AB5D49"/>
    <w:rsid w:val="00AB5DE4"/>
    <w:rsid w:val="00AB5EEB"/>
    <w:rsid w:val="00AB7532"/>
    <w:rsid w:val="00AC06DA"/>
    <w:rsid w:val="00AC1D0E"/>
    <w:rsid w:val="00AC27ED"/>
    <w:rsid w:val="00AC2B3F"/>
    <w:rsid w:val="00AD1B63"/>
    <w:rsid w:val="00AD1BDA"/>
    <w:rsid w:val="00AD24B0"/>
    <w:rsid w:val="00AD7356"/>
    <w:rsid w:val="00AD7B55"/>
    <w:rsid w:val="00AE26A6"/>
    <w:rsid w:val="00AE3586"/>
    <w:rsid w:val="00AE6904"/>
    <w:rsid w:val="00AE78DD"/>
    <w:rsid w:val="00AE7DDE"/>
    <w:rsid w:val="00AF1AAD"/>
    <w:rsid w:val="00AF244A"/>
    <w:rsid w:val="00AF34EC"/>
    <w:rsid w:val="00AF5653"/>
    <w:rsid w:val="00AF6E9B"/>
    <w:rsid w:val="00B00417"/>
    <w:rsid w:val="00B02BA3"/>
    <w:rsid w:val="00B02BAC"/>
    <w:rsid w:val="00B03400"/>
    <w:rsid w:val="00B03EC3"/>
    <w:rsid w:val="00B04028"/>
    <w:rsid w:val="00B047F7"/>
    <w:rsid w:val="00B04B32"/>
    <w:rsid w:val="00B07343"/>
    <w:rsid w:val="00B07479"/>
    <w:rsid w:val="00B07D81"/>
    <w:rsid w:val="00B10EBF"/>
    <w:rsid w:val="00B12740"/>
    <w:rsid w:val="00B12E7F"/>
    <w:rsid w:val="00B14967"/>
    <w:rsid w:val="00B14B3C"/>
    <w:rsid w:val="00B15F68"/>
    <w:rsid w:val="00B160C8"/>
    <w:rsid w:val="00B1651F"/>
    <w:rsid w:val="00B166B7"/>
    <w:rsid w:val="00B16BC6"/>
    <w:rsid w:val="00B2162A"/>
    <w:rsid w:val="00B23A7E"/>
    <w:rsid w:val="00B25920"/>
    <w:rsid w:val="00B27BE4"/>
    <w:rsid w:val="00B33D68"/>
    <w:rsid w:val="00B346BD"/>
    <w:rsid w:val="00B35EE2"/>
    <w:rsid w:val="00B372DD"/>
    <w:rsid w:val="00B40293"/>
    <w:rsid w:val="00B4266A"/>
    <w:rsid w:val="00B426A4"/>
    <w:rsid w:val="00B45B9C"/>
    <w:rsid w:val="00B45D74"/>
    <w:rsid w:val="00B4796D"/>
    <w:rsid w:val="00B500C7"/>
    <w:rsid w:val="00B5028C"/>
    <w:rsid w:val="00B51FA2"/>
    <w:rsid w:val="00B5241B"/>
    <w:rsid w:val="00B57D77"/>
    <w:rsid w:val="00B622FA"/>
    <w:rsid w:val="00B623A5"/>
    <w:rsid w:val="00B62641"/>
    <w:rsid w:val="00B62C71"/>
    <w:rsid w:val="00B64B8C"/>
    <w:rsid w:val="00B67228"/>
    <w:rsid w:val="00B71557"/>
    <w:rsid w:val="00B7275F"/>
    <w:rsid w:val="00B7319E"/>
    <w:rsid w:val="00B75DBB"/>
    <w:rsid w:val="00B76331"/>
    <w:rsid w:val="00B777BD"/>
    <w:rsid w:val="00B77EC9"/>
    <w:rsid w:val="00B8008D"/>
    <w:rsid w:val="00B805AA"/>
    <w:rsid w:val="00B82974"/>
    <w:rsid w:val="00B84933"/>
    <w:rsid w:val="00B84E11"/>
    <w:rsid w:val="00B852C1"/>
    <w:rsid w:val="00B87252"/>
    <w:rsid w:val="00B912B7"/>
    <w:rsid w:val="00B945AA"/>
    <w:rsid w:val="00B961CC"/>
    <w:rsid w:val="00B96878"/>
    <w:rsid w:val="00BA05C9"/>
    <w:rsid w:val="00BA07DF"/>
    <w:rsid w:val="00BA16A3"/>
    <w:rsid w:val="00BA1C65"/>
    <w:rsid w:val="00BA2393"/>
    <w:rsid w:val="00BA4266"/>
    <w:rsid w:val="00BA435B"/>
    <w:rsid w:val="00BA4BAE"/>
    <w:rsid w:val="00BA73BE"/>
    <w:rsid w:val="00BB0CE9"/>
    <w:rsid w:val="00BB12DB"/>
    <w:rsid w:val="00BB198B"/>
    <w:rsid w:val="00BB1B22"/>
    <w:rsid w:val="00BB2702"/>
    <w:rsid w:val="00BB54E8"/>
    <w:rsid w:val="00BB65C0"/>
    <w:rsid w:val="00BC09E9"/>
    <w:rsid w:val="00BC1531"/>
    <w:rsid w:val="00BC1729"/>
    <w:rsid w:val="00BC2F51"/>
    <w:rsid w:val="00BC30BD"/>
    <w:rsid w:val="00BC5C66"/>
    <w:rsid w:val="00BC65A2"/>
    <w:rsid w:val="00BD26F4"/>
    <w:rsid w:val="00BD2A2D"/>
    <w:rsid w:val="00BD2CEB"/>
    <w:rsid w:val="00BD4AD0"/>
    <w:rsid w:val="00BD553E"/>
    <w:rsid w:val="00BD738F"/>
    <w:rsid w:val="00BE0272"/>
    <w:rsid w:val="00BE0480"/>
    <w:rsid w:val="00BE1855"/>
    <w:rsid w:val="00BE214F"/>
    <w:rsid w:val="00BE253D"/>
    <w:rsid w:val="00BE2773"/>
    <w:rsid w:val="00BE3622"/>
    <w:rsid w:val="00BE5203"/>
    <w:rsid w:val="00BE6A84"/>
    <w:rsid w:val="00BE704B"/>
    <w:rsid w:val="00BF01C9"/>
    <w:rsid w:val="00BF19FB"/>
    <w:rsid w:val="00BF4959"/>
    <w:rsid w:val="00BF64C3"/>
    <w:rsid w:val="00BF6820"/>
    <w:rsid w:val="00BF7DF8"/>
    <w:rsid w:val="00C01AEB"/>
    <w:rsid w:val="00C023A7"/>
    <w:rsid w:val="00C0389A"/>
    <w:rsid w:val="00C05520"/>
    <w:rsid w:val="00C05EA4"/>
    <w:rsid w:val="00C05FCA"/>
    <w:rsid w:val="00C07394"/>
    <w:rsid w:val="00C10B89"/>
    <w:rsid w:val="00C116F8"/>
    <w:rsid w:val="00C11B2E"/>
    <w:rsid w:val="00C129E2"/>
    <w:rsid w:val="00C133A6"/>
    <w:rsid w:val="00C14116"/>
    <w:rsid w:val="00C14381"/>
    <w:rsid w:val="00C166F4"/>
    <w:rsid w:val="00C16E45"/>
    <w:rsid w:val="00C173CE"/>
    <w:rsid w:val="00C177F3"/>
    <w:rsid w:val="00C202AE"/>
    <w:rsid w:val="00C217A7"/>
    <w:rsid w:val="00C21E05"/>
    <w:rsid w:val="00C21F01"/>
    <w:rsid w:val="00C223F4"/>
    <w:rsid w:val="00C237D9"/>
    <w:rsid w:val="00C23F55"/>
    <w:rsid w:val="00C25152"/>
    <w:rsid w:val="00C27296"/>
    <w:rsid w:val="00C30267"/>
    <w:rsid w:val="00C306A1"/>
    <w:rsid w:val="00C318DD"/>
    <w:rsid w:val="00C342CD"/>
    <w:rsid w:val="00C35D6B"/>
    <w:rsid w:val="00C37D4C"/>
    <w:rsid w:val="00C423FF"/>
    <w:rsid w:val="00C42A02"/>
    <w:rsid w:val="00C4707D"/>
    <w:rsid w:val="00C50299"/>
    <w:rsid w:val="00C518C4"/>
    <w:rsid w:val="00C54729"/>
    <w:rsid w:val="00C54A2B"/>
    <w:rsid w:val="00C54AB7"/>
    <w:rsid w:val="00C55142"/>
    <w:rsid w:val="00C55E8C"/>
    <w:rsid w:val="00C56C0F"/>
    <w:rsid w:val="00C56ED5"/>
    <w:rsid w:val="00C5746E"/>
    <w:rsid w:val="00C60053"/>
    <w:rsid w:val="00C62768"/>
    <w:rsid w:val="00C64223"/>
    <w:rsid w:val="00C64507"/>
    <w:rsid w:val="00C64AA7"/>
    <w:rsid w:val="00C64C69"/>
    <w:rsid w:val="00C74474"/>
    <w:rsid w:val="00C74B9B"/>
    <w:rsid w:val="00C764FC"/>
    <w:rsid w:val="00C773B2"/>
    <w:rsid w:val="00C8108A"/>
    <w:rsid w:val="00C81519"/>
    <w:rsid w:val="00C8224F"/>
    <w:rsid w:val="00C83657"/>
    <w:rsid w:val="00C84453"/>
    <w:rsid w:val="00C848D9"/>
    <w:rsid w:val="00C86551"/>
    <w:rsid w:val="00C872D6"/>
    <w:rsid w:val="00C905DE"/>
    <w:rsid w:val="00C90D26"/>
    <w:rsid w:val="00C95F91"/>
    <w:rsid w:val="00CA02EF"/>
    <w:rsid w:val="00CA08A4"/>
    <w:rsid w:val="00CA19BB"/>
    <w:rsid w:val="00CA2685"/>
    <w:rsid w:val="00CA44BA"/>
    <w:rsid w:val="00CA5505"/>
    <w:rsid w:val="00CA6BE9"/>
    <w:rsid w:val="00CB06FE"/>
    <w:rsid w:val="00CB5917"/>
    <w:rsid w:val="00CB5B87"/>
    <w:rsid w:val="00CB6F48"/>
    <w:rsid w:val="00CC1E67"/>
    <w:rsid w:val="00CC4082"/>
    <w:rsid w:val="00CC43CB"/>
    <w:rsid w:val="00CD0EE0"/>
    <w:rsid w:val="00CD2B56"/>
    <w:rsid w:val="00CD42E9"/>
    <w:rsid w:val="00CD47B6"/>
    <w:rsid w:val="00CD5126"/>
    <w:rsid w:val="00CD5F27"/>
    <w:rsid w:val="00CD6E6F"/>
    <w:rsid w:val="00CE18DD"/>
    <w:rsid w:val="00CE2047"/>
    <w:rsid w:val="00CE2675"/>
    <w:rsid w:val="00CE2AC0"/>
    <w:rsid w:val="00CE4BB8"/>
    <w:rsid w:val="00CE60BF"/>
    <w:rsid w:val="00CE73BB"/>
    <w:rsid w:val="00CE7430"/>
    <w:rsid w:val="00CF117E"/>
    <w:rsid w:val="00CF19FA"/>
    <w:rsid w:val="00CF29D2"/>
    <w:rsid w:val="00CF3EAE"/>
    <w:rsid w:val="00CF4350"/>
    <w:rsid w:val="00CF6450"/>
    <w:rsid w:val="00CF65B0"/>
    <w:rsid w:val="00D0015D"/>
    <w:rsid w:val="00D00643"/>
    <w:rsid w:val="00D00FBD"/>
    <w:rsid w:val="00D0287C"/>
    <w:rsid w:val="00D032B3"/>
    <w:rsid w:val="00D0388A"/>
    <w:rsid w:val="00D03B40"/>
    <w:rsid w:val="00D04723"/>
    <w:rsid w:val="00D04ACA"/>
    <w:rsid w:val="00D07352"/>
    <w:rsid w:val="00D10F8D"/>
    <w:rsid w:val="00D11E7A"/>
    <w:rsid w:val="00D12108"/>
    <w:rsid w:val="00D125BE"/>
    <w:rsid w:val="00D140FF"/>
    <w:rsid w:val="00D144B0"/>
    <w:rsid w:val="00D15966"/>
    <w:rsid w:val="00D16098"/>
    <w:rsid w:val="00D17B6A"/>
    <w:rsid w:val="00D24539"/>
    <w:rsid w:val="00D24CF5"/>
    <w:rsid w:val="00D2554B"/>
    <w:rsid w:val="00D2583B"/>
    <w:rsid w:val="00D25CCB"/>
    <w:rsid w:val="00D25FDB"/>
    <w:rsid w:val="00D262C9"/>
    <w:rsid w:val="00D278AE"/>
    <w:rsid w:val="00D27F21"/>
    <w:rsid w:val="00D31345"/>
    <w:rsid w:val="00D324E3"/>
    <w:rsid w:val="00D342A2"/>
    <w:rsid w:val="00D34A49"/>
    <w:rsid w:val="00D3666F"/>
    <w:rsid w:val="00D3698D"/>
    <w:rsid w:val="00D37577"/>
    <w:rsid w:val="00D409EE"/>
    <w:rsid w:val="00D40B1B"/>
    <w:rsid w:val="00D41748"/>
    <w:rsid w:val="00D4203E"/>
    <w:rsid w:val="00D442DA"/>
    <w:rsid w:val="00D45732"/>
    <w:rsid w:val="00D45D09"/>
    <w:rsid w:val="00D45DA7"/>
    <w:rsid w:val="00D4731B"/>
    <w:rsid w:val="00D47B6B"/>
    <w:rsid w:val="00D522CD"/>
    <w:rsid w:val="00D52564"/>
    <w:rsid w:val="00D536BC"/>
    <w:rsid w:val="00D53C24"/>
    <w:rsid w:val="00D5437E"/>
    <w:rsid w:val="00D54510"/>
    <w:rsid w:val="00D54533"/>
    <w:rsid w:val="00D546AA"/>
    <w:rsid w:val="00D548D8"/>
    <w:rsid w:val="00D54D94"/>
    <w:rsid w:val="00D55E4A"/>
    <w:rsid w:val="00D568BA"/>
    <w:rsid w:val="00D57523"/>
    <w:rsid w:val="00D57979"/>
    <w:rsid w:val="00D62C1E"/>
    <w:rsid w:val="00D63ED1"/>
    <w:rsid w:val="00D656BC"/>
    <w:rsid w:val="00D66131"/>
    <w:rsid w:val="00D7001B"/>
    <w:rsid w:val="00D7536E"/>
    <w:rsid w:val="00D75518"/>
    <w:rsid w:val="00D75D4D"/>
    <w:rsid w:val="00D76782"/>
    <w:rsid w:val="00D76BD8"/>
    <w:rsid w:val="00D76D4E"/>
    <w:rsid w:val="00D77046"/>
    <w:rsid w:val="00D77416"/>
    <w:rsid w:val="00D774D3"/>
    <w:rsid w:val="00D800D9"/>
    <w:rsid w:val="00D807A9"/>
    <w:rsid w:val="00D83739"/>
    <w:rsid w:val="00D8391B"/>
    <w:rsid w:val="00D83B24"/>
    <w:rsid w:val="00D84721"/>
    <w:rsid w:val="00D86A28"/>
    <w:rsid w:val="00D8705E"/>
    <w:rsid w:val="00D87DC6"/>
    <w:rsid w:val="00D90AAF"/>
    <w:rsid w:val="00D910C7"/>
    <w:rsid w:val="00D917E6"/>
    <w:rsid w:val="00D91D2F"/>
    <w:rsid w:val="00D92F30"/>
    <w:rsid w:val="00D93935"/>
    <w:rsid w:val="00D952DB"/>
    <w:rsid w:val="00D961A3"/>
    <w:rsid w:val="00D97BD6"/>
    <w:rsid w:val="00DA0C48"/>
    <w:rsid w:val="00DA1392"/>
    <w:rsid w:val="00DA25FE"/>
    <w:rsid w:val="00DA358D"/>
    <w:rsid w:val="00DA3721"/>
    <w:rsid w:val="00DA3DE1"/>
    <w:rsid w:val="00DA5616"/>
    <w:rsid w:val="00DA5BA2"/>
    <w:rsid w:val="00DA77EF"/>
    <w:rsid w:val="00DB0EEF"/>
    <w:rsid w:val="00DB6117"/>
    <w:rsid w:val="00DB68CB"/>
    <w:rsid w:val="00DC0476"/>
    <w:rsid w:val="00DC0670"/>
    <w:rsid w:val="00DC12FE"/>
    <w:rsid w:val="00DC29F4"/>
    <w:rsid w:val="00DC43B9"/>
    <w:rsid w:val="00DC51A0"/>
    <w:rsid w:val="00DC5ABA"/>
    <w:rsid w:val="00DC5AF8"/>
    <w:rsid w:val="00DC61FC"/>
    <w:rsid w:val="00DC6BB7"/>
    <w:rsid w:val="00DC7091"/>
    <w:rsid w:val="00DD318F"/>
    <w:rsid w:val="00DD3DC1"/>
    <w:rsid w:val="00DD547C"/>
    <w:rsid w:val="00DD5C38"/>
    <w:rsid w:val="00DD5F8B"/>
    <w:rsid w:val="00DD7B7D"/>
    <w:rsid w:val="00DD7ED7"/>
    <w:rsid w:val="00DE2A5B"/>
    <w:rsid w:val="00DE2A8C"/>
    <w:rsid w:val="00DE2B2E"/>
    <w:rsid w:val="00DE38D3"/>
    <w:rsid w:val="00DE3CEC"/>
    <w:rsid w:val="00DE3E09"/>
    <w:rsid w:val="00DE55F6"/>
    <w:rsid w:val="00DE563D"/>
    <w:rsid w:val="00DE5D7B"/>
    <w:rsid w:val="00DE6102"/>
    <w:rsid w:val="00DE6B3D"/>
    <w:rsid w:val="00DE6C07"/>
    <w:rsid w:val="00DE72E5"/>
    <w:rsid w:val="00DF0921"/>
    <w:rsid w:val="00DF10EC"/>
    <w:rsid w:val="00DF1A0E"/>
    <w:rsid w:val="00DF2243"/>
    <w:rsid w:val="00DF2719"/>
    <w:rsid w:val="00DF5045"/>
    <w:rsid w:val="00DF6A59"/>
    <w:rsid w:val="00DF6EF9"/>
    <w:rsid w:val="00E002C2"/>
    <w:rsid w:val="00E00C69"/>
    <w:rsid w:val="00E00E9B"/>
    <w:rsid w:val="00E01579"/>
    <w:rsid w:val="00E04773"/>
    <w:rsid w:val="00E04A0C"/>
    <w:rsid w:val="00E05359"/>
    <w:rsid w:val="00E10C18"/>
    <w:rsid w:val="00E1296F"/>
    <w:rsid w:val="00E141ED"/>
    <w:rsid w:val="00E1688B"/>
    <w:rsid w:val="00E17003"/>
    <w:rsid w:val="00E20B3E"/>
    <w:rsid w:val="00E221B7"/>
    <w:rsid w:val="00E2251B"/>
    <w:rsid w:val="00E229DD"/>
    <w:rsid w:val="00E22C5F"/>
    <w:rsid w:val="00E254E0"/>
    <w:rsid w:val="00E25973"/>
    <w:rsid w:val="00E25C08"/>
    <w:rsid w:val="00E26812"/>
    <w:rsid w:val="00E30324"/>
    <w:rsid w:val="00E32CE8"/>
    <w:rsid w:val="00E33E6F"/>
    <w:rsid w:val="00E358A7"/>
    <w:rsid w:val="00E42653"/>
    <w:rsid w:val="00E43310"/>
    <w:rsid w:val="00E44F74"/>
    <w:rsid w:val="00E45B3D"/>
    <w:rsid w:val="00E5135D"/>
    <w:rsid w:val="00E52921"/>
    <w:rsid w:val="00E5507E"/>
    <w:rsid w:val="00E553AB"/>
    <w:rsid w:val="00E55A9E"/>
    <w:rsid w:val="00E574EE"/>
    <w:rsid w:val="00E57C37"/>
    <w:rsid w:val="00E61248"/>
    <w:rsid w:val="00E619C8"/>
    <w:rsid w:val="00E64AE8"/>
    <w:rsid w:val="00E65DB3"/>
    <w:rsid w:val="00E66023"/>
    <w:rsid w:val="00E66616"/>
    <w:rsid w:val="00E66F2E"/>
    <w:rsid w:val="00E67F01"/>
    <w:rsid w:val="00E7038E"/>
    <w:rsid w:val="00E7060F"/>
    <w:rsid w:val="00E70C28"/>
    <w:rsid w:val="00E70C2B"/>
    <w:rsid w:val="00E71B3C"/>
    <w:rsid w:val="00E74B7E"/>
    <w:rsid w:val="00E759EC"/>
    <w:rsid w:val="00E75FC0"/>
    <w:rsid w:val="00E80401"/>
    <w:rsid w:val="00E80E36"/>
    <w:rsid w:val="00E8530B"/>
    <w:rsid w:val="00E90EB0"/>
    <w:rsid w:val="00E9278A"/>
    <w:rsid w:val="00E92D72"/>
    <w:rsid w:val="00E9411D"/>
    <w:rsid w:val="00E96707"/>
    <w:rsid w:val="00E968F8"/>
    <w:rsid w:val="00EA1A33"/>
    <w:rsid w:val="00EA4381"/>
    <w:rsid w:val="00EA4555"/>
    <w:rsid w:val="00EA50AB"/>
    <w:rsid w:val="00EA5880"/>
    <w:rsid w:val="00EA5BC9"/>
    <w:rsid w:val="00EA6154"/>
    <w:rsid w:val="00EA63C2"/>
    <w:rsid w:val="00EA6EEA"/>
    <w:rsid w:val="00EA6FF6"/>
    <w:rsid w:val="00EB170B"/>
    <w:rsid w:val="00EB1D06"/>
    <w:rsid w:val="00EB2C7F"/>
    <w:rsid w:val="00EB38C9"/>
    <w:rsid w:val="00EB65F2"/>
    <w:rsid w:val="00EB69D3"/>
    <w:rsid w:val="00EB7B36"/>
    <w:rsid w:val="00EB7B52"/>
    <w:rsid w:val="00EC0A67"/>
    <w:rsid w:val="00EC178D"/>
    <w:rsid w:val="00EC2A89"/>
    <w:rsid w:val="00EC453F"/>
    <w:rsid w:val="00EC4D1D"/>
    <w:rsid w:val="00EC6757"/>
    <w:rsid w:val="00EC7AEC"/>
    <w:rsid w:val="00ED09D0"/>
    <w:rsid w:val="00ED14AD"/>
    <w:rsid w:val="00ED25EB"/>
    <w:rsid w:val="00ED2840"/>
    <w:rsid w:val="00ED3DB8"/>
    <w:rsid w:val="00ED4412"/>
    <w:rsid w:val="00ED66B4"/>
    <w:rsid w:val="00ED6ABA"/>
    <w:rsid w:val="00ED6B90"/>
    <w:rsid w:val="00EE137E"/>
    <w:rsid w:val="00EE1AD5"/>
    <w:rsid w:val="00EE3F3D"/>
    <w:rsid w:val="00EE5584"/>
    <w:rsid w:val="00EE75C9"/>
    <w:rsid w:val="00EE7AE3"/>
    <w:rsid w:val="00EF0132"/>
    <w:rsid w:val="00EF02F7"/>
    <w:rsid w:val="00EF1C82"/>
    <w:rsid w:val="00EF1DB3"/>
    <w:rsid w:val="00EF1DF7"/>
    <w:rsid w:val="00EF2F0C"/>
    <w:rsid w:val="00EF3C63"/>
    <w:rsid w:val="00EF48A1"/>
    <w:rsid w:val="00EF49C2"/>
    <w:rsid w:val="00EF4D8D"/>
    <w:rsid w:val="00EF4E35"/>
    <w:rsid w:val="00EF6A42"/>
    <w:rsid w:val="00EF778E"/>
    <w:rsid w:val="00F001F8"/>
    <w:rsid w:val="00F00373"/>
    <w:rsid w:val="00F0074E"/>
    <w:rsid w:val="00F00EB8"/>
    <w:rsid w:val="00F011B2"/>
    <w:rsid w:val="00F0448A"/>
    <w:rsid w:val="00F05D18"/>
    <w:rsid w:val="00F06DDA"/>
    <w:rsid w:val="00F10B9C"/>
    <w:rsid w:val="00F113F9"/>
    <w:rsid w:val="00F12BAB"/>
    <w:rsid w:val="00F12C9A"/>
    <w:rsid w:val="00F130E5"/>
    <w:rsid w:val="00F138D0"/>
    <w:rsid w:val="00F14A44"/>
    <w:rsid w:val="00F14B50"/>
    <w:rsid w:val="00F14B55"/>
    <w:rsid w:val="00F14EC6"/>
    <w:rsid w:val="00F15380"/>
    <w:rsid w:val="00F164C6"/>
    <w:rsid w:val="00F1737D"/>
    <w:rsid w:val="00F178A1"/>
    <w:rsid w:val="00F20A83"/>
    <w:rsid w:val="00F212EF"/>
    <w:rsid w:val="00F236FC"/>
    <w:rsid w:val="00F24A26"/>
    <w:rsid w:val="00F26A0D"/>
    <w:rsid w:val="00F26A92"/>
    <w:rsid w:val="00F3171F"/>
    <w:rsid w:val="00F3181A"/>
    <w:rsid w:val="00F31C89"/>
    <w:rsid w:val="00F31E42"/>
    <w:rsid w:val="00F32582"/>
    <w:rsid w:val="00F32A57"/>
    <w:rsid w:val="00F32DE0"/>
    <w:rsid w:val="00F33712"/>
    <w:rsid w:val="00F364EA"/>
    <w:rsid w:val="00F3772B"/>
    <w:rsid w:val="00F37CC1"/>
    <w:rsid w:val="00F40018"/>
    <w:rsid w:val="00F405EF"/>
    <w:rsid w:val="00F427D0"/>
    <w:rsid w:val="00F427E0"/>
    <w:rsid w:val="00F42A01"/>
    <w:rsid w:val="00F454A1"/>
    <w:rsid w:val="00F457CA"/>
    <w:rsid w:val="00F45B0B"/>
    <w:rsid w:val="00F47124"/>
    <w:rsid w:val="00F51DF1"/>
    <w:rsid w:val="00F52905"/>
    <w:rsid w:val="00F5304A"/>
    <w:rsid w:val="00F544D3"/>
    <w:rsid w:val="00F54647"/>
    <w:rsid w:val="00F54738"/>
    <w:rsid w:val="00F54909"/>
    <w:rsid w:val="00F54BF9"/>
    <w:rsid w:val="00F5524D"/>
    <w:rsid w:val="00F55B76"/>
    <w:rsid w:val="00F602B6"/>
    <w:rsid w:val="00F610D3"/>
    <w:rsid w:val="00F623C4"/>
    <w:rsid w:val="00F62A4F"/>
    <w:rsid w:val="00F63202"/>
    <w:rsid w:val="00F63CE7"/>
    <w:rsid w:val="00F64216"/>
    <w:rsid w:val="00F665CA"/>
    <w:rsid w:val="00F66E41"/>
    <w:rsid w:val="00F6794A"/>
    <w:rsid w:val="00F67AB2"/>
    <w:rsid w:val="00F700F3"/>
    <w:rsid w:val="00F71093"/>
    <w:rsid w:val="00F74560"/>
    <w:rsid w:val="00F74701"/>
    <w:rsid w:val="00F7511C"/>
    <w:rsid w:val="00F764F8"/>
    <w:rsid w:val="00F802A0"/>
    <w:rsid w:val="00F840F6"/>
    <w:rsid w:val="00F841C6"/>
    <w:rsid w:val="00F85626"/>
    <w:rsid w:val="00F85A8D"/>
    <w:rsid w:val="00F91F18"/>
    <w:rsid w:val="00F924C8"/>
    <w:rsid w:val="00F9257F"/>
    <w:rsid w:val="00F927F8"/>
    <w:rsid w:val="00F92EC8"/>
    <w:rsid w:val="00F930AE"/>
    <w:rsid w:val="00F94BEC"/>
    <w:rsid w:val="00F94FA7"/>
    <w:rsid w:val="00F95C0F"/>
    <w:rsid w:val="00F95DAD"/>
    <w:rsid w:val="00F96ECF"/>
    <w:rsid w:val="00F9774C"/>
    <w:rsid w:val="00F97C86"/>
    <w:rsid w:val="00FA078D"/>
    <w:rsid w:val="00FA13D2"/>
    <w:rsid w:val="00FA175F"/>
    <w:rsid w:val="00FA39F1"/>
    <w:rsid w:val="00FA530C"/>
    <w:rsid w:val="00FA5E02"/>
    <w:rsid w:val="00FA6957"/>
    <w:rsid w:val="00FA6D54"/>
    <w:rsid w:val="00FB01D9"/>
    <w:rsid w:val="00FB0366"/>
    <w:rsid w:val="00FB23DE"/>
    <w:rsid w:val="00FB2445"/>
    <w:rsid w:val="00FB2B74"/>
    <w:rsid w:val="00FB47DE"/>
    <w:rsid w:val="00FB4AAA"/>
    <w:rsid w:val="00FB5D53"/>
    <w:rsid w:val="00FB6AB4"/>
    <w:rsid w:val="00FC13F1"/>
    <w:rsid w:val="00FC1E65"/>
    <w:rsid w:val="00FC2D25"/>
    <w:rsid w:val="00FC2E52"/>
    <w:rsid w:val="00FC4A37"/>
    <w:rsid w:val="00FD4FAD"/>
    <w:rsid w:val="00FD6F4B"/>
    <w:rsid w:val="00FE0AED"/>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9"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hyperlink" Target="https://www.mongodb.com/resources/basics/databases/nosql-explained/nosql-vs-sql" TargetMode="External"/><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ieeexplore.ieee.org/abstract/document/92826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react.dev/learn" TargetMode="External"/><Relationship Id="rId37"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0" Type="http://schemas.openxmlformats.org/officeDocument/2006/relationships/hyperlink" Target="https://arxiv.org/pdf/2403.0754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203.0486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postgresql.org/abou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ink.springer.com/chapter/10.1007/978-1-4842-8707-1_8" TargetMode="External"/><Relationship Id="rId30" Type="http://schemas.openxmlformats.org/officeDocument/2006/relationships/hyperlink" Target="https://docs.docker.com/guides/docker-overview/" TargetMode="External"/><Relationship Id="rId35" Type="http://schemas.openxmlformats.org/officeDocument/2006/relationships/hyperlink" Target="https://arxiv.org/pdf/2307.09923" TargetMode="External"/><Relationship Id="rId43"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197for5662m48.cloudfront.net/documents/publicationstatus/174684/preprint_pdf/f94a60a2566eade6c63a19601bcf39b4.pdf" TargetMode="External"/><Relationship Id="rId33" Type="http://schemas.openxmlformats.org/officeDocument/2006/relationships/hyperlink" Target="https://nextjs.org/docs"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20" Type="http://schemas.openxmlformats.org/officeDocument/2006/relationships/image" Target="media/image10.png"/><Relationship Id="rId4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1089</TotalTime>
  <Pages>33</Pages>
  <Words>5342</Words>
  <Characters>30455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1371</cp:revision>
  <cp:lastPrinted>2011-04-09T13:51:00Z</cp:lastPrinted>
  <dcterms:created xsi:type="dcterms:W3CDTF">2024-08-15T07:51:00Z</dcterms:created>
  <dcterms:modified xsi:type="dcterms:W3CDTF">2024-08-18T18:33:00Z</dcterms:modified>
</cp:coreProperties>
</file>